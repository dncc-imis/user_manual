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2775973"/>
    <w:p w14:paraId="2BF2643A" w14:textId="7C502378" w:rsidR="000E74F6" w:rsidRPr="0041623D" w:rsidRDefault="00EA53CC" w:rsidP="00BB450E">
      <w:pPr>
        <w:pStyle w:val="IMIS-Title"/>
        <w:rPr>
          <w:b w:val="0"/>
        </w:rPr>
      </w:pPr>
      <w:r w:rsidRPr="001E7FAD">
        <w:rPr>
          <w:b w:val="0"/>
          <w:noProof/>
          <w:lang w:eastAsia="en-US" w:bidi="ne-NP"/>
        </w:rPr>
        <mc:AlternateContent>
          <mc:Choice Requires="wps">
            <w:drawing>
              <wp:anchor distT="0" distB="0" distL="114300" distR="114300" simplePos="0" relativeHeight="251670528" behindDoc="0" locked="0" layoutInCell="1" allowOverlap="1" wp14:anchorId="0CF12364" wp14:editId="517B7562">
                <wp:simplePos x="0" y="0"/>
                <wp:positionH relativeFrom="margin">
                  <wp:posOffset>4203700</wp:posOffset>
                </wp:positionH>
                <wp:positionV relativeFrom="paragraph">
                  <wp:posOffset>3136901</wp:posOffset>
                </wp:positionV>
                <wp:extent cx="1988185" cy="2616200"/>
                <wp:effectExtent l="0" t="0" r="0" b="0"/>
                <wp:wrapNone/>
                <wp:docPr id="1403203648" name="Flowchart: Delay 24"/>
                <wp:cNvGraphicFramePr/>
                <a:graphic xmlns:a="http://schemas.openxmlformats.org/drawingml/2006/main">
                  <a:graphicData uri="http://schemas.microsoft.com/office/word/2010/wordprocessingShape">
                    <wps:wsp>
                      <wps:cNvSpPr/>
                      <wps:spPr>
                        <a:xfrm>
                          <a:off x="0" y="0"/>
                          <a:ext cx="1988185" cy="2616200"/>
                        </a:xfrm>
                        <a:prstGeom prst="flowChartDelay">
                          <a:avLst/>
                        </a:prstGeom>
                        <a:solidFill>
                          <a:srgbClr val="EEEDDE">
                            <a:alpha val="5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B62F01" id="_x0000_t135" coordsize="21600,21600" o:spt="135" path="m10800,qx21600,10800,10800,21600l,21600,,xe">
                <v:stroke joinstyle="miter"/>
                <v:path gradientshapeok="t" o:connecttype="rect" textboxrect="0,3163,18437,18437"/>
              </v:shapetype>
              <v:shape id="Flowchart: Delay 24" o:spid="_x0000_s1026" type="#_x0000_t135" style="position:absolute;margin-left:331pt;margin-top:247pt;width:156.55pt;height:20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" fillcolor="#eeedde" stroked="f" strokeweight="1pt">
                <v:fill opacity="35980f"/>
                <w10:wrap anchorx="margin"/>
              </v:shape>
            </w:pict>
          </mc:Fallback>
        </mc:AlternateContent>
      </w:r>
      <w:r w:rsidR="0041623D" w:rsidRPr="001E7FAD">
        <w:rPr>
          <w:b w:val="0"/>
          <w:noProof/>
          <w:lang w:eastAsia="en-US" w:bidi="ne-NP"/>
        </w:rPr>
        <mc:AlternateContent>
          <mc:Choice Requires="wps">
            <w:drawing>
              <wp:anchor distT="0" distB="0" distL="114300" distR="114300" simplePos="0" relativeHeight="251678720" behindDoc="0" locked="0" layoutInCell="1" allowOverlap="1" wp14:anchorId="022B7115" wp14:editId="284D0EF3">
                <wp:simplePos x="0" y="0"/>
                <wp:positionH relativeFrom="page">
                  <wp:posOffset>53340</wp:posOffset>
                </wp:positionH>
                <wp:positionV relativeFrom="paragraph">
                  <wp:posOffset>7543800</wp:posOffset>
                </wp:positionV>
                <wp:extent cx="7734300" cy="584835"/>
                <wp:effectExtent l="0" t="0" r="0" b="5715"/>
                <wp:wrapNone/>
                <wp:docPr id="27099976" name="Text Box 29"/>
                <wp:cNvGraphicFramePr/>
                <a:graphic xmlns:a="http://schemas.openxmlformats.org/drawingml/2006/main">
                  <a:graphicData uri="http://schemas.microsoft.com/office/word/2010/wordprocessingShape">
                    <wps:wsp>
                      <wps:cNvSpPr txBox="1"/>
                      <wps:spPr>
                        <a:xfrm>
                          <a:off x="0" y="0"/>
                          <a:ext cx="7734300" cy="584835"/>
                        </a:xfrm>
                        <a:prstGeom prst="rect">
                          <a:avLst/>
                        </a:prstGeom>
                        <a:solidFill>
                          <a:schemeClr val="lt1"/>
                        </a:solidFill>
                        <a:ln w="6350">
                          <a:noFill/>
                        </a:ln>
                      </wps:spPr>
                      <wps:txbx>
                        <w:txbxContent>
                          <w:p w14:paraId="173C7FA0" w14:textId="77777777" w:rsidR="00B31C79" w:rsidRDefault="00B31C79" w:rsidP="00B31C79">
                            <w:pPr>
                              <w:spacing w:after="0"/>
                              <w:jc w:val="center"/>
                              <w:rPr>
                                <w:rFonts w:ascii="Abadi" w:hAnsi="Abadi" w:cs="Sanskrit Text"/>
                                <w:color w:val="244061"/>
                                <w:sz w:val="44"/>
                                <w:szCs w:val="44"/>
                              </w:rPr>
                            </w:pPr>
                            <w:r>
                              <w:rPr>
                                <w:rFonts w:ascii="Abadi" w:hAnsi="Abadi" w:cs="Sanskrit Text"/>
                                <w:color w:val="244061"/>
                                <w:sz w:val="44"/>
                                <w:szCs w:val="44"/>
                              </w:rPr>
                              <w:t>Integrated Municipal Information System (IMIS)</w:t>
                            </w:r>
                          </w:p>
                          <w:p w14:paraId="56BC5838" w14:textId="06BBC206" w:rsidR="0041623D" w:rsidRPr="001B1AF8" w:rsidRDefault="00B31C79" w:rsidP="00B31C79">
                            <w:pPr>
                              <w:spacing w:after="0"/>
                              <w:jc w:val="center"/>
                              <w:rPr>
                                <w:rFonts w:ascii="Abadi" w:hAnsi="Abadi" w:cs="Sanskrit Text"/>
                                <w:color w:val="244061"/>
                                <w:sz w:val="44"/>
                                <w:szCs w:val="44"/>
                              </w:rPr>
                            </w:pPr>
                            <w:r>
                              <w:rPr>
                                <w:rFonts w:ascii="Garamond" w:eastAsia="Garamond" w:hAnsi="Garamond" w:cs="Garamond"/>
                                <w:b/>
                                <w:bCs/>
                              </w:rPr>
                              <w:t xml:space="preserve"> Innovative Solution Pvt. Ltd (ISPL)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B7115" id="_x0000_t202" coordsize="21600,21600" o:spt="202" path="m,l,21600r21600,l21600,xe">
                <v:stroke joinstyle="miter"/>
                <v:path gradientshapeok="t" o:connecttype="rect"/>
              </v:shapetype>
              <v:shape id="Text Box 29" o:spid="_x0000_s1026" type="#_x0000_t202" style="position:absolute;margin-left:4.2pt;margin-top:594pt;width:609pt;height:46.0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" fillcolor="white [3201]" stroked="f" strokeweight=".5pt">
                <v:textbox>
                  <w:txbxContent>
                    <w:p w14:paraId="173C7FA0" w14:textId="77777777" w:rsidR="00B31C79" w:rsidRDefault="00B31C79" w:rsidP="00B31C79">
                      <w:pPr>
                        <w:spacing w:after="0"/>
                        <w:jc w:val="center"/>
                        <w:rPr>
                          <w:rFonts w:ascii="Abadi" w:hAnsi="Abadi" w:cs="Sanskrit Text"/>
                          <w:color w:val="244061"/>
                          <w:sz w:val="44"/>
                          <w:szCs w:val="44"/>
                        </w:rPr>
                      </w:pPr>
                      <w:r>
                        <w:rPr>
                          <w:rFonts w:ascii="Abadi" w:hAnsi="Abadi" w:cs="Sanskrit Text"/>
                          <w:color w:val="244061"/>
                          <w:sz w:val="44"/>
                          <w:szCs w:val="44"/>
                        </w:rPr>
                        <w:t>Integrated Municipal Information System (IMIS)</w:t>
                      </w:r>
                    </w:p>
                    <w:p w14:paraId="56BC5838" w14:textId="06BBC206" w:rsidR="0041623D" w:rsidRPr="001B1AF8" w:rsidRDefault="00B31C79" w:rsidP="00B31C79">
                      <w:pPr>
                        <w:spacing w:after="0"/>
                        <w:jc w:val="center"/>
                        <w:rPr>
                          <w:rFonts w:ascii="Abadi" w:hAnsi="Abadi" w:cs="Sanskrit Text"/>
                          <w:color w:val="244061"/>
                          <w:sz w:val="44"/>
                          <w:szCs w:val="44"/>
                        </w:rPr>
                      </w:pPr>
                      <w:r>
                        <w:rPr>
                          <w:rFonts w:ascii="Garamond" w:eastAsia="Garamond" w:hAnsi="Garamond" w:cs="Garamond"/>
                          <w:b/>
                          <w:bCs/>
                        </w:rPr>
                        <w:t xml:space="preserve"> Innovative Solution Pvt. Ltd (ISPL)</w:t>
                      </w:r>
                    </w:p>
                  </w:txbxContent>
                </v:textbox>
                <w10:wrap anchorx="page"/>
              </v:shape>
            </w:pict>
          </mc:Fallback>
        </mc:AlternateContent>
      </w:r>
      <w:r w:rsidR="0041623D" w:rsidRPr="001E7FAD">
        <w:rPr>
          <w:b w:val="0"/>
          <w:noProof/>
          <w:lang w:eastAsia="en-US" w:bidi="ne-NP"/>
        </w:rPr>
        <mc:AlternateContent>
          <mc:Choice Requires="wps">
            <w:drawing>
              <wp:anchor distT="0" distB="0" distL="114300" distR="114300" simplePos="0" relativeHeight="251679744" behindDoc="0" locked="0" layoutInCell="1" allowOverlap="1" wp14:anchorId="6DBC44B0" wp14:editId="1DD40DF8">
                <wp:simplePos x="0" y="0"/>
                <wp:positionH relativeFrom="page">
                  <wp:posOffset>624840</wp:posOffset>
                </wp:positionH>
                <wp:positionV relativeFrom="paragraph">
                  <wp:posOffset>2865120</wp:posOffset>
                </wp:positionV>
                <wp:extent cx="3642360" cy="2971800"/>
                <wp:effectExtent l="0" t="0" r="0" b="0"/>
                <wp:wrapNone/>
                <wp:docPr id="1425432659" name="Text Box 30"/>
                <wp:cNvGraphicFramePr/>
                <a:graphic xmlns:a="http://schemas.openxmlformats.org/drawingml/2006/main">
                  <a:graphicData uri="http://schemas.microsoft.com/office/word/2010/wordprocessingShape">
                    <wps:wsp>
                      <wps:cNvSpPr txBox="1"/>
                      <wps:spPr>
                        <a:xfrm>
                          <a:off x="0" y="0"/>
                          <a:ext cx="3642360" cy="2971800"/>
                        </a:xfrm>
                        <a:prstGeom prst="rect">
                          <a:avLst/>
                        </a:prstGeom>
                        <a:noFill/>
                        <a:ln w="6350">
                          <a:noFill/>
                          <a:extLst>
                            <a:ext uri="{C807C97D-BFC1-408E-A445-0C87EB9F89A2}">
                              <ask:lineSketchStyleProps xmlns:ask="http://schemas.microsoft.com/office/drawing/2018/sketchyshapes" sd="981765707">
                                <a:custGeom>
                                  <a:avLst/>
                                  <a:gdLst>
                                    <a:gd name="connsiteX0" fmla="*/ 0 w 7752926"/>
                                    <a:gd name="connsiteY0" fmla="*/ 0 h 469556"/>
                                    <a:gd name="connsiteX1" fmla="*/ 7752926 w 7752926"/>
                                    <a:gd name="connsiteY1" fmla="*/ 0 h 469556"/>
                                    <a:gd name="connsiteX2" fmla="*/ 7752926 w 7752926"/>
                                    <a:gd name="connsiteY2" fmla="*/ 469556 h 469556"/>
                                    <a:gd name="connsiteX3" fmla="*/ 0 w 7752926"/>
                                    <a:gd name="connsiteY3" fmla="*/ 469556 h 469556"/>
                                    <a:gd name="connsiteX4" fmla="*/ 0 w 7752926"/>
                                    <a:gd name="connsiteY4" fmla="*/ 0 h 4695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2926" h="469556" fill="none" extrusionOk="0">
                                      <a:moveTo>
                                        <a:pt x="0" y="0"/>
                                      </a:moveTo>
                                      <a:cubicBezTo>
                                        <a:pt x="1486593" y="-33775"/>
                                        <a:pt x="5340123" y="138873"/>
                                        <a:pt x="7752926" y="0"/>
                                      </a:cubicBezTo>
                                      <a:cubicBezTo>
                                        <a:pt x="7753920" y="114786"/>
                                        <a:pt x="7722978" y="308091"/>
                                        <a:pt x="7752926" y="469556"/>
                                      </a:cubicBezTo>
                                      <a:cubicBezTo>
                                        <a:pt x="5634750" y="332226"/>
                                        <a:pt x="2956908" y="331700"/>
                                        <a:pt x="0" y="469556"/>
                                      </a:cubicBezTo>
                                      <a:cubicBezTo>
                                        <a:pt x="10839" y="404373"/>
                                        <a:pt x="28085" y="133850"/>
                                        <a:pt x="0" y="0"/>
                                      </a:cubicBezTo>
                                      <a:close/>
                                    </a:path>
                                    <a:path w="7752926" h="469556" stroke="0" extrusionOk="0">
                                      <a:moveTo>
                                        <a:pt x="0" y="0"/>
                                      </a:moveTo>
                                      <a:cubicBezTo>
                                        <a:pt x="3488583" y="-101487"/>
                                        <a:pt x="6273781" y="-162162"/>
                                        <a:pt x="7752926" y="0"/>
                                      </a:cubicBezTo>
                                      <a:cubicBezTo>
                                        <a:pt x="7715121" y="173016"/>
                                        <a:pt x="7771873" y="323244"/>
                                        <a:pt x="7752926" y="469556"/>
                                      </a:cubicBezTo>
                                      <a:cubicBezTo>
                                        <a:pt x="4034986" y="519621"/>
                                        <a:pt x="2925357" y="311107"/>
                                        <a:pt x="0" y="469556"/>
                                      </a:cubicBezTo>
                                      <a:cubicBezTo>
                                        <a:pt x="36737" y="295722"/>
                                        <a:pt x="-33470" y="85216"/>
                                        <a:pt x="0" y="0"/>
                                      </a:cubicBezTo>
                                      <a:close/>
                                    </a:path>
                                  </a:pathLst>
                                </a:custGeom>
                                <ask:type>
                                  <ask:lineSketchNone/>
                                </ask:type>
                              </ask:lineSketchStyleProps>
                            </a:ext>
                          </a:extLst>
                        </a:ln>
                      </wps:spPr>
                      <wps:txbx>
                        <w:txbxContent>
                          <w:p w14:paraId="70E23C12" w14:textId="46EF85DC" w:rsidR="0041623D" w:rsidRDefault="0020634C" w:rsidP="0041623D">
                            <w:pPr>
                              <w:jc w:val="center"/>
                              <w:rPr>
                                <w:rFonts w:ascii="Book Antiqua" w:hAnsi="Book Antiqua"/>
                                <w:b/>
                                <w:bCs/>
                                <w:color w:val="244061"/>
                                <w:sz w:val="40"/>
                                <w:szCs w:val="40"/>
                              </w:rPr>
                            </w:pPr>
                            <w:r>
                              <w:rPr>
                                <w:rFonts w:ascii="Book Antiqua" w:hAnsi="Book Antiqua"/>
                                <w:b/>
                                <w:bCs/>
                                <w:color w:val="244061"/>
                                <w:sz w:val="40"/>
                                <w:szCs w:val="40"/>
                              </w:rPr>
                              <w:t>Sludge</w:t>
                            </w:r>
                            <w:r w:rsidR="005F2590">
                              <w:rPr>
                                <w:rFonts w:ascii="Book Antiqua" w:hAnsi="Book Antiqua"/>
                                <w:b/>
                                <w:bCs/>
                                <w:color w:val="244061"/>
                                <w:sz w:val="40"/>
                                <w:szCs w:val="40"/>
                              </w:rPr>
                              <w:t xml:space="preserve"> Collection</w:t>
                            </w:r>
                            <w:r>
                              <w:rPr>
                                <w:rFonts w:ascii="Book Antiqua" w:hAnsi="Book Antiqua"/>
                                <w:b/>
                                <w:bCs/>
                                <w:color w:val="244061"/>
                                <w:sz w:val="40"/>
                                <w:szCs w:val="40"/>
                              </w:rPr>
                              <w:t>s</w:t>
                            </w:r>
                            <w:r w:rsidR="005F2590">
                              <w:rPr>
                                <w:rFonts w:ascii="Book Antiqua" w:hAnsi="Book Antiqua"/>
                                <w:b/>
                                <w:bCs/>
                                <w:color w:val="244061"/>
                                <w:sz w:val="40"/>
                                <w:szCs w:val="40"/>
                              </w:rPr>
                              <w:t xml:space="preserve"> Mobile App</w:t>
                            </w:r>
                          </w:p>
                          <w:p w14:paraId="2C08C0E2" w14:textId="7CCDE3F6" w:rsidR="0041623D" w:rsidRPr="00DF77DE" w:rsidRDefault="0041623D" w:rsidP="00DF77DE">
                            <w:pPr>
                              <w:jc w:val="center"/>
                              <w:rPr>
                                <w:rFonts w:ascii="Book Antiqua" w:hAnsi="Book Antiqua"/>
                                <w:b/>
                                <w:bCs/>
                                <w:color w:val="244061"/>
                                <w:sz w:val="40"/>
                                <w:szCs w:val="40"/>
                              </w:rPr>
                            </w:pPr>
                            <w:r>
                              <w:rPr>
                                <w:rFonts w:ascii="Book Antiqua" w:hAnsi="Book Antiqua"/>
                                <w:b/>
                                <w:bCs/>
                                <w:color w:val="244061"/>
                                <w:sz w:val="40"/>
                                <w:szCs w:val="40"/>
                              </w:rPr>
                              <w:t>User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C44B0" id="Text Box 30" o:spid="_x0000_s1027" type="#_x0000_t202" style="position:absolute;margin-left:49.2pt;margin-top:225.6pt;width:286.8pt;height:234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LqGgIAADQ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" filled="f" stroked="f" strokeweight=".5pt">
                <v:textbox>
                  <w:txbxContent>
                    <w:p w14:paraId="70E23C12" w14:textId="46EF85DC" w:rsidR="0041623D" w:rsidRDefault="0020634C" w:rsidP="0041623D">
                      <w:pPr>
                        <w:jc w:val="center"/>
                        <w:rPr>
                          <w:rFonts w:ascii="Book Antiqua" w:hAnsi="Book Antiqua"/>
                          <w:b/>
                          <w:bCs/>
                          <w:color w:val="244061"/>
                          <w:sz w:val="40"/>
                          <w:szCs w:val="40"/>
                        </w:rPr>
                      </w:pPr>
                      <w:r>
                        <w:rPr>
                          <w:rFonts w:ascii="Book Antiqua" w:hAnsi="Book Antiqua"/>
                          <w:b/>
                          <w:bCs/>
                          <w:color w:val="244061"/>
                          <w:sz w:val="40"/>
                          <w:szCs w:val="40"/>
                        </w:rPr>
                        <w:t>Sludge</w:t>
                      </w:r>
                      <w:r w:rsidR="005F2590">
                        <w:rPr>
                          <w:rFonts w:ascii="Book Antiqua" w:hAnsi="Book Antiqua"/>
                          <w:b/>
                          <w:bCs/>
                          <w:color w:val="244061"/>
                          <w:sz w:val="40"/>
                          <w:szCs w:val="40"/>
                        </w:rPr>
                        <w:t xml:space="preserve"> Collection</w:t>
                      </w:r>
                      <w:r>
                        <w:rPr>
                          <w:rFonts w:ascii="Book Antiqua" w:hAnsi="Book Antiqua"/>
                          <w:b/>
                          <w:bCs/>
                          <w:color w:val="244061"/>
                          <w:sz w:val="40"/>
                          <w:szCs w:val="40"/>
                        </w:rPr>
                        <w:t>s</w:t>
                      </w:r>
                      <w:r w:rsidR="005F2590">
                        <w:rPr>
                          <w:rFonts w:ascii="Book Antiqua" w:hAnsi="Book Antiqua"/>
                          <w:b/>
                          <w:bCs/>
                          <w:color w:val="244061"/>
                          <w:sz w:val="40"/>
                          <w:szCs w:val="40"/>
                        </w:rPr>
                        <w:t xml:space="preserve"> Mobile App</w:t>
                      </w:r>
                    </w:p>
                    <w:p w14:paraId="2C08C0E2" w14:textId="7CCDE3F6" w:rsidR="0041623D" w:rsidRPr="00DF77DE" w:rsidRDefault="0041623D" w:rsidP="00DF77DE">
                      <w:pPr>
                        <w:jc w:val="center"/>
                        <w:rPr>
                          <w:rFonts w:ascii="Book Antiqua" w:hAnsi="Book Antiqua"/>
                          <w:b/>
                          <w:bCs/>
                          <w:color w:val="244061"/>
                          <w:sz w:val="40"/>
                          <w:szCs w:val="40"/>
                        </w:rPr>
                      </w:pPr>
                      <w:r>
                        <w:rPr>
                          <w:rFonts w:ascii="Book Antiqua" w:hAnsi="Book Antiqua"/>
                          <w:b/>
                          <w:bCs/>
                          <w:color w:val="244061"/>
                          <w:sz w:val="40"/>
                          <w:szCs w:val="40"/>
                        </w:rPr>
                        <w:t>User Manual</w:t>
                      </w:r>
                    </w:p>
                  </w:txbxContent>
                </v:textbox>
                <w10:wrap anchorx="page"/>
              </v:shape>
            </w:pict>
          </mc:Fallback>
        </mc:AlternateContent>
      </w:r>
      <w:r w:rsidR="0041623D" w:rsidRPr="001E7FAD">
        <w:rPr>
          <w:b w:val="0"/>
          <w:noProof/>
          <w:lang w:eastAsia="en-US" w:bidi="ne-NP"/>
        </w:rPr>
        <mc:AlternateContent>
          <mc:Choice Requires="wps">
            <w:drawing>
              <wp:anchor distT="0" distB="0" distL="114300" distR="114300" simplePos="0" relativeHeight="251673600" behindDoc="0" locked="0" layoutInCell="1" allowOverlap="1" wp14:anchorId="3388BC1F" wp14:editId="1FA5AE1B">
                <wp:simplePos x="0" y="0"/>
                <wp:positionH relativeFrom="page">
                  <wp:align>right</wp:align>
                </wp:positionH>
                <wp:positionV relativeFrom="paragraph">
                  <wp:posOffset>5857875</wp:posOffset>
                </wp:positionV>
                <wp:extent cx="7734300" cy="2040340"/>
                <wp:effectExtent l="0" t="0" r="0" b="4445"/>
                <wp:wrapNone/>
                <wp:docPr id="1823677106" name="Rectangle 19"/>
                <wp:cNvGraphicFramePr/>
                <a:graphic xmlns:a="http://schemas.openxmlformats.org/drawingml/2006/main">
                  <a:graphicData uri="http://schemas.microsoft.com/office/word/2010/wordprocessingShape">
                    <wps:wsp>
                      <wps:cNvSpPr/>
                      <wps:spPr>
                        <a:xfrm>
                          <a:off x="0" y="0"/>
                          <a:ext cx="7734300" cy="20403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3054A" id="Rectangle 19" o:spid="_x0000_s1026" style="position:absolute;margin-left:557.8pt;margin-top:461.25pt;width:609pt;height:160.65pt;z-index:25167360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" fillcolor="white [3212]" stroked="f" strokeweight="1pt">
                <w10:wrap anchorx="page"/>
              </v:rect>
            </w:pict>
          </mc:Fallback>
        </mc:AlternateContent>
      </w:r>
      <w:r w:rsidR="0041623D">
        <w:rPr>
          <w:noProof/>
          <w:bdr w:val="none" w:sz="0" w:space="0" w:color="auto" w:frame="1"/>
          <w:lang w:eastAsia="en-US" w:bidi="ne-NP"/>
        </w:rPr>
        <w:drawing>
          <wp:anchor distT="0" distB="0" distL="114300" distR="114300" simplePos="0" relativeHeight="251681792" behindDoc="1" locked="0" layoutInCell="1" allowOverlap="1" wp14:anchorId="3215082B" wp14:editId="6BE72299">
            <wp:simplePos x="0" y="0"/>
            <wp:positionH relativeFrom="margin">
              <wp:posOffset>-739140</wp:posOffset>
            </wp:positionH>
            <wp:positionV relativeFrom="margin">
              <wp:posOffset>-403860</wp:posOffset>
            </wp:positionV>
            <wp:extent cx="1463040" cy="527634"/>
            <wp:effectExtent l="0" t="0" r="3810" b="6350"/>
            <wp:wrapTight wrapText="bothSides">
              <wp:wrapPolygon edited="0">
                <wp:start x="5625" y="0"/>
                <wp:lineTo x="3938" y="1561"/>
                <wp:lineTo x="0" y="10149"/>
                <wp:lineTo x="0" y="17176"/>
                <wp:lineTo x="2531" y="19518"/>
                <wp:lineTo x="7875" y="21080"/>
                <wp:lineTo x="13500" y="21080"/>
                <wp:lineTo x="21375" y="19518"/>
                <wp:lineTo x="21375" y="9369"/>
                <wp:lineTo x="6750" y="0"/>
                <wp:lineTo x="5625" y="0"/>
              </wp:wrapPolygon>
            </wp:wrapTight>
            <wp:docPr id="1514648520" name="Picture 151464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6465" name="Picture 22564646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1" r="1117"/>
                    <a:stretch/>
                  </pic:blipFill>
                  <pic:spPr bwMode="auto">
                    <a:xfrm>
                      <a:off x="0" y="0"/>
                      <a:ext cx="1463040" cy="5276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623D" w:rsidRPr="00B36954">
        <w:rPr>
          <w:noProof/>
          <w:lang w:eastAsia="en-US" w:bidi="ne-NP"/>
        </w:rPr>
        <mc:AlternateContent>
          <mc:Choice Requires="wps">
            <w:drawing>
              <wp:anchor distT="0" distB="0" distL="114300" distR="114300" simplePos="0" relativeHeight="251680768" behindDoc="0" locked="0" layoutInCell="1" allowOverlap="1" wp14:anchorId="1D2744A4" wp14:editId="06810134">
                <wp:simplePos x="0" y="0"/>
                <wp:positionH relativeFrom="page">
                  <wp:posOffset>5829854</wp:posOffset>
                </wp:positionH>
                <wp:positionV relativeFrom="paragraph">
                  <wp:posOffset>180975</wp:posOffset>
                </wp:positionV>
                <wp:extent cx="1704975" cy="2047875"/>
                <wp:effectExtent l="0" t="0" r="0" b="0"/>
                <wp:wrapNone/>
                <wp:docPr id="499826348" name="Text Box 38"/>
                <wp:cNvGraphicFramePr/>
                <a:graphic xmlns:a="http://schemas.openxmlformats.org/drawingml/2006/main">
                  <a:graphicData uri="http://schemas.microsoft.com/office/word/2010/wordprocessingShape">
                    <wps:wsp>
                      <wps:cNvSpPr txBox="1"/>
                      <wps:spPr>
                        <a:xfrm>
                          <a:off x="0" y="0"/>
                          <a:ext cx="1704975" cy="2047875"/>
                        </a:xfrm>
                        <a:prstGeom prst="rect">
                          <a:avLst/>
                        </a:prstGeom>
                        <a:noFill/>
                        <a:ln w="6350">
                          <a:noFill/>
                        </a:ln>
                      </wps:spPr>
                      <wps:txbx>
                        <w:txbxContent>
                          <w:p w14:paraId="66DC5698" w14:textId="77777777" w:rsidR="0041623D" w:rsidRPr="00660FB3" w:rsidRDefault="0041623D" w:rsidP="0041623D">
                            <w:pPr>
                              <w:jc w:val="right"/>
                              <w:rPr>
                                <w:color w:val="8496B0" w:themeColor="text2" w:themeTint="99"/>
                                <w:sz w:val="32"/>
                                <w:szCs w:val="32"/>
                              </w:rPr>
                            </w:pPr>
                            <w:r w:rsidRPr="00660FB3">
                              <w:rPr>
                                <w:color w:val="8496B0" w:themeColor="text2" w:themeTint="99"/>
                                <w:sz w:val="32"/>
                                <w:szCs w:val="32"/>
                              </w:rPr>
                              <w:t>Empowering Development through Data-driven Innovation and Information Technology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744A4" id="Text Box 38" o:spid="_x0000_s1028" type="#_x0000_t202" style="position:absolute;margin-left:459.05pt;margin-top:14.25pt;width:134.25pt;height:16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" filled="f" stroked="f" strokeweight=".5pt">
                <v:textbox>
                  <w:txbxContent>
                    <w:p w14:paraId="66DC5698" w14:textId="77777777" w:rsidR="0041623D" w:rsidRPr="00660FB3" w:rsidRDefault="0041623D" w:rsidP="0041623D">
                      <w:pPr>
                        <w:jc w:val="right"/>
                        <w:rPr>
                          <w:color w:val="8496B0" w:themeColor="text2" w:themeTint="99"/>
                          <w:sz w:val="32"/>
                          <w:szCs w:val="32"/>
                        </w:rPr>
                      </w:pPr>
                      <w:r w:rsidRPr="00660FB3">
                        <w:rPr>
                          <w:color w:val="8496B0" w:themeColor="text2" w:themeTint="99"/>
                          <w:sz w:val="32"/>
                          <w:szCs w:val="32"/>
                        </w:rPr>
                        <w:t>Empowering Development through Data-driven Innovation and Information Technology Solutions</w:t>
                      </w:r>
                    </w:p>
                  </w:txbxContent>
                </v:textbox>
                <w10:wrap anchorx="page"/>
              </v:shape>
            </w:pict>
          </mc:Fallback>
        </mc:AlternateContent>
      </w:r>
      <w:r w:rsidR="0041623D" w:rsidRPr="001E7FAD">
        <w:rPr>
          <w:b w:val="0"/>
          <w:noProof/>
          <w:lang w:eastAsia="en-US" w:bidi="ne-NP"/>
        </w:rPr>
        <mc:AlternateContent>
          <mc:Choice Requires="wps">
            <w:drawing>
              <wp:anchor distT="0" distB="0" distL="114300" distR="114300" simplePos="0" relativeHeight="251677696" behindDoc="0" locked="0" layoutInCell="1" allowOverlap="1" wp14:anchorId="1E17CF28" wp14:editId="1272EBE7">
                <wp:simplePos x="0" y="0"/>
                <wp:positionH relativeFrom="margin">
                  <wp:posOffset>-765018</wp:posOffset>
                </wp:positionH>
                <wp:positionV relativeFrom="paragraph">
                  <wp:posOffset>226337</wp:posOffset>
                </wp:positionV>
                <wp:extent cx="3665239" cy="964194"/>
                <wp:effectExtent l="0" t="0" r="0" b="7620"/>
                <wp:wrapNone/>
                <wp:docPr id="1717532885" name="Text Box 30"/>
                <wp:cNvGraphicFramePr/>
                <a:graphic xmlns:a="http://schemas.openxmlformats.org/drawingml/2006/main">
                  <a:graphicData uri="http://schemas.microsoft.com/office/word/2010/wordprocessingShape">
                    <wps:wsp>
                      <wps:cNvSpPr txBox="1"/>
                      <wps:spPr>
                        <a:xfrm>
                          <a:off x="0" y="0"/>
                          <a:ext cx="3665239" cy="964194"/>
                        </a:xfrm>
                        <a:prstGeom prst="rect">
                          <a:avLst/>
                        </a:prstGeom>
                        <a:noFill/>
                        <a:ln w="6350">
                          <a:noFill/>
                          <a:extLst>
                            <a:ext uri="{C807C97D-BFC1-408E-A445-0C87EB9F89A2}">
                              <ask:lineSketchStyleProps xmlns:ask="http://schemas.microsoft.com/office/drawing/2018/sketchyshapes" sd="981765707">
                                <a:custGeom>
                                  <a:avLst/>
                                  <a:gdLst>
                                    <a:gd name="connsiteX0" fmla="*/ 0 w 7752926"/>
                                    <a:gd name="connsiteY0" fmla="*/ 0 h 469556"/>
                                    <a:gd name="connsiteX1" fmla="*/ 7752926 w 7752926"/>
                                    <a:gd name="connsiteY1" fmla="*/ 0 h 469556"/>
                                    <a:gd name="connsiteX2" fmla="*/ 7752926 w 7752926"/>
                                    <a:gd name="connsiteY2" fmla="*/ 469556 h 469556"/>
                                    <a:gd name="connsiteX3" fmla="*/ 0 w 7752926"/>
                                    <a:gd name="connsiteY3" fmla="*/ 469556 h 469556"/>
                                    <a:gd name="connsiteX4" fmla="*/ 0 w 7752926"/>
                                    <a:gd name="connsiteY4" fmla="*/ 0 h 4695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2926" h="469556" fill="none" extrusionOk="0">
                                      <a:moveTo>
                                        <a:pt x="0" y="0"/>
                                      </a:moveTo>
                                      <a:cubicBezTo>
                                        <a:pt x="1486593" y="-33775"/>
                                        <a:pt x="5340123" y="138873"/>
                                        <a:pt x="7752926" y="0"/>
                                      </a:cubicBezTo>
                                      <a:cubicBezTo>
                                        <a:pt x="7753920" y="114786"/>
                                        <a:pt x="7722978" y="308091"/>
                                        <a:pt x="7752926" y="469556"/>
                                      </a:cubicBezTo>
                                      <a:cubicBezTo>
                                        <a:pt x="5634750" y="332226"/>
                                        <a:pt x="2956908" y="331700"/>
                                        <a:pt x="0" y="469556"/>
                                      </a:cubicBezTo>
                                      <a:cubicBezTo>
                                        <a:pt x="10839" y="404373"/>
                                        <a:pt x="28085" y="133850"/>
                                        <a:pt x="0" y="0"/>
                                      </a:cubicBezTo>
                                      <a:close/>
                                    </a:path>
                                    <a:path w="7752926" h="469556" stroke="0" extrusionOk="0">
                                      <a:moveTo>
                                        <a:pt x="0" y="0"/>
                                      </a:moveTo>
                                      <a:cubicBezTo>
                                        <a:pt x="3488583" y="-101487"/>
                                        <a:pt x="6273781" y="-162162"/>
                                        <a:pt x="7752926" y="0"/>
                                      </a:cubicBezTo>
                                      <a:cubicBezTo>
                                        <a:pt x="7715121" y="173016"/>
                                        <a:pt x="7771873" y="323244"/>
                                        <a:pt x="7752926" y="469556"/>
                                      </a:cubicBezTo>
                                      <a:cubicBezTo>
                                        <a:pt x="4034986" y="519621"/>
                                        <a:pt x="2925357" y="311107"/>
                                        <a:pt x="0" y="469556"/>
                                      </a:cubicBezTo>
                                      <a:cubicBezTo>
                                        <a:pt x="36737" y="295722"/>
                                        <a:pt x="-33470" y="85216"/>
                                        <a:pt x="0" y="0"/>
                                      </a:cubicBezTo>
                                      <a:close/>
                                    </a:path>
                                  </a:pathLst>
                                </a:custGeom>
                                <ask:type>
                                  <ask:lineSketchNone/>
                                </ask:type>
                              </ask:lineSketchStyleProps>
                            </a:ext>
                          </a:extLst>
                        </a:ln>
                      </wps:spPr>
                      <wps:txbx>
                        <w:txbxContent>
                          <w:p w14:paraId="2DF303C6" w14:textId="77777777" w:rsidR="0041623D" w:rsidRDefault="0041623D" w:rsidP="0041623D">
                            <w:pPr>
                              <w:pStyle w:val="IMIS-Titl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7CF28" id="_x0000_s1029" type="#_x0000_t202" style="position:absolute;margin-left:-60.25pt;margin-top:17.8pt;width:288.6pt;height:7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" filled="f" stroked="f" strokeweight=".5pt">
                <v:textbox>
                  <w:txbxContent>
                    <w:p w14:paraId="2DF303C6" w14:textId="77777777" w:rsidR="0041623D" w:rsidRDefault="0041623D" w:rsidP="0041623D">
                      <w:pPr>
                        <w:pStyle w:val="IMIS-Title"/>
                        <w:jc w:val="center"/>
                      </w:pPr>
                    </w:p>
                  </w:txbxContent>
                </v:textbox>
                <w10:wrap anchorx="margin"/>
              </v:shape>
            </w:pict>
          </mc:Fallback>
        </mc:AlternateContent>
      </w:r>
      <w:r w:rsidR="0041623D" w:rsidRPr="001E7FAD">
        <w:rPr>
          <w:b w:val="0"/>
          <w:noProof/>
          <w:lang w:eastAsia="en-US" w:bidi="ne-NP"/>
        </w:rPr>
        <mc:AlternateContent>
          <mc:Choice Requires="wps">
            <w:drawing>
              <wp:anchor distT="0" distB="0" distL="114300" distR="114300" simplePos="0" relativeHeight="251676672" behindDoc="0" locked="0" layoutInCell="1" allowOverlap="1" wp14:anchorId="5DD0C380" wp14:editId="2CE8E363">
                <wp:simplePos x="0" y="0"/>
                <wp:positionH relativeFrom="page">
                  <wp:align>left</wp:align>
                </wp:positionH>
                <wp:positionV relativeFrom="paragraph">
                  <wp:posOffset>176530</wp:posOffset>
                </wp:positionV>
                <wp:extent cx="609600" cy="5659755"/>
                <wp:effectExtent l="0" t="0" r="0" b="0"/>
                <wp:wrapNone/>
                <wp:docPr id="216540558" name="Rectangle 23"/>
                <wp:cNvGraphicFramePr/>
                <a:graphic xmlns:a="http://schemas.openxmlformats.org/drawingml/2006/main">
                  <a:graphicData uri="http://schemas.microsoft.com/office/word/2010/wordprocessingShape">
                    <wps:wsp>
                      <wps:cNvSpPr/>
                      <wps:spPr>
                        <a:xfrm>
                          <a:off x="0" y="0"/>
                          <a:ext cx="609600" cy="5659755"/>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00735" id="Rectangle 23" o:spid="_x0000_s1026" style="position:absolute;margin-left:0;margin-top:13.9pt;width:48pt;height:445.6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" fillcolor="#d5dce4 [671]" stroked="f" strokeweight="1pt">
                <v:fill opacity="19789f"/>
                <w10:wrap anchorx="page"/>
              </v:rect>
            </w:pict>
          </mc:Fallback>
        </mc:AlternateContent>
      </w:r>
      <w:r w:rsidR="0041623D" w:rsidRPr="001E7FAD">
        <w:rPr>
          <w:b w:val="0"/>
          <w:noProof/>
          <w:lang w:eastAsia="en-US" w:bidi="ne-NP"/>
        </w:rPr>
        <mc:AlternateContent>
          <mc:Choice Requires="wps">
            <w:drawing>
              <wp:anchor distT="0" distB="0" distL="114300" distR="114300" simplePos="0" relativeHeight="251674624" behindDoc="0" locked="0" layoutInCell="1" allowOverlap="1" wp14:anchorId="7D68174A" wp14:editId="1D527948">
                <wp:simplePos x="0" y="0"/>
                <wp:positionH relativeFrom="page">
                  <wp:posOffset>455739</wp:posOffset>
                </wp:positionH>
                <wp:positionV relativeFrom="paragraph">
                  <wp:posOffset>-1594130</wp:posOffset>
                </wp:positionV>
                <wp:extent cx="4017441" cy="3574057"/>
                <wp:effectExtent l="685800" t="0" r="478790" b="902970"/>
                <wp:wrapNone/>
                <wp:docPr id="850292096" name="Half Frame 22"/>
                <wp:cNvGraphicFramePr/>
                <a:graphic xmlns:a="http://schemas.openxmlformats.org/drawingml/2006/main">
                  <a:graphicData uri="http://schemas.microsoft.com/office/word/2010/wordprocessingShape">
                    <wps:wsp>
                      <wps:cNvSpPr/>
                      <wps:spPr>
                        <a:xfrm rot="13308556">
                          <a:off x="0" y="0"/>
                          <a:ext cx="4017441" cy="3574057"/>
                        </a:xfrm>
                        <a:prstGeom prst="halfFrame">
                          <a:avLst>
                            <a:gd name="adj1" fmla="val 15452"/>
                            <a:gd name="adj2" fmla="val 65553"/>
                          </a:avLst>
                        </a:prstGeom>
                        <a:solidFill>
                          <a:srgbClr val="E7EAF1">
                            <a:alpha val="2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4521" id="Half Frame 22" o:spid="_x0000_s1026" style="position:absolute;margin-left:35.9pt;margin-top:-125.5pt;width:316.35pt;height:281.4pt;rotation:-9056468fd;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017441,357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" path="m,l4017441,,3396666,552263r-1053764,l2342902,1489729,,3574057,,xe" fillcolor="#e7eaf1" stroked="f" strokeweight="1pt">
                <v:fill opacity="19532f"/>
                <v:stroke joinstyle="miter"/>
                <v:path arrowok="t" o:connecttype="custom" o:connectlocs="0,0;4017441,0;3396666,552263;2342902,552263;2342902,1489729;0,3574057;0,0" o:connectangles="0,0,0,0,0,0,0"/>
                <w10:wrap anchorx="page"/>
              </v:shape>
            </w:pict>
          </mc:Fallback>
        </mc:AlternateContent>
      </w:r>
      <w:sdt>
        <w:sdtPr>
          <w:rPr>
            <w:b w:val="0"/>
          </w:rPr>
          <w:id w:val="181102443"/>
          <w:docPartObj>
            <w:docPartGallery w:val="Cover Pages"/>
            <w:docPartUnique/>
          </w:docPartObj>
        </w:sdtPr>
        <w:sdtContent>
          <w:r w:rsidR="0041623D" w:rsidRPr="001E7FAD">
            <w:rPr>
              <w:b w:val="0"/>
              <w:noProof/>
              <w:lang w:eastAsia="en-US" w:bidi="ne-NP"/>
            </w:rPr>
            <mc:AlternateContent>
              <mc:Choice Requires="wps">
                <w:drawing>
                  <wp:anchor distT="0" distB="0" distL="114300" distR="114300" simplePos="0" relativeHeight="251671552" behindDoc="0" locked="0" layoutInCell="1" allowOverlap="1" wp14:anchorId="00037B54" wp14:editId="5096ABD4">
                    <wp:simplePos x="0" y="0"/>
                    <wp:positionH relativeFrom="page">
                      <wp:align>right</wp:align>
                    </wp:positionH>
                    <wp:positionV relativeFrom="paragraph">
                      <wp:posOffset>-248285</wp:posOffset>
                    </wp:positionV>
                    <wp:extent cx="2159635" cy="2742565"/>
                    <wp:effectExtent l="0" t="0" r="0" b="0"/>
                    <wp:wrapNone/>
                    <wp:docPr id="2038559080" name="Flowchart: Delay 24"/>
                    <wp:cNvGraphicFramePr/>
                    <a:graphic xmlns:a="http://schemas.openxmlformats.org/drawingml/2006/main">
                      <a:graphicData uri="http://schemas.microsoft.com/office/word/2010/wordprocessingShape">
                        <wps:wsp>
                          <wps:cNvSpPr/>
                          <wps:spPr>
                            <a:xfrm rot="10800000">
                              <a:off x="0" y="0"/>
                              <a:ext cx="2159635" cy="2742565"/>
                            </a:xfrm>
                            <a:prstGeom prst="flowChartDelay">
                              <a:avLst/>
                            </a:prstGeom>
                            <a:solidFill>
                              <a:srgbClr val="EEEDDE">
                                <a:alpha val="5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1B871" id="Flowchart: Delay 24" o:spid="_x0000_s1026" type="#_x0000_t135" style="position:absolute;margin-left:118.85pt;margin-top:-19.55pt;width:170.05pt;height:215.95pt;rotation:180;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" fillcolor="#eeedde" stroked="f" strokeweight="1pt">
                    <v:fill opacity="35980f"/>
                    <w10:wrap anchorx="page"/>
                  </v:shape>
                </w:pict>
              </mc:Fallback>
            </mc:AlternateContent>
          </w:r>
          <w:r w:rsidR="0041623D" w:rsidRPr="001E7FAD">
            <w:rPr>
              <w:b w:val="0"/>
              <w:noProof/>
              <w:lang w:eastAsia="en-US" w:bidi="ne-NP"/>
            </w:rPr>
            <mc:AlternateContent>
              <mc:Choice Requires="wps">
                <w:drawing>
                  <wp:anchor distT="0" distB="0" distL="114300" distR="114300" simplePos="0" relativeHeight="251675648" behindDoc="0" locked="0" layoutInCell="1" allowOverlap="1" wp14:anchorId="5E7801E6" wp14:editId="5623271B">
                    <wp:simplePos x="0" y="0"/>
                    <wp:positionH relativeFrom="page">
                      <wp:posOffset>4263390</wp:posOffset>
                    </wp:positionH>
                    <wp:positionV relativeFrom="paragraph">
                      <wp:posOffset>211455</wp:posOffset>
                    </wp:positionV>
                    <wp:extent cx="850900" cy="5628005"/>
                    <wp:effectExtent l="0" t="0" r="6350" b="0"/>
                    <wp:wrapNone/>
                    <wp:docPr id="2090235645" name="Rectangle 26"/>
                    <wp:cNvGraphicFramePr/>
                    <a:graphic xmlns:a="http://schemas.openxmlformats.org/drawingml/2006/main">
                      <a:graphicData uri="http://schemas.microsoft.com/office/word/2010/wordprocessingShape">
                        <wps:wsp>
                          <wps:cNvSpPr/>
                          <wps:spPr>
                            <a:xfrm>
                              <a:off x="0" y="0"/>
                              <a:ext cx="850900" cy="5628005"/>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F5FEA" id="Rectangle 26" o:spid="_x0000_s1026" style="position:absolute;margin-left:335.7pt;margin-top:16.65pt;width:67pt;height:443.1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" fillcolor="#d5dce4 [671]" stroked="f" strokeweight="1pt">
                    <v:fill opacity="19789f"/>
                    <w10:wrap anchorx="page"/>
                  </v:rect>
                </w:pict>
              </mc:Fallback>
            </mc:AlternateContent>
          </w:r>
          <w:r w:rsidR="0041623D" w:rsidRPr="001E7FAD">
            <w:rPr>
              <w:b w:val="0"/>
              <w:noProof/>
              <w:lang w:eastAsia="en-US" w:bidi="ne-NP"/>
            </w:rPr>
            <mc:AlternateContent>
              <mc:Choice Requires="wps">
                <w:drawing>
                  <wp:anchor distT="0" distB="0" distL="114300" distR="114300" simplePos="0" relativeHeight="251672576" behindDoc="0" locked="0" layoutInCell="1" allowOverlap="1" wp14:anchorId="055DB96F" wp14:editId="6F295C99">
                    <wp:simplePos x="0" y="0"/>
                    <wp:positionH relativeFrom="page">
                      <wp:posOffset>4065270</wp:posOffset>
                    </wp:positionH>
                    <wp:positionV relativeFrom="paragraph">
                      <wp:posOffset>-952500</wp:posOffset>
                    </wp:positionV>
                    <wp:extent cx="3495675" cy="6791325"/>
                    <wp:effectExtent l="0" t="0" r="9525" b="9525"/>
                    <wp:wrapNone/>
                    <wp:docPr id="193606829" name="Rectangle 27"/>
                    <wp:cNvGraphicFramePr/>
                    <a:graphic xmlns:a="http://schemas.openxmlformats.org/drawingml/2006/main">
                      <a:graphicData uri="http://schemas.microsoft.com/office/word/2010/wordprocessingShape">
                        <wps:wsp>
                          <wps:cNvSpPr/>
                          <wps:spPr>
                            <a:xfrm>
                              <a:off x="0" y="0"/>
                              <a:ext cx="3495675" cy="6791325"/>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96FAF" id="Rectangle 27" o:spid="_x0000_s1026" style="position:absolute;margin-left:320.1pt;margin-top:-75pt;width:275.25pt;height:534.7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" fillcolor="#d5dce4 [671]" stroked="f" strokeweight="1pt">
                    <v:fill opacity="19789f"/>
                    <w10:wrap anchorx="page"/>
                  </v:rect>
                </w:pict>
              </mc:Fallback>
            </mc:AlternateContent>
          </w:r>
          <w:r w:rsidR="0041623D">
            <w:br w:type="page"/>
          </w:r>
        </w:sdtContent>
      </w:sdt>
    </w:p>
    <w:p w14:paraId="421C93EC" w14:textId="5F05788E" w:rsidR="00B31C79" w:rsidRDefault="00B31C79"/>
    <w:tbl>
      <w:tblPr>
        <w:tblpPr w:leftFromText="187" w:rightFromText="187" w:vertAnchor="page" w:horzAnchor="margin" w:tblpXSpec="right" w:tblpY="11804"/>
        <w:tblW w:w="5199" w:type="pct"/>
        <w:tblLook w:val="04A0" w:firstRow="1" w:lastRow="0" w:firstColumn="1" w:lastColumn="0" w:noHBand="0" w:noVBand="1"/>
      </w:tblPr>
      <w:tblGrid>
        <w:gridCol w:w="8637"/>
      </w:tblGrid>
      <w:tr w:rsidR="00917A7C" w14:paraId="7F48EA77" w14:textId="77777777" w:rsidTr="00DA482C">
        <w:trPr>
          <w:trHeight w:val="572"/>
        </w:trPr>
        <w:tc>
          <w:tcPr>
            <w:tcW w:w="5000" w:type="pct"/>
            <w:tcBorders>
              <w:bottom w:val="single" w:sz="4" w:space="0" w:color="auto"/>
            </w:tcBorders>
            <w:vAlign w:val="center"/>
          </w:tcPr>
          <w:p w14:paraId="4DDBAB56" w14:textId="77777777" w:rsidR="00917A7C" w:rsidRPr="00417CAE" w:rsidRDefault="00917A7C" w:rsidP="00DA482C">
            <w:pPr>
              <w:pStyle w:val="IMIS-Para"/>
              <w:spacing w:after="0"/>
              <w:jc w:val="center"/>
              <w:rPr>
                <w:sz w:val="22"/>
                <w:szCs w:val="22"/>
              </w:rPr>
            </w:pPr>
            <w:r>
              <w:rPr>
                <w:sz w:val="22"/>
                <w:szCs w:val="22"/>
              </w:rPr>
              <w:t>Sludge</w:t>
            </w:r>
            <w:r w:rsidRPr="00417CAE">
              <w:rPr>
                <w:sz w:val="22"/>
                <w:szCs w:val="22"/>
              </w:rPr>
              <w:t xml:space="preserve"> Collection</w:t>
            </w:r>
            <w:r>
              <w:rPr>
                <w:sz w:val="22"/>
                <w:szCs w:val="22"/>
              </w:rPr>
              <w:t>s</w:t>
            </w:r>
            <w:r w:rsidRPr="00417CAE">
              <w:rPr>
                <w:sz w:val="22"/>
                <w:szCs w:val="22"/>
              </w:rPr>
              <w:t xml:space="preserve"> Mobile App User Manual</w:t>
            </w:r>
          </w:p>
        </w:tc>
      </w:tr>
      <w:tr w:rsidR="00917A7C" w14:paraId="191AD6AF" w14:textId="77777777" w:rsidTr="00DA482C">
        <w:trPr>
          <w:trHeight w:val="572"/>
        </w:trPr>
        <w:tc>
          <w:tcPr>
            <w:tcW w:w="5000" w:type="pct"/>
            <w:vAlign w:val="center"/>
          </w:tcPr>
          <w:p w14:paraId="2B57CA79" w14:textId="77777777" w:rsidR="00917A7C" w:rsidRDefault="00917A7C" w:rsidP="00DA482C">
            <w:pPr>
              <w:pStyle w:val="IMIS-Para"/>
              <w:spacing w:before="0" w:after="0"/>
              <w:jc w:val="center"/>
              <w:rPr>
                <w:sz w:val="22"/>
                <w:szCs w:val="22"/>
              </w:rPr>
            </w:pPr>
            <w:r w:rsidRPr="00C05B7E">
              <w:rPr>
                <w:sz w:val="22"/>
                <w:szCs w:val="22"/>
              </w:rPr>
              <w:t xml:space="preserve">Base IMIS  2022-2026 by </w:t>
            </w:r>
            <w:hyperlink r:id="rId9" w:history="1">
              <w:r w:rsidRPr="00844633">
                <w:rPr>
                  <w:rStyle w:val="Hyperlink"/>
                  <w:sz w:val="22"/>
                  <w:szCs w:val="22"/>
                </w:rPr>
                <w:t>ISPL</w:t>
              </w:r>
            </w:hyperlink>
            <w:r w:rsidRPr="00C05B7E">
              <w:rPr>
                <w:sz w:val="22"/>
                <w:szCs w:val="22"/>
              </w:rPr>
              <w:t xml:space="preserve"> &amp; </w:t>
            </w:r>
            <w:hyperlink r:id="rId10" w:history="1">
              <w:r w:rsidRPr="00C532FE">
                <w:rPr>
                  <w:rStyle w:val="Hyperlink"/>
                  <w:sz w:val="22"/>
                  <w:szCs w:val="22"/>
                </w:rPr>
                <w:t>GWSC-AIT</w:t>
              </w:r>
            </w:hyperlink>
            <w:r w:rsidRPr="00C05B7E">
              <w:rPr>
                <w:sz w:val="22"/>
                <w:szCs w:val="22"/>
              </w:rPr>
              <w:t xml:space="preserve"> is licensed under </w:t>
            </w:r>
            <w:hyperlink r:id="rId11" w:history="1">
              <w:r w:rsidRPr="00FA01E4">
                <w:rPr>
                  <w:rStyle w:val="Hyperlink"/>
                  <w:sz w:val="22"/>
                  <w:szCs w:val="22"/>
                </w:rPr>
                <w:t>CC BY-NC-SA 4.0</w:t>
              </w:r>
            </w:hyperlink>
            <w:r w:rsidRPr="00C05B7E">
              <w:rPr>
                <w:sz w:val="22"/>
                <w:szCs w:val="22"/>
              </w:rPr>
              <w:t xml:space="preserve"> | Customized for </w:t>
            </w:r>
            <w:hyperlink r:id="rId12" w:history="1">
              <w:r w:rsidRPr="00C532FE">
                <w:rPr>
                  <w:rStyle w:val="Hyperlink"/>
                  <w:sz w:val="22"/>
                  <w:szCs w:val="22"/>
                </w:rPr>
                <w:t>DNCC</w:t>
              </w:r>
            </w:hyperlink>
            <w:r w:rsidRPr="00C05B7E">
              <w:rPr>
                <w:sz w:val="22"/>
                <w:szCs w:val="22"/>
              </w:rPr>
              <w:t xml:space="preserve"> </w:t>
            </w:r>
          </w:p>
          <w:p w14:paraId="61FF4584" w14:textId="77777777" w:rsidR="00917A7C" w:rsidRDefault="00917A7C" w:rsidP="00DA482C">
            <w:pPr>
              <w:pStyle w:val="IMIS-Para"/>
              <w:spacing w:before="0" w:after="0"/>
              <w:jc w:val="center"/>
              <w:rPr>
                <w:sz w:val="20"/>
                <w:szCs w:val="20"/>
              </w:rPr>
            </w:pPr>
            <w:r>
              <w:rPr>
                <w:sz w:val="20"/>
                <w:szCs w:val="20"/>
              </w:rPr>
              <w:t>Version 1.0.1</w:t>
            </w:r>
          </w:p>
        </w:tc>
      </w:tr>
    </w:tbl>
    <w:p w14:paraId="3F70A20C" w14:textId="6E0C747F" w:rsidR="005A1509" w:rsidRPr="002A6EE6" w:rsidRDefault="00B31C79">
      <w:r>
        <w:br w:type="page"/>
      </w:r>
    </w:p>
    <w:sdt>
      <w:sdtPr>
        <w:rPr>
          <w:rFonts w:ascii="Times New Roman" w:eastAsiaTheme="minorHAnsi" w:hAnsi="Times New Roman" w:cs="Times New Roman"/>
          <w:b w:val="0"/>
          <w:color w:val="282828"/>
          <w:spacing w:val="0"/>
          <w:kern w:val="2"/>
          <w:sz w:val="24"/>
          <w:szCs w:val="24"/>
          <w:lang w:eastAsia="en-US"/>
          <w14:ligatures w14:val="standardContextual"/>
        </w:rPr>
        <w:id w:val="-388494661"/>
        <w:docPartObj>
          <w:docPartGallery w:val="Table of Contents"/>
          <w:docPartUnique/>
        </w:docPartObj>
      </w:sdtPr>
      <w:sdtContent>
        <w:p w14:paraId="5D63AAB6" w14:textId="77777777" w:rsidR="005A1509" w:rsidRPr="00BA3270" w:rsidRDefault="005A1509" w:rsidP="005A1509">
          <w:pPr>
            <w:pStyle w:val="IMIS-Title"/>
            <w:rPr>
              <w:rFonts w:ascii="Times New Roman" w:hAnsi="Times New Roman" w:cs="Times New Roman"/>
            </w:rPr>
          </w:pPr>
          <w:r w:rsidRPr="00BA3270">
            <w:rPr>
              <w:rFonts w:ascii="Times New Roman" w:hAnsi="Times New Roman" w:cs="Times New Roman"/>
            </w:rPr>
            <w:t>Table of Contents</w:t>
          </w:r>
        </w:p>
        <w:p w14:paraId="65910B28" w14:textId="0C527174" w:rsidR="000A600D" w:rsidRDefault="005A1509">
          <w:pPr>
            <w:pStyle w:val="TOC1"/>
            <w:tabs>
              <w:tab w:val="right" w:leader="dot" w:pos="8296"/>
            </w:tabs>
            <w:rPr>
              <w:rFonts w:eastAsiaTheme="minorEastAsia" w:cstheme="minorBidi"/>
              <w:b w:val="0"/>
              <w:bCs w:val="0"/>
              <w:noProof/>
              <w:sz w:val="24"/>
              <w:szCs w:val="21"/>
              <w:lang w:bidi="hi-IN"/>
            </w:rPr>
          </w:pPr>
          <w:r w:rsidRPr="00BA3270">
            <w:rPr>
              <w:rFonts w:ascii="Times New Roman" w:hAnsi="Times New Roman" w:cs="Times New Roman"/>
              <w:bCs w:val="0"/>
              <w:i/>
              <w:iCs/>
              <w:caps/>
              <w:u w:val="single"/>
            </w:rPr>
            <w:fldChar w:fldCharType="begin"/>
          </w:r>
          <w:r w:rsidRPr="00BA3270">
            <w:rPr>
              <w:rFonts w:ascii="Times New Roman" w:hAnsi="Times New Roman" w:cs="Times New Roman"/>
              <w:bCs w:val="0"/>
              <w:i/>
              <w:iCs/>
              <w:caps/>
              <w:u w:val="single"/>
            </w:rPr>
            <w:instrText xml:space="preserve"> TOC \h \z \t "IMIS-Head1,1,IMIS-Head2,2,IMIS-Head3,3,IMIS-Appendix,1" </w:instrText>
          </w:r>
          <w:r w:rsidRPr="00BA3270">
            <w:rPr>
              <w:rFonts w:ascii="Times New Roman" w:hAnsi="Times New Roman" w:cs="Times New Roman"/>
              <w:bCs w:val="0"/>
              <w:i/>
              <w:iCs/>
              <w:caps/>
              <w:u w:val="single"/>
            </w:rPr>
            <w:fldChar w:fldCharType="separate"/>
          </w:r>
          <w:hyperlink w:anchor="_Toc244286651" w:history="1">
            <w:r w:rsidR="000A600D" w:rsidRPr="00355A55">
              <w:rPr>
                <w:rStyle w:val="Hyperlink"/>
                <w:rFonts w:eastAsia="Times New Roman"/>
                <w:noProof/>
                <w14:scene3d>
                  <w14:camera w14:prst="orthographicFront"/>
                  <w14:lightRig w14:rig="threePt" w14:dir="t">
                    <w14:rot w14:lat="0" w14:lon="0" w14:rev="0"/>
                  </w14:lightRig>
                </w14:scene3d>
                <w14:ligatures w14:val="none"/>
              </w:rPr>
              <w:t>Chapter 1</w:t>
            </w:r>
            <w:r w:rsidR="000A600D" w:rsidRPr="00355A55">
              <w:rPr>
                <w:rStyle w:val="Hyperlink"/>
                <w:rFonts w:eastAsia="Times New Roman"/>
                <w:noProof/>
              </w:rPr>
              <w:t xml:space="preserve"> Introduction</w:t>
            </w:r>
            <w:r w:rsidR="000A600D">
              <w:rPr>
                <w:noProof/>
                <w:webHidden/>
              </w:rPr>
              <w:tab/>
            </w:r>
            <w:r w:rsidR="000A600D">
              <w:rPr>
                <w:noProof/>
                <w:webHidden/>
              </w:rPr>
              <w:fldChar w:fldCharType="begin"/>
            </w:r>
            <w:r w:rsidR="000A600D">
              <w:rPr>
                <w:noProof/>
                <w:webHidden/>
              </w:rPr>
              <w:instrText xml:space="preserve"> PAGEREF _Toc244286651 \h </w:instrText>
            </w:r>
            <w:r w:rsidR="000A600D">
              <w:rPr>
                <w:noProof/>
                <w:webHidden/>
              </w:rPr>
            </w:r>
            <w:r w:rsidR="000A600D">
              <w:rPr>
                <w:noProof/>
                <w:webHidden/>
              </w:rPr>
              <w:fldChar w:fldCharType="separate"/>
            </w:r>
            <w:r w:rsidR="000A600D">
              <w:rPr>
                <w:noProof/>
                <w:webHidden/>
              </w:rPr>
              <w:t>1</w:t>
            </w:r>
            <w:r w:rsidR="000A600D">
              <w:rPr>
                <w:noProof/>
                <w:webHidden/>
              </w:rPr>
              <w:fldChar w:fldCharType="end"/>
            </w:r>
          </w:hyperlink>
        </w:p>
        <w:p w14:paraId="0865DABF" w14:textId="448BC241" w:rsidR="000A600D" w:rsidRDefault="000A600D">
          <w:pPr>
            <w:pStyle w:val="TOC2"/>
            <w:tabs>
              <w:tab w:val="right" w:leader="dot" w:pos="8296"/>
            </w:tabs>
            <w:rPr>
              <w:rFonts w:eastAsiaTheme="minorEastAsia" w:cstheme="minorBidi"/>
              <w:i w:val="0"/>
              <w:iCs w:val="0"/>
              <w:noProof/>
              <w:sz w:val="24"/>
              <w:szCs w:val="21"/>
              <w:lang w:bidi="hi-IN"/>
            </w:rPr>
          </w:pPr>
          <w:hyperlink w:anchor="_Toc244286652" w:history="1">
            <w:r w:rsidRPr="00355A55">
              <w:rPr>
                <w:rStyle w:val="Hyperlink"/>
                <w:rFonts w:eastAsia="Times New Roman"/>
                <w:noProof/>
              </w:rPr>
              <w:t>1.1 Purpose</w:t>
            </w:r>
            <w:r>
              <w:rPr>
                <w:noProof/>
                <w:webHidden/>
              </w:rPr>
              <w:tab/>
            </w:r>
            <w:r>
              <w:rPr>
                <w:noProof/>
                <w:webHidden/>
              </w:rPr>
              <w:fldChar w:fldCharType="begin"/>
            </w:r>
            <w:r>
              <w:rPr>
                <w:noProof/>
                <w:webHidden/>
              </w:rPr>
              <w:instrText xml:space="preserve"> PAGEREF _Toc244286652 \h </w:instrText>
            </w:r>
            <w:r>
              <w:rPr>
                <w:noProof/>
                <w:webHidden/>
              </w:rPr>
            </w:r>
            <w:r>
              <w:rPr>
                <w:noProof/>
                <w:webHidden/>
              </w:rPr>
              <w:fldChar w:fldCharType="separate"/>
            </w:r>
            <w:r>
              <w:rPr>
                <w:noProof/>
                <w:webHidden/>
              </w:rPr>
              <w:t>1</w:t>
            </w:r>
            <w:r>
              <w:rPr>
                <w:noProof/>
                <w:webHidden/>
              </w:rPr>
              <w:fldChar w:fldCharType="end"/>
            </w:r>
          </w:hyperlink>
        </w:p>
        <w:p w14:paraId="4685835D" w14:textId="087C1A4B" w:rsidR="000A600D" w:rsidRDefault="000A600D">
          <w:pPr>
            <w:pStyle w:val="TOC2"/>
            <w:tabs>
              <w:tab w:val="right" w:leader="dot" w:pos="8296"/>
            </w:tabs>
            <w:rPr>
              <w:rFonts w:eastAsiaTheme="minorEastAsia" w:cstheme="minorBidi"/>
              <w:i w:val="0"/>
              <w:iCs w:val="0"/>
              <w:noProof/>
              <w:sz w:val="24"/>
              <w:szCs w:val="21"/>
              <w:lang w:bidi="hi-IN"/>
            </w:rPr>
          </w:pPr>
          <w:hyperlink w:anchor="_Toc244286653" w:history="1">
            <w:r w:rsidRPr="00355A55">
              <w:rPr>
                <w:rStyle w:val="Hyperlink"/>
                <w:rFonts w:eastAsia="Times New Roman"/>
                <w:noProof/>
              </w:rPr>
              <w:t>1.2 Target Audience</w:t>
            </w:r>
            <w:r>
              <w:rPr>
                <w:noProof/>
                <w:webHidden/>
              </w:rPr>
              <w:tab/>
            </w:r>
            <w:r>
              <w:rPr>
                <w:noProof/>
                <w:webHidden/>
              </w:rPr>
              <w:fldChar w:fldCharType="begin"/>
            </w:r>
            <w:r>
              <w:rPr>
                <w:noProof/>
                <w:webHidden/>
              </w:rPr>
              <w:instrText xml:space="preserve"> PAGEREF _Toc244286653 \h </w:instrText>
            </w:r>
            <w:r>
              <w:rPr>
                <w:noProof/>
                <w:webHidden/>
              </w:rPr>
            </w:r>
            <w:r>
              <w:rPr>
                <w:noProof/>
                <w:webHidden/>
              </w:rPr>
              <w:fldChar w:fldCharType="separate"/>
            </w:r>
            <w:r>
              <w:rPr>
                <w:noProof/>
                <w:webHidden/>
              </w:rPr>
              <w:t>1</w:t>
            </w:r>
            <w:r>
              <w:rPr>
                <w:noProof/>
                <w:webHidden/>
              </w:rPr>
              <w:fldChar w:fldCharType="end"/>
            </w:r>
          </w:hyperlink>
        </w:p>
        <w:p w14:paraId="0B0D668C" w14:textId="2FFA7AEC" w:rsidR="000A600D" w:rsidRDefault="000A600D">
          <w:pPr>
            <w:pStyle w:val="TOC1"/>
            <w:tabs>
              <w:tab w:val="right" w:leader="dot" w:pos="8296"/>
            </w:tabs>
            <w:rPr>
              <w:rFonts w:eastAsiaTheme="minorEastAsia" w:cstheme="minorBidi"/>
              <w:b w:val="0"/>
              <w:bCs w:val="0"/>
              <w:noProof/>
              <w:sz w:val="24"/>
              <w:szCs w:val="21"/>
              <w:lang w:bidi="hi-IN"/>
            </w:rPr>
          </w:pPr>
          <w:hyperlink w:anchor="_Toc244286654" w:history="1">
            <w:r w:rsidRPr="00355A55">
              <w:rPr>
                <w:rStyle w:val="Hyperlink"/>
                <w:noProof/>
                <w14:scene3d>
                  <w14:camera w14:prst="orthographicFront"/>
                  <w14:lightRig w14:rig="threePt" w14:dir="t">
                    <w14:rot w14:lat="0" w14:lon="0" w14:rev="0"/>
                  </w14:lightRig>
                </w14:scene3d>
                <w14:ligatures w14:val="none"/>
              </w:rPr>
              <w:t>Chapter 2</w:t>
            </w:r>
            <w:r w:rsidRPr="00355A55">
              <w:rPr>
                <w:rStyle w:val="Hyperlink"/>
                <w:noProof/>
              </w:rPr>
              <w:t xml:space="preserve"> App </w:t>
            </w:r>
            <w:r w:rsidRPr="00355A55">
              <w:rPr>
                <w:rStyle w:val="Hyperlink"/>
                <w:rFonts w:eastAsia="Times New Roman"/>
                <w:noProof/>
              </w:rPr>
              <w:t>Installation</w:t>
            </w:r>
            <w:r>
              <w:rPr>
                <w:noProof/>
                <w:webHidden/>
              </w:rPr>
              <w:tab/>
            </w:r>
            <w:r>
              <w:rPr>
                <w:noProof/>
                <w:webHidden/>
              </w:rPr>
              <w:fldChar w:fldCharType="begin"/>
            </w:r>
            <w:r>
              <w:rPr>
                <w:noProof/>
                <w:webHidden/>
              </w:rPr>
              <w:instrText xml:space="preserve"> PAGEREF _Toc244286654 \h </w:instrText>
            </w:r>
            <w:r>
              <w:rPr>
                <w:noProof/>
                <w:webHidden/>
              </w:rPr>
            </w:r>
            <w:r>
              <w:rPr>
                <w:noProof/>
                <w:webHidden/>
              </w:rPr>
              <w:fldChar w:fldCharType="separate"/>
            </w:r>
            <w:r>
              <w:rPr>
                <w:noProof/>
                <w:webHidden/>
              </w:rPr>
              <w:t>2</w:t>
            </w:r>
            <w:r>
              <w:rPr>
                <w:noProof/>
                <w:webHidden/>
              </w:rPr>
              <w:fldChar w:fldCharType="end"/>
            </w:r>
          </w:hyperlink>
        </w:p>
        <w:p w14:paraId="1C23C195" w14:textId="3FEBD0D4" w:rsidR="000A600D" w:rsidRDefault="000A600D">
          <w:pPr>
            <w:pStyle w:val="TOC2"/>
            <w:tabs>
              <w:tab w:val="right" w:leader="dot" w:pos="8296"/>
            </w:tabs>
            <w:rPr>
              <w:rFonts w:eastAsiaTheme="minorEastAsia" w:cstheme="minorBidi"/>
              <w:i w:val="0"/>
              <w:iCs w:val="0"/>
              <w:noProof/>
              <w:sz w:val="24"/>
              <w:szCs w:val="21"/>
              <w:lang w:bidi="hi-IN"/>
            </w:rPr>
          </w:pPr>
          <w:hyperlink w:anchor="_Toc244286655" w:history="1">
            <w:r w:rsidRPr="00355A55">
              <w:rPr>
                <w:rStyle w:val="Hyperlink"/>
                <w:noProof/>
              </w:rPr>
              <w:t>2.1</w:t>
            </w:r>
            <w:r w:rsidRPr="00355A55">
              <w:rPr>
                <w:rStyle w:val="Hyperlink"/>
                <w:noProof/>
                <w:lang w:eastAsia="ja-JP"/>
              </w:rPr>
              <w:t xml:space="preserve"> Installation Procedure</w:t>
            </w:r>
            <w:r>
              <w:rPr>
                <w:noProof/>
                <w:webHidden/>
              </w:rPr>
              <w:tab/>
            </w:r>
            <w:r>
              <w:rPr>
                <w:noProof/>
                <w:webHidden/>
              </w:rPr>
              <w:fldChar w:fldCharType="begin"/>
            </w:r>
            <w:r>
              <w:rPr>
                <w:noProof/>
                <w:webHidden/>
              </w:rPr>
              <w:instrText xml:space="preserve"> PAGEREF _Toc244286655 \h </w:instrText>
            </w:r>
            <w:r>
              <w:rPr>
                <w:noProof/>
                <w:webHidden/>
              </w:rPr>
            </w:r>
            <w:r>
              <w:rPr>
                <w:noProof/>
                <w:webHidden/>
              </w:rPr>
              <w:fldChar w:fldCharType="separate"/>
            </w:r>
            <w:r>
              <w:rPr>
                <w:noProof/>
                <w:webHidden/>
              </w:rPr>
              <w:t>2</w:t>
            </w:r>
            <w:r>
              <w:rPr>
                <w:noProof/>
                <w:webHidden/>
              </w:rPr>
              <w:fldChar w:fldCharType="end"/>
            </w:r>
          </w:hyperlink>
        </w:p>
        <w:p w14:paraId="22C637DD" w14:textId="100C5613" w:rsidR="000A600D" w:rsidRDefault="000A600D">
          <w:pPr>
            <w:pStyle w:val="TOC1"/>
            <w:tabs>
              <w:tab w:val="right" w:leader="dot" w:pos="8296"/>
            </w:tabs>
            <w:rPr>
              <w:rFonts w:eastAsiaTheme="minorEastAsia" w:cstheme="minorBidi"/>
              <w:b w:val="0"/>
              <w:bCs w:val="0"/>
              <w:noProof/>
              <w:sz w:val="24"/>
              <w:szCs w:val="21"/>
              <w:lang w:bidi="hi-IN"/>
            </w:rPr>
          </w:pPr>
          <w:hyperlink w:anchor="_Toc244286656" w:history="1">
            <w:r w:rsidRPr="00355A55">
              <w:rPr>
                <w:rStyle w:val="Hyperlink"/>
                <w:rFonts w:eastAsia="Times New Roman"/>
                <w:noProof/>
                <w14:scene3d>
                  <w14:camera w14:prst="orthographicFront"/>
                  <w14:lightRig w14:rig="threePt" w14:dir="t">
                    <w14:rot w14:lat="0" w14:lon="0" w14:rev="0"/>
                  </w14:lightRig>
                </w14:scene3d>
                <w14:ligatures w14:val="none"/>
              </w:rPr>
              <w:t>Chapter 3</w:t>
            </w:r>
            <w:r w:rsidRPr="00355A55">
              <w:rPr>
                <w:rStyle w:val="Hyperlink"/>
                <w:rFonts w:eastAsia="Times New Roman"/>
                <w:noProof/>
              </w:rPr>
              <w:t xml:space="preserve"> Accessing the IMIS</w:t>
            </w:r>
            <w:r>
              <w:rPr>
                <w:noProof/>
                <w:webHidden/>
              </w:rPr>
              <w:tab/>
            </w:r>
            <w:r>
              <w:rPr>
                <w:noProof/>
                <w:webHidden/>
              </w:rPr>
              <w:fldChar w:fldCharType="begin"/>
            </w:r>
            <w:r>
              <w:rPr>
                <w:noProof/>
                <w:webHidden/>
              </w:rPr>
              <w:instrText xml:space="preserve"> PAGEREF _Toc244286656 \h </w:instrText>
            </w:r>
            <w:r>
              <w:rPr>
                <w:noProof/>
                <w:webHidden/>
              </w:rPr>
            </w:r>
            <w:r>
              <w:rPr>
                <w:noProof/>
                <w:webHidden/>
              </w:rPr>
              <w:fldChar w:fldCharType="separate"/>
            </w:r>
            <w:r>
              <w:rPr>
                <w:noProof/>
                <w:webHidden/>
              </w:rPr>
              <w:t>4</w:t>
            </w:r>
            <w:r>
              <w:rPr>
                <w:noProof/>
                <w:webHidden/>
              </w:rPr>
              <w:fldChar w:fldCharType="end"/>
            </w:r>
          </w:hyperlink>
        </w:p>
        <w:p w14:paraId="2959DEBF" w14:textId="1D6360AA" w:rsidR="000A600D" w:rsidRDefault="000A600D">
          <w:pPr>
            <w:pStyle w:val="TOC2"/>
            <w:tabs>
              <w:tab w:val="right" w:leader="dot" w:pos="8296"/>
            </w:tabs>
            <w:rPr>
              <w:rFonts w:eastAsiaTheme="minorEastAsia" w:cstheme="minorBidi"/>
              <w:i w:val="0"/>
              <w:iCs w:val="0"/>
              <w:noProof/>
              <w:sz w:val="24"/>
              <w:szCs w:val="21"/>
              <w:lang w:bidi="hi-IN"/>
            </w:rPr>
          </w:pPr>
          <w:hyperlink w:anchor="_Toc244286657" w:history="1">
            <w:r w:rsidRPr="00355A55">
              <w:rPr>
                <w:rStyle w:val="Hyperlink"/>
                <w:noProof/>
              </w:rPr>
              <w:t>3.1 Opening the app/ Login</w:t>
            </w:r>
            <w:r>
              <w:rPr>
                <w:noProof/>
                <w:webHidden/>
              </w:rPr>
              <w:tab/>
            </w:r>
            <w:r>
              <w:rPr>
                <w:noProof/>
                <w:webHidden/>
              </w:rPr>
              <w:fldChar w:fldCharType="begin"/>
            </w:r>
            <w:r>
              <w:rPr>
                <w:noProof/>
                <w:webHidden/>
              </w:rPr>
              <w:instrText xml:space="preserve"> PAGEREF _Toc244286657 \h </w:instrText>
            </w:r>
            <w:r>
              <w:rPr>
                <w:noProof/>
                <w:webHidden/>
              </w:rPr>
            </w:r>
            <w:r>
              <w:rPr>
                <w:noProof/>
                <w:webHidden/>
              </w:rPr>
              <w:fldChar w:fldCharType="separate"/>
            </w:r>
            <w:r>
              <w:rPr>
                <w:noProof/>
                <w:webHidden/>
              </w:rPr>
              <w:t>4</w:t>
            </w:r>
            <w:r>
              <w:rPr>
                <w:noProof/>
                <w:webHidden/>
              </w:rPr>
              <w:fldChar w:fldCharType="end"/>
            </w:r>
          </w:hyperlink>
        </w:p>
        <w:p w14:paraId="77C30778" w14:textId="3420E19E" w:rsidR="000A600D" w:rsidRDefault="000A600D">
          <w:pPr>
            <w:pStyle w:val="TOC1"/>
            <w:tabs>
              <w:tab w:val="right" w:leader="dot" w:pos="8296"/>
            </w:tabs>
            <w:rPr>
              <w:rFonts w:eastAsiaTheme="minorEastAsia" w:cstheme="minorBidi"/>
              <w:b w:val="0"/>
              <w:bCs w:val="0"/>
              <w:noProof/>
              <w:sz w:val="24"/>
              <w:szCs w:val="21"/>
              <w:lang w:bidi="hi-IN"/>
            </w:rPr>
          </w:pPr>
          <w:hyperlink w:anchor="_Toc244286658" w:history="1">
            <w:r w:rsidRPr="00355A55">
              <w:rPr>
                <w:rStyle w:val="Hyperlink"/>
                <w:rFonts w:eastAsia="Times New Roman"/>
                <w:noProof/>
                <w14:scene3d>
                  <w14:camera w14:prst="orthographicFront"/>
                  <w14:lightRig w14:rig="threePt" w14:dir="t">
                    <w14:rot w14:lat="0" w14:lon="0" w14:rev="0"/>
                  </w14:lightRig>
                </w14:scene3d>
                <w14:ligatures w14:val="none"/>
              </w:rPr>
              <w:t>Chapter 4</w:t>
            </w:r>
            <w:r w:rsidRPr="00355A55">
              <w:rPr>
                <w:rStyle w:val="Hyperlink"/>
                <w:rFonts w:eastAsia="Times New Roman"/>
                <w:noProof/>
              </w:rPr>
              <w:t xml:space="preserve"> Dashboard</w:t>
            </w:r>
            <w:r>
              <w:rPr>
                <w:noProof/>
                <w:webHidden/>
              </w:rPr>
              <w:tab/>
            </w:r>
            <w:r>
              <w:rPr>
                <w:noProof/>
                <w:webHidden/>
              </w:rPr>
              <w:fldChar w:fldCharType="begin"/>
            </w:r>
            <w:r>
              <w:rPr>
                <w:noProof/>
                <w:webHidden/>
              </w:rPr>
              <w:instrText xml:space="preserve"> PAGEREF _Toc244286658 \h </w:instrText>
            </w:r>
            <w:r>
              <w:rPr>
                <w:noProof/>
                <w:webHidden/>
              </w:rPr>
            </w:r>
            <w:r>
              <w:rPr>
                <w:noProof/>
                <w:webHidden/>
              </w:rPr>
              <w:fldChar w:fldCharType="separate"/>
            </w:r>
            <w:r>
              <w:rPr>
                <w:noProof/>
                <w:webHidden/>
              </w:rPr>
              <w:t>7</w:t>
            </w:r>
            <w:r>
              <w:rPr>
                <w:noProof/>
                <w:webHidden/>
              </w:rPr>
              <w:fldChar w:fldCharType="end"/>
            </w:r>
          </w:hyperlink>
        </w:p>
        <w:p w14:paraId="10028EBE" w14:textId="7244F884" w:rsidR="000A600D" w:rsidRDefault="000A600D">
          <w:pPr>
            <w:pStyle w:val="TOC2"/>
            <w:tabs>
              <w:tab w:val="right" w:leader="dot" w:pos="8296"/>
            </w:tabs>
            <w:rPr>
              <w:rFonts w:eastAsiaTheme="minorEastAsia" w:cstheme="minorBidi"/>
              <w:i w:val="0"/>
              <w:iCs w:val="0"/>
              <w:noProof/>
              <w:sz w:val="24"/>
              <w:szCs w:val="21"/>
              <w:lang w:bidi="hi-IN"/>
            </w:rPr>
          </w:pPr>
          <w:hyperlink w:anchor="_Toc244286659" w:history="1">
            <w:r w:rsidRPr="00355A55">
              <w:rPr>
                <w:rStyle w:val="Hyperlink"/>
                <w:noProof/>
              </w:rPr>
              <w:t>4.1 Navigate to Dashboard</w:t>
            </w:r>
            <w:r>
              <w:rPr>
                <w:noProof/>
                <w:webHidden/>
              </w:rPr>
              <w:tab/>
            </w:r>
            <w:r>
              <w:rPr>
                <w:noProof/>
                <w:webHidden/>
              </w:rPr>
              <w:fldChar w:fldCharType="begin"/>
            </w:r>
            <w:r>
              <w:rPr>
                <w:noProof/>
                <w:webHidden/>
              </w:rPr>
              <w:instrText xml:space="preserve"> PAGEREF _Toc244286659 \h </w:instrText>
            </w:r>
            <w:r>
              <w:rPr>
                <w:noProof/>
                <w:webHidden/>
              </w:rPr>
            </w:r>
            <w:r>
              <w:rPr>
                <w:noProof/>
                <w:webHidden/>
              </w:rPr>
              <w:fldChar w:fldCharType="separate"/>
            </w:r>
            <w:r>
              <w:rPr>
                <w:noProof/>
                <w:webHidden/>
              </w:rPr>
              <w:t>7</w:t>
            </w:r>
            <w:r>
              <w:rPr>
                <w:noProof/>
                <w:webHidden/>
              </w:rPr>
              <w:fldChar w:fldCharType="end"/>
            </w:r>
          </w:hyperlink>
        </w:p>
        <w:p w14:paraId="4D2AC426" w14:textId="7D96FF89" w:rsidR="000A600D" w:rsidRDefault="000A600D">
          <w:pPr>
            <w:pStyle w:val="TOC1"/>
            <w:tabs>
              <w:tab w:val="right" w:leader="dot" w:pos="8296"/>
            </w:tabs>
            <w:rPr>
              <w:rFonts w:eastAsiaTheme="minorEastAsia" w:cstheme="minorBidi"/>
              <w:b w:val="0"/>
              <w:bCs w:val="0"/>
              <w:noProof/>
              <w:sz w:val="24"/>
              <w:szCs w:val="21"/>
              <w:lang w:bidi="hi-IN"/>
            </w:rPr>
          </w:pPr>
          <w:hyperlink w:anchor="_Toc244286660" w:history="1">
            <w:r w:rsidRPr="00355A55">
              <w:rPr>
                <w:rStyle w:val="Hyperlink"/>
                <w:rFonts w:eastAsia="Times New Roman"/>
                <w:noProof/>
                <w14:scene3d>
                  <w14:camera w14:prst="orthographicFront"/>
                  <w14:lightRig w14:rig="threePt" w14:dir="t">
                    <w14:rot w14:lat="0" w14:lon="0" w14:rev="0"/>
                  </w14:lightRig>
                </w14:scene3d>
                <w14:ligatures w14:val="none"/>
              </w:rPr>
              <w:t>Chapter 5</w:t>
            </w:r>
            <w:r w:rsidRPr="00355A55">
              <w:rPr>
                <w:rStyle w:val="Hyperlink"/>
                <w:rFonts w:eastAsia="Times New Roman"/>
                <w:noProof/>
              </w:rPr>
              <w:t xml:space="preserve"> Collecting Sludge Collection Information</w:t>
            </w:r>
            <w:r>
              <w:rPr>
                <w:noProof/>
                <w:webHidden/>
              </w:rPr>
              <w:tab/>
            </w:r>
            <w:r>
              <w:rPr>
                <w:noProof/>
                <w:webHidden/>
              </w:rPr>
              <w:fldChar w:fldCharType="begin"/>
            </w:r>
            <w:r>
              <w:rPr>
                <w:noProof/>
                <w:webHidden/>
              </w:rPr>
              <w:instrText xml:space="preserve"> PAGEREF _Toc244286660 \h </w:instrText>
            </w:r>
            <w:r>
              <w:rPr>
                <w:noProof/>
                <w:webHidden/>
              </w:rPr>
            </w:r>
            <w:r>
              <w:rPr>
                <w:noProof/>
                <w:webHidden/>
              </w:rPr>
              <w:fldChar w:fldCharType="separate"/>
            </w:r>
            <w:r>
              <w:rPr>
                <w:noProof/>
                <w:webHidden/>
              </w:rPr>
              <w:t>1</w:t>
            </w:r>
            <w:r>
              <w:rPr>
                <w:noProof/>
                <w:webHidden/>
              </w:rPr>
              <w:fldChar w:fldCharType="end"/>
            </w:r>
          </w:hyperlink>
        </w:p>
        <w:p w14:paraId="7CB3B753" w14:textId="46584E58" w:rsidR="000A600D" w:rsidRDefault="000A600D">
          <w:pPr>
            <w:pStyle w:val="TOC2"/>
            <w:tabs>
              <w:tab w:val="right" w:leader="dot" w:pos="8296"/>
            </w:tabs>
            <w:rPr>
              <w:rFonts w:eastAsiaTheme="minorEastAsia" w:cstheme="minorBidi"/>
              <w:i w:val="0"/>
              <w:iCs w:val="0"/>
              <w:noProof/>
              <w:sz w:val="24"/>
              <w:szCs w:val="21"/>
              <w:lang w:bidi="hi-IN"/>
            </w:rPr>
          </w:pPr>
          <w:hyperlink w:anchor="_Toc244286661" w:history="1">
            <w:r w:rsidRPr="00355A55">
              <w:rPr>
                <w:rStyle w:val="Hyperlink"/>
                <w:noProof/>
              </w:rPr>
              <w:t>5.1 Navigate to Sludge Collection</w:t>
            </w:r>
            <w:r>
              <w:rPr>
                <w:noProof/>
                <w:webHidden/>
              </w:rPr>
              <w:tab/>
            </w:r>
            <w:r>
              <w:rPr>
                <w:noProof/>
                <w:webHidden/>
              </w:rPr>
              <w:fldChar w:fldCharType="begin"/>
            </w:r>
            <w:r>
              <w:rPr>
                <w:noProof/>
                <w:webHidden/>
              </w:rPr>
              <w:instrText xml:space="preserve"> PAGEREF _Toc244286661 \h </w:instrText>
            </w:r>
            <w:r>
              <w:rPr>
                <w:noProof/>
                <w:webHidden/>
              </w:rPr>
            </w:r>
            <w:r>
              <w:rPr>
                <w:noProof/>
                <w:webHidden/>
              </w:rPr>
              <w:fldChar w:fldCharType="separate"/>
            </w:r>
            <w:r>
              <w:rPr>
                <w:noProof/>
                <w:webHidden/>
              </w:rPr>
              <w:t>1</w:t>
            </w:r>
            <w:r>
              <w:rPr>
                <w:noProof/>
                <w:webHidden/>
              </w:rPr>
              <w:fldChar w:fldCharType="end"/>
            </w:r>
          </w:hyperlink>
        </w:p>
        <w:p w14:paraId="158CDCF9" w14:textId="729CDA71" w:rsidR="000A600D" w:rsidRDefault="000A600D">
          <w:pPr>
            <w:pStyle w:val="TOC2"/>
            <w:tabs>
              <w:tab w:val="right" w:leader="dot" w:pos="8296"/>
            </w:tabs>
            <w:rPr>
              <w:rFonts w:eastAsiaTheme="minorEastAsia" w:cstheme="minorBidi"/>
              <w:i w:val="0"/>
              <w:iCs w:val="0"/>
              <w:noProof/>
              <w:sz w:val="24"/>
              <w:szCs w:val="21"/>
              <w:lang w:bidi="hi-IN"/>
            </w:rPr>
          </w:pPr>
          <w:hyperlink w:anchor="_Toc244286662" w:history="1">
            <w:r w:rsidRPr="00355A55">
              <w:rPr>
                <w:rStyle w:val="Hyperlink"/>
                <w:noProof/>
              </w:rPr>
              <w:t>5.2 Tools</w:t>
            </w:r>
            <w:r>
              <w:rPr>
                <w:noProof/>
                <w:webHidden/>
              </w:rPr>
              <w:tab/>
            </w:r>
            <w:r>
              <w:rPr>
                <w:noProof/>
                <w:webHidden/>
              </w:rPr>
              <w:fldChar w:fldCharType="begin"/>
            </w:r>
            <w:r>
              <w:rPr>
                <w:noProof/>
                <w:webHidden/>
              </w:rPr>
              <w:instrText xml:space="preserve"> PAGEREF _Toc244286662 \h </w:instrText>
            </w:r>
            <w:r>
              <w:rPr>
                <w:noProof/>
                <w:webHidden/>
              </w:rPr>
            </w:r>
            <w:r>
              <w:rPr>
                <w:noProof/>
                <w:webHidden/>
              </w:rPr>
              <w:fldChar w:fldCharType="separate"/>
            </w:r>
            <w:r>
              <w:rPr>
                <w:noProof/>
                <w:webHidden/>
              </w:rPr>
              <w:t>2</w:t>
            </w:r>
            <w:r>
              <w:rPr>
                <w:noProof/>
                <w:webHidden/>
              </w:rPr>
              <w:fldChar w:fldCharType="end"/>
            </w:r>
          </w:hyperlink>
        </w:p>
        <w:p w14:paraId="5805ECA3" w14:textId="55DFF3EA" w:rsidR="000A600D" w:rsidRDefault="000A600D">
          <w:pPr>
            <w:pStyle w:val="TOC3"/>
            <w:tabs>
              <w:tab w:val="left" w:pos="1200"/>
              <w:tab w:val="right" w:leader="dot" w:pos="8296"/>
            </w:tabs>
            <w:rPr>
              <w:rFonts w:eastAsiaTheme="minorEastAsia" w:cstheme="minorBidi"/>
              <w:noProof/>
              <w:sz w:val="24"/>
              <w:szCs w:val="21"/>
              <w:lang w:bidi="hi-IN"/>
            </w:rPr>
          </w:pPr>
          <w:hyperlink w:anchor="_Toc244286663" w:history="1">
            <w:r w:rsidRPr="00355A55">
              <w:rPr>
                <w:rStyle w:val="Hyperlink"/>
                <w:noProof/>
              </w:rPr>
              <w:t>5.2.2</w:t>
            </w:r>
            <w:r>
              <w:rPr>
                <w:rFonts w:eastAsiaTheme="minorEastAsia" w:cstheme="minorBidi"/>
                <w:noProof/>
                <w:sz w:val="24"/>
                <w:szCs w:val="21"/>
                <w:lang w:bidi="hi-IN"/>
              </w:rPr>
              <w:tab/>
            </w:r>
            <w:r w:rsidRPr="00355A55">
              <w:rPr>
                <w:rStyle w:val="Hyperlink"/>
                <w:noProof/>
              </w:rPr>
              <w:t>Sludge Collection Data</w:t>
            </w:r>
            <w:r>
              <w:rPr>
                <w:noProof/>
                <w:webHidden/>
              </w:rPr>
              <w:tab/>
            </w:r>
            <w:r>
              <w:rPr>
                <w:noProof/>
                <w:webHidden/>
              </w:rPr>
              <w:fldChar w:fldCharType="begin"/>
            </w:r>
            <w:r>
              <w:rPr>
                <w:noProof/>
                <w:webHidden/>
              </w:rPr>
              <w:instrText xml:space="preserve"> PAGEREF _Toc244286663 \h </w:instrText>
            </w:r>
            <w:r>
              <w:rPr>
                <w:noProof/>
                <w:webHidden/>
              </w:rPr>
            </w:r>
            <w:r>
              <w:rPr>
                <w:noProof/>
                <w:webHidden/>
              </w:rPr>
              <w:fldChar w:fldCharType="separate"/>
            </w:r>
            <w:r>
              <w:rPr>
                <w:noProof/>
                <w:webHidden/>
              </w:rPr>
              <w:t>3</w:t>
            </w:r>
            <w:r>
              <w:rPr>
                <w:noProof/>
                <w:webHidden/>
              </w:rPr>
              <w:fldChar w:fldCharType="end"/>
            </w:r>
          </w:hyperlink>
        </w:p>
        <w:p w14:paraId="7653FB2F" w14:textId="2A6E2DE8" w:rsidR="000A600D" w:rsidRDefault="000A600D">
          <w:pPr>
            <w:pStyle w:val="TOC1"/>
            <w:tabs>
              <w:tab w:val="right" w:leader="dot" w:pos="8296"/>
            </w:tabs>
            <w:rPr>
              <w:rFonts w:eastAsiaTheme="minorEastAsia" w:cstheme="minorBidi"/>
              <w:b w:val="0"/>
              <w:bCs w:val="0"/>
              <w:noProof/>
              <w:sz w:val="24"/>
              <w:szCs w:val="21"/>
              <w:lang w:bidi="hi-IN"/>
            </w:rPr>
          </w:pPr>
          <w:hyperlink w:anchor="_Toc244286664" w:history="1">
            <w:r w:rsidRPr="00355A55">
              <w:rPr>
                <w:rStyle w:val="Hyperlink"/>
                <w:noProof/>
                <w14:scene3d>
                  <w14:camera w14:prst="orthographicFront"/>
                  <w14:lightRig w14:rig="threePt" w14:dir="t">
                    <w14:rot w14:lat="0" w14:lon="0" w14:rev="0"/>
                  </w14:lightRig>
                </w14:scene3d>
                <w14:ligatures w14:val="none"/>
              </w:rPr>
              <w:t>Chapter 6</w:t>
            </w:r>
            <w:r w:rsidRPr="00355A55">
              <w:rPr>
                <w:rStyle w:val="Hyperlink"/>
                <w:noProof/>
              </w:rPr>
              <w:t xml:space="preserve"> MISCELLANEOUS (PERMISSIONS)</w:t>
            </w:r>
            <w:r>
              <w:rPr>
                <w:noProof/>
                <w:webHidden/>
              </w:rPr>
              <w:tab/>
            </w:r>
            <w:r>
              <w:rPr>
                <w:noProof/>
                <w:webHidden/>
              </w:rPr>
              <w:fldChar w:fldCharType="begin"/>
            </w:r>
            <w:r>
              <w:rPr>
                <w:noProof/>
                <w:webHidden/>
              </w:rPr>
              <w:instrText xml:space="preserve"> PAGEREF _Toc244286664 \h </w:instrText>
            </w:r>
            <w:r>
              <w:rPr>
                <w:noProof/>
                <w:webHidden/>
              </w:rPr>
            </w:r>
            <w:r>
              <w:rPr>
                <w:noProof/>
                <w:webHidden/>
              </w:rPr>
              <w:fldChar w:fldCharType="separate"/>
            </w:r>
            <w:r>
              <w:rPr>
                <w:noProof/>
                <w:webHidden/>
              </w:rPr>
              <w:t>6</w:t>
            </w:r>
            <w:r>
              <w:rPr>
                <w:noProof/>
                <w:webHidden/>
              </w:rPr>
              <w:fldChar w:fldCharType="end"/>
            </w:r>
          </w:hyperlink>
        </w:p>
        <w:p w14:paraId="37EA38FD" w14:textId="0ED82F57" w:rsidR="005A1509" w:rsidRPr="001C3243" w:rsidRDefault="005A1509" w:rsidP="005A1509">
          <w:pPr>
            <w:pStyle w:val="IMIS-Para"/>
          </w:pPr>
          <w:r w:rsidRPr="00BA3270">
            <w:rPr>
              <w:rFonts w:cs="Times New Roman"/>
              <w:color w:val="auto"/>
              <w:sz w:val="20"/>
              <w:szCs w:val="20"/>
            </w:rPr>
            <w:fldChar w:fldCharType="end"/>
          </w:r>
        </w:p>
      </w:sdtContent>
    </w:sdt>
    <w:p w14:paraId="7EAE9284" w14:textId="0A8C4415" w:rsidR="00F05FBC" w:rsidRPr="001C3243" w:rsidRDefault="002071EC" w:rsidP="00817E08">
      <w:pPr>
        <w:pStyle w:val="IMIS-Para"/>
        <w:sectPr w:rsidR="00F05FBC" w:rsidRPr="001C3243" w:rsidSect="00BA3270">
          <w:headerReference w:type="default" r:id="rId13"/>
          <w:footerReference w:type="default" r:id="rId14"/>
          <w:pgSz w:w="11906" w:h="16838" w:code="9"/>
          <w:pgMar w:top="1440" w:right="1440" w:bottom="1440" w:left="1440" w:header="720" w:footer="720" w:gutter="720"/>
          <w:pgNumType w:start="0"/>
          <w:cols w:space="720"/>
          <w:titlePg/>
          <w:docGrid w:linePitch="360"/>
        </w:sectPr>
      </w:pPr>
      <w:r w:rsidRPr="001C3243">
        <w:br w:type="page"/>
      </w:r>
    </w:p>
    <w:p w14:paraId="0BDD6394" w14:textId="13AD9421" w:rsidR="000B6A07" w:rsidRDefault="000B6A07" w:rsidP="00817E08">
      <w:pPr>
        <w:pStyle w:val="IMIS-Head1"/>
        <w:rPr>
          <w:rFonts w:eastAsia="Times New Roman"/>
          <w:sz w:val="48"/>
          <w:szCs w:val="48"/>
        </w:rPr>
      </w:pPr>
      <w:bookmarkStart w:id="1" w:name="_Toc244286651"/>
      <w:r>
        <w:rPr>
          <w:rFonts w:eastAsia="Times New Roman"/>
        </w:rPr>
        <w:lastRenderedPageBreak/>
        <w:t>Introduction</w:t>
      </w:r>
      <w:bookmarkEnd w:id="1"/>
    </w:p>
    <w:p w14:paraId="4741DB9D" w14:textId="77777777" w:rsidR="000B6A07" w:rsidRDefault="000B6A07" w:rsidP="00D86F5A">
      <w:pPr>
        <w:pStyle w:val="IMIS-Head2"/>
        <w:numPr>
          <w:ilvl w:val="1"/>
          <w:numId w:val="1"/>
        </w:numPr>
        <w:rPr>
          <w:rFonts w:eastAsia="Times New Roman"/>
        </w:rPr>
      </w:pPr>
      <w:bookmarkStart w:id="2" w:name="_Toc141275070"/>
      <w:bookmarkStart w:id="3" w:name="_Toc244286652"/>
      <w:r>
        <w:rPr>
          <w:rFonts w:eastAsia="Times New Roman"/>
        </w:rPr>
        <w:t>Purpose</w:t>
      </w:r>
      <w:bookmarkEnd w:id="2"/>
      <w:bookmarkEnd w:id="3"/>
    </w:p>
    <w:p w14:paraId="2AEEDD7E" w14:textId="4D9E5E0E" w:rsidR="006D74DE" w:rsidRPr="00817E08" w:rsidRDefault="006D74DE" w:rsidP="006D74DE">
      <w:pPr>
        <w:pStyle w:val="IMIS-Para"/>
      </w:pPr>
      <w:r>
        <w:t>This document is designed to guide desludging vehicle operators on how to use the Sludge Details Collection Mobile App. After completing a</w:t>
      </w:r>
      <w:r w:rsidR="00822017">
        <w:t>n</w:t>
      </w:r>
      <w:r>
        <w:t xml:space="preserve"> emptying service, the operator must transport the collected sludge to the designated Fecal Sludge Treatment Plant (FSTP) for safe disposal. At the time of disposal, the operator is required to fill out the Sludge Disposal Form within the mobile application. This process ensures that disposal activities are accurately recorded and linked to the corresponding emptying application. The app allows for the collection of information pertaining to the sludge emptied during the service, ensuring that data is updated in real-time. Users of the fecal sludge treatment plant can utilize the app to record details such as the start and end times of emptying, the number of trips made, the total cost for emptying, and the payment receipt number. The help desk, service provider admin, and treatment plant admin can view these fecal sludge collection details in real-time, provided they have access to the sludge collection module. The user manual outlines a step-by-step procedure for all the features implemented within the app. It is important to note that information related to the actual emptying and sludge collection operations can also be entered into the system via the web interface. The primary purpose of this application is to assist users in filling out the details of sludge collection and in viewing the applications received. It offers an easy-to-use interface that connects the emptying operator with the IMIS web application.</w:t>
      </w:r>
    </w:p>
    <w:p w14:paraId="53CFB8A2" w14:textId="59BE7CAA" w:rsidR="000B6A07" w:rsidRDefault="000B6A07" w:rsidP="00D86F5A">
      <w:pPr>
        <w:pStyle w:val="IMIS-Head2"/>
        <w:numPr>
          <w:ilvl w:val="1"/>
          <w:numId w:val="1"/>
        </w:numPr>
        <w:rPr>
          <w:rFonts w:eastAsia="Times New Roman"/>
        </w:rPr>
      </w:pPr>
      <w:bookmarkStart w:id="4" w:name="_Toc141275071"/>
      <w:bookmarkStart w:id="5" w:name="_Toc244286653"/>
      <w:r w:rsidRPr="00C538F9">
        <w:rPr>
          <w:rFonts w:eastAsia="Times New Roman"/>
        </w:rPr>
        <w:t>Target Audience</w:t>
      </w:r>
      <w:bookmarkEnd w:id="4"/>
      <w:bookmarkEnd w:id="5"/>
    </w:p>
    <w:p w14:paraId="1CA65CCA" w14:textId="79FCD25F" w:rsidR="00B93450" w:rsidRDefault="00C538F9" w:rsidP="00C538F9">
      <w:pPr>
        <w:pStyle w:val="IMIS-Para"/>
      </w:pPr>
      <w:r w:rsidRPr="00C538F9">
        <w:t xml:space="preserve">Targeted users of this manual are Desludging Vehicle Operators of the Municipality or Outsourced Agency. </w:t>
      </w:r>
      <w:r w:rsidR="00B93450" w:rsidRPr="00C538F9">
        <w:t xml:space="preserve">This manual </w:t>
      </w:r>
      <w:r w:rsidR="005A175B">
        <w:t>guides</w:t>
      </w:r>
      <w:r w:rsidRPr="00C538F9">
        <w:t xml:space="preserve"> </w:t>
      </w:r>
      <w:r w:rsidR="002802C1">
        <w:t>the performance of</w:t>
      </w:r>
      <w:r w:rsidRPr="00C538F9">
        <w:t xml:space="preserve"> details related to actual emptying </w:t>
      </w:r>
      <w:r w:rsidR="00B93450">
        <w:t>operations</w:t>
      </w:r>
      <w:r w:rsidRPr="00C538F9">
        <w:t>.</w:t>
      </w:r>
    </w:p>
    <w:p w14:paraId="0DE7499C" w14:textId="77777777" w:rsidR="00B93450" w:rsidRDefault="00B93450">
      <w:pPr>
        <w:rPr>
          <w:rFonts w:ascii="Times New Roman" w:hAnsi="Times New Roman"/>
          <w:color w:val="282828"/>
          <w:sz w:val="24"/>
          <w:szCs w:val="24"/>
        </w:rPr>
      </w:pPr>
      <w:r>
        <w:br w:type="page"/>
      </w:r>
    </w:p>
    <w:p w14:paraId="6BE7124C" w14:textId="65AC9BBC" w:rsidR="000B6A07" w:rsidRDefault="000B6A07" w:rsidP="00C538F9">
      <w:pPr>
        <w:pStyle w:val="IMIS-Head1"/>
      </w:pPr>
      <w:bookmarkStart w:id="6" w:name="_Toc141266920"/>
      <w:bookmarkStart w:id="7" w:name="_Toc141275072"/>
      <w:bookmarkStart w:id="8" w:name="_Toc244286654"/>
      <w:r>
        <w:lastRenderedPageBreak/>
        <w:t xml:space="preserve">App </w:t>
      </w:r>
      <w:r w:rsidRPr="00C538F9">
        <w:rPr>
          <w:rFonts w:eastAsia="Times New Roman"/>
        </w:rPr>
        <w:t>Installation</w:t>
      </w:r>
      <w:bookmarkEnd w:id="6"/>
      <w:bookmarkEnd w:id="7"/>
      <w:bookmarkEnd w:id="8"/>
    </w:p>
    <w:p w14:paraId="62A32CC4" w14:textId="4FAAF858" w:rsidR="000548C8" w:rsidRDefault="68CBDF94" w:rsidP="00204DFA">
      <w:pPr>
        <w:pStyle w:val="IMIS-Para"/>
        <w:spacing w:before="0"/>
      </w:pPr>
      <w:bookmarkStart w:id="9" w:name="_Toc141266921"/>
      <w:bookmarkStart w:id="10" w:name="_Toc141275073"/>
      <w:r>
        <w:t xml:space="preserve">An APK file will be made available in </w:t>
      </w:r>
      <w:r w:rsidR="00B93450">
        <w:t xml:space="preserve">a </w:t>
      </w:r>
      <w:r>
        <w:t xml:space="preserve">common access location or shared via </w:t>
      </w:r>
      <w:r w:rsidR="00B93450">
        <w:t xml:space="preserve">a </w:t>
      </w:r>
      <w:r>
        <w:t>link that can be downloaded and installed on your device.</w:t>
      </w:r>
      <w:bookmarkEnd w:id="9"/>
      <w:bookmarkEnd w:id="10"/>
    </w:p>
    <w:p w14:paraId="448A8853" w14:textId="36FFDC29" w:rsidR="68CBDF94" w:rsidRDefault="68CBDF94" w:rsidP="68CBDF94">
      <w:pPr>
        <w:pStyle w:val="IMIS-Head2"/>
      </w:pPr>
      <w:bookmarkStart w:id="11" w:name="_Toc244286655"/>
      <w:r w:rsidRPr="68CBDF94">
        <w:rPr>
          <w:lang w:eastAsia="ja-JP"/>
        </w:rPr>
        <w:t>Installation Procedure</w:t>
      </w:r>
      <w:bookmarkEnd w:id="11"/>
    </w:p>
    <w:tbl>
      <w:tblPr>
        <w:tblW w:w="5000" w:type="pct"/>
        <w:tblLook w:val="0400" w:firstRow="0" w:lastRow="0" w:firstColumn="0" w:lastColumn="0" w:noHBand="0" w:noVBand="1"/>
      </w:tblPr>
      <w:tblGrid>
        <w:gridCol w:w="8309"/>
      </w:tblGrid>
      <w:tr w:rsidR="000B6A07" w14:paraId="0F31AD0A" w14:textId="77777777" w:rsidTr="00C538F9">
        <w:trPr>
          <w:trHeight w:val="6110"/>
        </w:trPr>
        <w:tc>
          <w:tcPr>
            <w:tcW w:w="5000" w:type="pct"/>
            <w:tcMar>
              <w:top w:w="0" w:type="dxa"/>
              <w:left w:w="108" w:type="dxa"/>
              <w:bottom w:w="0" w:type="dxa"/>
              <w:right w:w="108" w:type="dxa"/>
            </w:tcMar>
          </w:tcPr>
          <w:p w14:paraId="48C984D7" w14:textId="18F5D7EF" w:rsidR="000B6A07" w:rsidRDefault="000B6A07" w:rsidP="00E215A7">
            <w:pPr>
              <w:pStyle w:val="IMIS-Para"/>
              <w:numPr>
                <w:ilvl w:val="0"/>
                <w:numId w:val="7"/>
              </w:numPr>
            </w:pPr>
            <w:r>
              <w:t xml:space="preserve">Download the APK file </w:t>
            </w:r>
            <w:r w:rsidR="00B93450">
              <w:t>on</w:t>
            </w:r>
            <w:r>
              <w:t xml:space="preserve"> your device and go to </w:t>
            </w:r>
            <w:r w:rsidR="00B93450">
              <w:t xml:space="preserve">the </w:t>
            </w:r>
            <w:r>
              <w:t>‘Download</w:t>
            </w:r>
            <w:r w:rsidR="004E42B1">
              <w:t>s</w:t>
            </w:r>
            <w:r>
              <w:t xml:space="preserve">’ folder </w:t>
            </w:r>
            <w:r w:rsidR="00B93450">
              <w:t xml:space="preserve">in </w:t>
            </w:r>
            <w:r>
              <w:t xml:space="preserve">the ‘File Manager’. </w:t>
            </w:r>
          </w:p>
          <w:p w14:paraId="52E12CBB" w14:textId="1FC5AE5A" w:rsidR="00710468" w:rsidRDefault="001927A9" w:rsidP="00B418C1">
            <w:pPr>
              <w:pStyle w:val="IMIS-Para"/>
              <w:jc w:val="center"/>
            </w:pPr>
            <w:r w:rsidRPr="008C6C9B">
              <w:rPr>
                <w:noProof/>
              </w:rPr>
              <w:drawing>
                <wp:inline distT="0" distB="0" distL="0" distR="0" wp14:anchorId="7DBE83D7" wp14:editId="10D4C472">
                  <wp:extent cx="2958465" cy="1950636"/>
                  <wp:effectExtent l="0" t="0" r="0" b="0"/>
                  <wp:docPr id="11636608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873" b="65458"/>
                          <a:stretch>
                            <a:fillRect/>
                          </a:stretch>
                        </pic:blipFill>
                        <pic:spPr bwMode="auto">
                          <a:xfrm>
                            <a:off x="0" y="0"/>
                            <a:ext cx="2963104" cy="1953695"/>
                          </a:xfrm>
                          <a:prstGeom prst="rect">
                            <a:avLst/>
                          </a:prstGeom>
                          <a:noFill/>
                          <a:ln>
                            <a:noFill/>
                          </a:ln>
                          <a:extLst>
                            <a:ext uri="{53640926-AAD7-44D8-BBD7-CCE9431645EC}">
                              <a14:shadowObscured xmlns:a14="http://schemas.microsoft.com/office/drawing/2010/main"/>
                            </a:ext>
                          </a:extLst>
                        </pic:spPr>
                      </pic:pic>
                    </a:graphicData>
                  </a:graphic>
                </wp:inline>
              </w:drawing>
            </w:r>
          </w:p>
          <w:p w14:paraId="75F9FB27" w14:textId="125B7FCC" w:rsidR="000B6A07" w:rsidRDefault="68CBDF94" w:rsidP="00817E08">
            <w:pPr>
              <w:pStyle w:val="IMIS-Caption"/>
            </w:pPr>
            <w:r>
              <w:t>.</w:t>
            </w:r>
            <w:r w:rsidR="00B93450">
              <w:t xml:space="preserve"> </w:t>
            </w:r>
            <w:r w:rsidR="00E274C2">
              <w:t xml:space="preserve">APK </w:t>
            </w:r>
            <w:r>
              <w:t>file</w:t>
            </w:r>
          </w:p>
          <w:p w14:paraId="1224F936" w14:textId="3F48581D" w:rsidR="000B6A07" w:rsidRDefault="000B6A07" w:rsidP="00817E08">
            <w:pPr>
              <w:pStyle w:val="IMIS-Para"/>
              <w:numPr>
                <w:ilvl w:val="0"/>
                <w:numId w:val="7"/>
              </w:numPr>
            </w:pPr>
            <w:r>
              <w:t xml:space="preserve">Locate the corresponding </w:t>
            </w:r>
            <w:r w:rsidRPr="007826AA">
              <w:rPr>
                <w:i/>
                <w:iCs/>
              </w:rPr>
              <w:t>.</w:t>
            </w:r>
            <w:proofErr w:type="spellStart"/>
            <w:r w:rsidRPr="007826AA">
              <w:rPr>
                <w:i/>
                <w:iCs/>
              </w:rPr>
              <w:t>apk</w:t>
            </w:r>
            <w:proofErr w:type="spellEnd"/>
            <w:r>
              <w:t xml:space="preserve"> file and tap on it. </w:t>
            </w:r>
            <w:r w:rsidR="00B93450">
              <w:t>The installation</w:t>
            </w:r>
            <w:r>
              <w:t xml:space="preserve"> process will begin.</w:t>
            </w:r>
          </w:p>
          <w:p w14:paraId="2F7951C7" w14:textId="76A11BB9" w:rsidR="000B6A07" w:rsidRDefault="14A68E11" w:rsidP="00817E08">
            <w:pPr>
              <w:pStyle w:val="IMIS-Para"/>
              <w:numPr>
                <w:ilvl w:val="0"/>
                <w:numId w:val="7"/>
              </w:numPr>
            </w:pPr>
            <w:r>
              <w:t xml:space="preserve">Tap on </w:t>
            </w:r>
            <w:r w:rsidR="004E42B1">
              <w:t>‘SETTINGS’</w:t>
            </w:r>
            <w:r>
              <w:t xml:space="preserve"> and allow access, if </w:t>
            </w:r>
            <w:r w:rsidR="00ED5D21">
              <w:t xml:space="preserve">the </w:t>
            </w:r>
            <w:r>
              <w:t xml:space="preserve">system asks permission to install </w:t>
            </w:r>
            <w:r w:rsidR="00ED5D21">
              <w:t xml:space="preserve">the </w:t>
            </w:r>
            <w:r>
              <w:t xml:space="preserve">app from </w:t>
            </w:r>
            <w:r w:rsidR="00ED5D21">
              <w:t xml:space="preserve">an </w:t>
            </w:r>
            <w:r>
              <w:t xml:space="preserve">unknown source. </w:t>
            </w:r>
          </w:p>
          <w:p w14:paraId="5C430BDE" w14:textId="77777777" w:rsidR="000B6A07" w:rsidRDefault="000B6A07" w:rsidP="00817E08">
            <w:pPr>
              <w:pStyle w:val="IMIS-Para"/>
            </w:pPr>
            <w:r>
              <w:rPr>
                <w:noProof/>
                <w:lang w:bidi="ne-NP"/>
              </w:rPr>
              <w:drawing>
                <wp:inline distT="0" distB="0" distL="0" distR="0" wp14:anchorId="1255E179" wp14:editId="168F1225">
                  <wp:extent cx="2509753" cy="1436915"/>
                  <wp:effectExtent l="0" t="0" r="5080" b="0"/>
                  <wp:docPr id="1273873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534051" cy="1450826"/>
                          </a:xfrm>
                          <a:prstGeom prst="rect">
                            <a:avLst/>
                          </a:prstGeom>
                          <a:noFill/>
                          <a:ln>
                            <a:noFill/>
                          </a:ln>
                        </pic:spPr>
                      </pic:pic>
                    </a:graphicData>
                  </a:graphic>
                </wp:inline>
              </w:drawing>
            </w:r>
            <w:r>
              <w:t xml:space="preserve">  </w:t>
            </w:r>
            <w:r>
              <w:rPr>
                <w:noProof/>
                <w:lang w:bidi="ne-NP"/>
              </w:rPr>
              <w:drawing>
                <wp:inline distT="0" distB="0" distL="0" distR="0" wp14:anchorId="35D26E7A" wp14:editId="0C61949D">
                  <wp:extent cx="2013208" cy="2004060"/>
                  <wp:effectExtent l="0" t="0" r="6350" b="0"/>
                  <wp:docPr id="670397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2038005" cy="2028744"/>
                          </a:xfrm>
                          <a:prstGeom prst="rect">
                            <a:avLst/>
                          </a:prstGeom>
                          <a:noFill/>
                          <a:ln>
                            <a:noFill/>
                          </a:ln>
                        </pic:spPr>
                      </pic:pic>
                    </a:graphicData>
                  </a:graphic>
                </wp:inline>
              </w:drawing>
            </w:r>
          </w:p>
          <w:p w14:paraId="132B35EB" w14:textId="31A0F9A9" w:rsidR="000B6A07" w:rsidRDefault="68CBDF94" w:rsidP="00817E08">
            <w:pPr>
              <w:pStyle w:val="IMIS-Caption"/>
            </w:pPr>
            <w:r>
              <w:t xml:space="preserve"> Access Permission</w:t>
            </w:r>
          </w:p>
          <w:p w14:paraId="7BC02BEB" w14:textId="34F9D530" w:rsidR="000B6A07" w:rsidRDefault="14A68E11" w:rsidP="00817E08">
            <w:pPr>
              <w:pStyle w:val="IMIS-Para"/>
              <w:numPr>
                <w:ilvl w:val="0"/>
                <w:numId w:val="7"/>
              </w:numPr>
            </w:pPr>
            <w:r>
              <w:lastRenderedPageBreak/>
              <w:t>Tap on</w:t>
            </w:r>
            <w:r w:rsidR="00ED5D21">
              <w:t xml:space="preserve"> </w:t>
            </w:r>
            <w:r w:rsidRPr="00ED5D21">
              <w:rPr>
                <w:b/>
                <w:bCs/>
              </w:rPr>
              <w:t>‘I</w:t>
            </w:r>
            <w:r w:rsidR="00ED5D21">
              <w:rPr>
                <w:b/>
                <w:bCs/>
              </w:rPr>
              <w:t>NSTALL</w:t>
            </w:r>
            <w:r w:rsidRPr="00ED5D21">
              <w:rPr>
                <w:b/>
                <w:bCs/>
              </w:rPr>
              <w:t>’</w:t>
            </w:r>
            <w:r>
              <w:t xml:space="preserve">. An </w:t>
            </w:r>
            <w:r w:rsidR="00ED5D21">
              <w:t>‘</w:t>
            </w:r>
            <w:r w:rsidRPr="14A68E11">
              <w:rPr>
                <w:b/>
                <w:bCs/>
              </w:rPr>
              <w:t>Installing…</w:t>
            </w:r>
            <w:r w:rsidR="00ED5D21">
              <w:rPr>
                <w:b/>
                <w:bCs/>
              </w:rPr>
              <w:t>’</w:t>
            </w:r>
            <w:r w:rsidRPr="14A68E11">
              <w:rPr>
                <w:b/>
                <w:bCs/>
              </w:rPr>
              <w:t xml:space="preserve"> </w:t>
            </w:r>
            <w:r>
              <w:t>progress bar will be displayed.</w:t>
            </w:r>
          </w:p>
          <w:p w14:paraId="1661D561" w14:textId="1831AF5E" w:rsidR="000B6A07" w:rsidRDefault="00974D28" w:rsidP="00B418C1">
            <w:pPr>
              <w:pStyle w:val="IMIS-Para"/>
              <w:jc w:val="center"/>
            </w:pPr>
            <w:r w:rsidRPr="002144D4">
              <w:rPr>
                <w:noProof/>
              </w:rPr>
              <w:drawing>
                <wp:inline distT="0" distB="0" distL="0" distR="0" wp14:anchorId="45215DC0" wp14:editId="45570EFF">
                  <wp:extent cx="2849880" cy="1394985"/>
                  <wp:effectExtent l="0" t="0" r="7620" b="0"/>
                  <wp:docPr id="6250558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8888" b="39086"/>
                          <a:stretch>
                            <a:fillRect/>
                          </a:stretch>
                        </pic:blipFill>
                        <pic:spPr bwMode="auto">
                          <a:xfrm>
                            <a:off x="0" y="0"/>
                            <a:ext cx="2853598" cy="1396805"/>
                          </a:xfrm>
                          <a:prstGeom prst="rect">
                            <a:avLst/>
                          </a:prstGeom>
                          <a:noFill/>
                          <a:ln>
                            <a:noFill/>
                          </a:ln>
                          <a:extLst>
                            <a:ext uri="{53640926-AAD7-44D8-BBD7-CCE9431645EC}">
                              <a14:shadowObscured xmlns:a14="http://schemas.microsoft.com/office/drawing/2010/main"/>
                            </a:ext>
                          </a:extLst>
                        </pic:spPr>
                      </pic:pic>
                    </a:graphicData>
                  </a:graphic>
                </wp:inline>
              </w:drawing>
            </w:r>
          </w:p>
          <w:p w14:paraId="42439938" w14:textId="079699D8" w:rsidR="000B6A07" w:rsidRDefault="68CBDF94" w:rsidP="00817E08">
            <w:pPr>
              <w:pStyle w:val="IMIS-Caption"/>
            </w:pPr>
            <w:r>
              <w:t>Installation process</w:t>
            </w:r>
          </w:p>
          <w:p w14:paraId="40A87C02" w14:textId="5DB310C3" w:rsidR="000B6A07" w:rsidRDefault="14A68E11" w:rsidP="00ED5D21">
            <w:pPr>
              <w:pStyle w:val="IMIS-Para"/>
              <w:numPr>
                <w:ilvl w:val="0"/>
                <w:numId w:val="7"/>
              </w:numPr>
              <w:rPr>
                <w:noProof/>
              </w:rPr>
            </w:pPr>
            <w:r>
              <w:t xml:space="preserve">Tap on </w:t>
            </w:r>
            <w:r w:rsidRPr="00ED5D21">
              <w:rPr>
                <w:b/>
                <w:bCs/>
              </w:rPr>
              <w:t>‘Open’</w:t>
            </w:r>
            <w:r>
              <w:t xml:space="preserve"> after </w:t>
            </w:r>
            <w:r w:rsidR="00ED5D21">
              <w:t xml:space="preserve">the </w:t>
            </w:r>
            <w:r>
              <w:t>installation process is completed.</w:t>
            </w:r>
            <w:r w:rsidR="000B6A07">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3"/>
            </w:tblGrid>
            <w:tr w:rsidR="00BA72A4" w14:paraId="39122362" w14:textId="77777777" w:rsidTr="00C538F9">
              <w:tc>
                <w:tcPr>
                  <w:tcW w:w="8073" w:type="dxa"/>
                </w:tcPr>
                <w:p w14:paraId="6DA39EDB" w14:textId="48CBD451" w:rsidR="00BA72A4" w:rsidRDefault="009B60FC" w:rsidP="008B2992">
                  <w:pPr>
                    <w:pStyle w:val="IMIS-Para"/>
                    <w:jc w:val="center"/>
                    <w:rPr>
                      <w:noProof/>
                    </w:rPr>
                  </w:pPr>
                  <w:r w:rsidRPr="002B61F7">
                    <w:rPr>
                      <w:noProof/>
                    </w:rPr>
                    <w:drawing>
                      <wp:inline distT="0" distB="0" distL="0" distR="0" wp14:anchorId="4E9D0769" wp14:editId="3165885A">
                        <wp:extent cx="2754008" cy="1380044"/>
                        <wp:effectExtent l="0" t="0" r="8255" b="0"/>
                        <wp:docPr id="15876772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7578" b="39874"/>
                                <a:stretch>
                                  <a:fillRect/>
                                </a:stretch>
                              </pic:blipFill>
                              <pic:spPr bwMode="auto">
                                <a:xfrm>
                                  <a:off x="0" y="0"/>
                                  <a:ext cx="2760594" cy="13833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AAA37F7" w14:textId="3798B7F4" w:rsidR="000B6A07" w:rsidRDefault="68CBDF94" w:rsidP="00817E08">
            <w:pPr>
              <w:pStyle w:val="IMIS-Caption"/>
            </w:pPr>
            <w:r>
              <w:t>opening app</w:t>
            </w:r>
          </w:p>
        </w:tc>
      </w:tr>
      <w:tr w:rsidR="000B6A07" w14:paraId="6F7C80A4" w14:textId="77777777" w:rsidTr="00C538F9">
        <w:tc>
          <w:tcPr>
            <w:tcW w:w="5000" w:type="pct"/>
            <w:tcMar>
              <w:top w:w="0" w:type="dxa"/>
              <w:left w:w="108" w:type="dxa"/>
              <w:bottom w:w="0" w:type="dxa"/>
              <w:right w:w="108" w:type="dxa"/>
            </w:tcMar>
          </w:tcPr>
          <w:p w14:paraId="7FC815D8" w14:textId="77777777" w:rsidR="000B6A07" w:rsidRPr="00694420" w:rsidRDefault="000B6A07" w:rsidP="00817E08">
            <w:pPr>
              <w:pStyle w:val="IMIS-Para"/>
            </w:pPr>
            <w:r w:rsidRPr="008B2992">
              <w:rPr>
                <w:b/>
                <w:bCs/>
              </w:rPr>
              <w:lastRenderedPageBreak/>
              <w:t>Overview</w:t>
            </w:r>
            <w:r w:rsidRPr="00694420">
              <w:t>:</w:t>
            </w:r>
          </w:p>
          <w:p w14:paraId="39FB0F08" w14:textId="22360DFD" w:rsidR="000B6A07" w:rsidRDefault="000B6A07" w:rsidP="00817E08">
            <w:pPr>
              <w:pStyle w:val="IMIS-Para"/>
              <w:numPr>
                <w:ilvl w:val="0"/>
                <w:numId w:val="8"/>
              </w:numPr>
            </w:pPr>
            <w:r>
              <w:t xml:space="preserve">The installed app can also be accessed from </w:t>
            </w:r>
            <w:r w:rsidR="00ED5D21">
              <w:t xml:space="preserve">the </w:t>
            </w:r>
            <w:r>
              <w:t>App drawer or Launcher.</w:t>
            </w:r>
          </w:p>
        </w:tc>
      </w:tr>
    </w:tbl>
    <w:p w14:paraId="1FC698FF" w14:textId="77777777" w:rsidR="00ED5D21" w:rsidRDefault="00ED5D21">
      <w:r>
        <w:br w:type="page"/>
      </w:r>
    </w:p>
    <w:p w14:paraId="7D33DA5E" w14:textId="78D5E63A" w:rsidR="000B6A07" w:rsidRDefault="000B6A07" w:rsidP="00817E08">
      <w:pPr>
        <w:pStyle w:val="IMIS-Head1"/>
        <w:rPr>
          <w:rFonts w:eastAsia="Times New Roman"/>
          <w:sz w:val="48"/>
          <w:szCs w:val="48"/>
        </w:rPr>
      </w:pPr>
      <w:bookmarkStart w:id="12" w:name="_Toc141275074"/>
      <w:bookmarkStart w:id="13" w:name="_Toc244286656"/>
      <w:r>
        <w:rPr>
          <w:rFonts w:eastAsia="Times New Roman"/>
        </w:rPr>
        <w:lastRenderedPageBreak/>
        <w:t>Accessing the IMIS</w:t>
      </w:r>
      <w:bookmarkEnd w:id="12"/>
      <w:bookmarkEnd w:id="13"/>
    </w:p>
    <w:p w14:paraId="32709261" w14:textId="0C5EEF21" w:rsidR="000B6A07" w:rsidRPr="00217731" w:rsidRDefault="000B6A07" w:rsidP="00C538F9">
      <w:pPr>
        <w:pStyle w:val="IMIS-Head2"/>
      </w:pPr>
      <w:bookmarkStart w:id="14" w:name="_Toc162775325"/>
      <w:bookmarkStart w:id="15" w:name="_Toc141275076"/>
      <w:bookmarkStart w:id="16" w:name="_Toc244286657"/>
      <w:bookmarkEnd w:id="14"/>
      <w:r>
        <w:t>Opening the app</w:t>
      </w:r>
      <w:bookmarkEnd w:id="15"/>
      <w:r w:rsidR="00E274C2">
        <w:t>/ Login</w:t>
      </w:r>
      <w:bookmarkEnd w:id="16"/>
    </w:p>
    <w:tbl>
      <w:tblPr>
        <w:tblW w:w="5000" w:type="pct"/>
        <w:tblLook w:val="0400" w:firstRow="0" w:lastRow="0" w:firstColumn="0" w:lastColumn="0" w:noHBand="0" w:noVBand="1"/>
      </w:tblPr>
      <w:tblGrid>
        <w:gridCol w:w="8309"/>
      </w:tblGrid>
      <w:tr w:rsidR="000B6A07" w14:paraId="7375BBB3" w14:textId="77777777" w:rsidTr="0079659F">
        <w:trPr>
          <w:trHeight w:val="1475"/>
        </w:trPr>
        <w:tc>
          <w:tcPr>
            <w:tcW w:w="5000" w:type="pct"/>
            <w:tcMar>
              <w:top w:w="0" w:type="dxa"/>
              <w:left w:w="100" w:type="dxa"/>
              <w:bottom w:w="0" w:type="dxa"/>
              <w:right w:w="100" w:type="dxa"/>
            </w:tcMar>
          </w:tcPr>
          <w:p w14:paraId="7AE4A238" w14:textId="77777777" w:rsidR="00FC645C" w:rsidRPr="009537E5" w:rsidRDefault="00FC645C" w:rsidP="00FC645C">
            <w:pPr>
              <w:pStyle w:val="IMIS-Para"/>
              <w:numPr>
                <w:ilvl w:val="0"/>
                <w:numId w:val="7"/>
              </w:numPr>
            </w:pPr>
            <w:r w:rsidRPr="009537E5">
              <w:t>Open the IMIS mobile application. The Login screen will be displayed.</w:t>
            </w:r>
          </w:p>
          <w:p w14:paraId="30302BBE" w14:textId="77777777" w:rsidR="00FC645C" w:rsidRPr="009537E5" w:rsidRDefault="00FC645C" w:rsidP="00FC645C">
            <w:pPr>
              <w:pStyle w:val="IMIS-Para"/>
              <w:numPr>
                <w:ilvl w:val="0"/>
                <w:numId w:val="7"/>
              </w:numPr>
            </w:pPr>
            <w:r w:rsidRPr="009537E5">
              <w:t>Enter the email address and password provided by the Municipality Administrator.</w:t>
            </w:r>
          </w:p>
          <w:p w14:paraId="430AD2FE" w14:textId="77777777" w:rsidR="00FC645C" w:rsidRPr="009537E5" w:rsidRDefault="00FC645C" w:rsidP="00FC645C">
            <w:pPr>
              <w:pStyle w:val="IMIS-Para"/>
              <w:numPr>
                <w:ilvl w:val="0"/>
                <w:numId w:val="7"/>
              </w:numPr>
            </w:pPr>
            <w:r w:rsidRPr="009537E5">
              <w:t>To keep the user signed in, select the Remember me checkbox, if required.</w:t>
            </w:r>
          </w:p>
          <w:p w14:paraId="114D323E" w14:textId="77777777" w:rsidR="00FC645C" w:rsidRPr="009537E5" w:rsidRDefault="00FC645C" w:rsidP="00FC645C">
            <w:pPr>
              <w:pStyle w:val="IMIS-Para"/>
              <w:numPr>
                <w:ilvl w:val="0"/>
                <w:numId w:val="7"/>
              </w:numPr>
            </w:pPr>
            <w:r w:rsidRPr="009537E5">
              <w:t>Tap 'Log In' to access the application.</w:t>
            </w:r>
          </w:p>
          <w:p w14:paraId="728E6BE6" w14:textId="31CE036A" w:rsidR="000B6A07" w:rsidRDefault="00624742" w:rsidP="006A7DCA">
            <w:pPr>
              <w:pStyle w:val="IMIS-Para"/>
              <w:jc w:val="center"/>
            </w:pPr>
            <w:r w:rsidRPr="00AF7409">
              <w:rPr>
                <w:noProof/>
              </w:rPr>
              <w:drawing>
                <wp:inline distT="0" distB="0" distL="0" distR="0" wp14:anchorId="4765BE11" wp14:editId="253973BC">
                  <wp:extent cx="2419350" cy="4571171"/>
                  <wp:effectExtent l="0" t="0" r="0" b="1270"/>
                  <wp:docPr id="266379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149" b="4830"/>
                          <a:stretch>
                            <a:fillRect/>
                          </a:stretch>
                        </pic:blipFill>
                        <pic:spPr bwMode="auto">
                          <a:xfrm>
                            <a:off x="0" y="0"/>
                            <a:ext cx="2421533" cy="4575295"/>
                          </a:xfrm>
                          <a:prstGeom prst="rect">
                            <a:avLst/>
                          </a:prstGeom>
                          <a:noFill/>
                          <a:ln>
                            <a:noFill/>
                          </a:ln>
                          <a:extLst>
                            <a:ext uri="{53640926-AAD7-44D8-BBD7-CCE9431645EC}">
                              <a14:shadowObscured xmlns:a14="http://schemas.microsoft.com/office/drawing/2010/main"/>
                            </a:ext>
                          </a:extLst>
                        </pic:spPr>
                      </pic:pic>
                    </a:graphicData>
                  </a:graphic>
                </wp:inline>
              </w:drawing>
            </w:r>
          </w:p>
          <w:p w14:paraId="5CCE5A94" w14:textId="40EE3010" w:rsidR="000B6A07" w:rsidRDefault="68CBDF94" w:rsidP="00817E08">
            <w:pPr>
              <w:pStyle w:val="IMIS-Caption"/>
              <w:rPr>
                <w:rFonts w:ascii="Times New Roman" w:eastAsia="Times New Roman" w:hAnsi="Times New Roman" w:cs="Times New Roman"/>
                <w:color w:val="000000"/>
                <w:sz w:val="24"/>
                <w:szCs w:val="24"/>
              </w:rPr>
            </w:pPr>
            <w:r w:rsidRPr="68CBDF94">
              <w:t>Login</w:t>
            </w:r>
          </w:p>
        </w:tc>
      </w:tr>
    </w:tbl>
    <w:p w14:paraId="1B59E7EA" w14:textId="77777777" w:rsidR="00815180" w:rsidRPr="00B04905" w:rsidRDefault="00815180" w:rsidP="00815180">
      <w:pPr>
        <w:pStyle w:val="IMIS-Caption"/>
        <w:numPr>
          <w:ilvl w:val="0"/>
          <w:numId w:val="0"/>
        </w:numPr>
        <w:jc w:val="left"/>
        <w:rPr>
          <w:rFonts w:ascii="Times New Roman" w:eastAsia="Times New Roman" w:hAnsi="Times New Roman" w:cs="Times New Roman"/>
          <w:b/>
          <w:bCs/>
          <w:i w:val="0"/>
          <w:color w:val="000000"/>
          <w:sz w:val="24"/>
          <w:szCs w:val="24"/>
        </w:rPr>
      </w:pPr>
      <w:r w:rsidRPr="00B04905">
        <w:rPr>
          <w:rFonts w:ascii="Times New Roman" w:eastAsia="Times New Roman" w:hAnsi="Times New Roman" w:cs="Times New Roman"/>
          <w:b/>
          <w:bCs/>
          <w:i w:val="0"/>
          <w:color w:val="000000"/>
          <w:sz w:val="24"/>
          <w:szCs w:val="24"/>
        </w:rPr>
        <w:t>Switching Between Servers</w:t>
      </w:r>
    </w:p>
    <w:p w14:paraId="6322CF8D" w14:textId="77777777" w:rsidR="00815180" w:rsidRPr="00002F32" w:rsidRDefault="00815180" w:rsidP="00815180">
      <w:pPr>
        <w:pStyle w:val="IMIS-Caption"/>
        <w:numPr>
          <w:ilvl w:val="0"/>
          <w:numId w:val="24"/>
        </w:numPr>
        <w:jc w:val="both"/>
        <w:rPr>
          <w:rFonts w:ascii="Times New Roman" w:eastAsia="Times New Roman" w:hAnsi="Times New Roman" w:cs="Times New Roman"/>
          <w:i w:val="0"/>
          <w:color w:val="000000"/>
          <w:sz w:val="24"/>
          <w:szCs w:val="24"/>
        </w:rPr>
      </w:pPr>
      <w:r w:rsidRPr="00002F32">
        <w:rPr>
          <w:rFonts w:ascii="Times New Roman" w:eastAsia="Times New Roman" w:hAnsi="Times New Roman" w:cs="Times New Roman"/>
          <w:i w:val="0"/>
          <w:color w:val="000000"/>
          <w:sz w:val="24"/>
          <w:szCs w:val="24"/>
        </w:rPr>
        <w:t>The application allows users to switch between the Production (PROD) and Staging (STAGING) servers.</w:t>
      </w:r>
    </w:p>
    <w:p w14:paraId="4981425E" w14:textId="77777777" w:rsidR="00815180" w:rsidRPr="00002F32" w:rsidRDefault="00815180" w:rsidP="00815180">
      <w:pPr>
        <w:pStyle w:val="IMIS-Caption"/>
        <w:numPr>
          <w:ilvl w:val="0"/>
          <w:numId w:val="24"/>
        </w:numPr>
        <w:jc w:val="both"/>
        <w:rPr>
          <w:rFonts w:ascii="Times New Roman" w:eastAsia="Times New Roman" w:hAnsi="Times New Roman" w:cs="Times New Roman"/>
          <w:i w:val="0"/>
          <w:color w:val="000000"/>
          <w:sz w:val="24"/>
          <w:szCs w:val="24"/>
        </w:rPr>
      </w:pPr>
      <w:r w:rsidRPr="00002F32">
        <w:rPr>
          <w:rFonts w:ascii="Times New Roman" w:eastAsia="Times New Roman" w:hAnsi="Times New Roman" w:cs="Times New Roman"/>
          <w:i w:val="0"/>
          <w:color w:val="000000"/>
          <w:sz w:val="24"/>
          <w:szCs w:val="24"/>
        </w:rPr>
        <w:lastRenderedPageBreak/>
        <w:t>The currently selected server and its URL are displayed at the bottom of the Login screen, below the application version number.</w:t>
      </w:r>
    </w:p>
    <w:p w14:paraId="7EDBEA6F" w14:textId="77777777" w:rsidR="00815180" w:rsidRPr="00002F32" w:rsidRDefault="00815180" w:rsidP="00815180">
      <w:pPr>
        <w:pStyle w:val="IMIS-Caption"/>
        <w:numPr>
          <w:ilvl w:val="0"/>
          <w:numId w:val="24"/>
        </w:numPr>
        <w:jc w:val="both"/>
        <w:rPr>
          <w:rFonts w:ascii="Times New Roman" w:eastAsia="Times New Roman" w:hAnsi="Times New Roman" w:cs="Times New Roman"/>
          <w:i w:val="0"/>
          <w:color w:val="000000"/>
          <w:sz w:val="24"/>
          <w:szCs w:val="24"/>
        </w:rPr>
      </w:pPr>
      <w:r w:rsidRPr="00002F32">
        <w:rPr>
          <w:rFonts w:ascii="Times New Roman" w:eastAsia="Times New Roman" w:hAnsi="Times New Roman" w:cs="Times New Roman"/>
          <w:i w:val="0"/>
          <w:color w:val="000000"/>
          <w:sz w:val="24"/>
          <w:szCs w:val="24"/>
        </w:rPr>
        <w:t>Tap the displayed server URL to open the 'Switch server' confirmation dialog.</w:t>
      </w:r>
    </w:p>
    <w:p w14:paraId="55BD9FCE" w14:textId="77777777" w:rsidR="00815180" w:rsidRPr="002263A6" w:rsidRDefault="00815180" w:rsidP="00815180">
      <w:pPr>
        <w:pStyle w:val="IMIS-Caption"/>
        <w:numPr>
          <w:ilvl w:val="0"/>
          <w:numId w:val="24"/>
        </w:numPr>
        <w:jc w:val="both"/>
        <w:rPr>
          <w:rFonts w:ascii="Times New Roman" w:eastAsia="Times New Roman" w:hAnsi="Times New Roman" w:cs="Times New Roman"/>
          <w:i w:val="0"/>
          <w:color w:val="000000"/>
          <w:sz w:val="24"/>
          <w:szCs w:val="24"/>
        </w:rPr>
      </w:pPr>
      <w:r w:rsidRPr="002263A6">
        <w:rPr>
          <w:rFonts w:ascii="Times New Roman" w:eastAsia="Times New Roman" w:hAnsi="Times New Roman" w:cs="Times New Roman"/>
          <w:i w:val="0"/>
          <w:color w:val="000000"/>
          <w:sz w:val="24"/>
          <w:szCs w:val="24"/>
        </w:rPr>
        <w:t>Tap 'SWITCH' to change to the other server, or tap 'CANCEL' to remain on the current server.</w:t>
      </w:r>
    </w:p>
    <w:p w14:paraId="66A888DC" w14:textId="77777777" w:rsidR="00815180" w:rsidRDefault="00815180" w:rsidP="00815180">
      <w:pPr>
        <w:pStyle w:val="IMIS-Caption"/>
        <w:numPr>
          <w:ilvl w:val="0"/>
          <w:numId w:val="0"/>
        </w:numPr>
        <w:rPr>
          <w:rFonts w:ascii="Times New Roman" w:eastAsia="Times New Roman" w:hAnsi="Times New Roman" w:cs="Times New Roman"/>
          <w:i w:val="0"/>
          <w:iCs/>
          <w:color w:val="000000"/>
          <w:sz w:val="24"/>
          <w:szCs w:val="24"/>
        </w:rPr>
      </w:pPr>
      <w:r w:rsidRPr="00D8443B">
        <w:rPr>
          <w:rFonts w:ascii="Times New Roman" w:eastAsia="Times New Roman" w:hAnsi="Times New Roman" w:cs="Times New Roman"/>
          <w:i w:val="0"/>
          <w:iCs/>
          <w:noProof/>
          <w:color w:val="000000"/>
          <w:sz w:val="24"/>
          <w:szCs w:val="24"/>
        </w:rPr>
        <w:drawing>
          <wp:inline distT="0" distB="0" distL="0" distR="0" wp14:anchorId="650D7FB2" wp14:editId="51E8C753">
            <wp:extent cx="2716972" cy="1333500"/>
            <wp:effectExtent l="0" t="0" r="7620" b="0"/>
            <wp:docPr id="223642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8565" b="39349"/>
                    <a:stretch>
                      <a:fillRect/>
                    </a:stretch>
                  </pic:blipFill>
                  <pic:spPr bwMode="auto">
                    <a:xfrm>
                      <a:off x="0" y="0"/>
                      <a:ext cx="2721656" cy="1335799"/>
                    </a:xfrm>
                    <a:prstGeom prst="rect">
                      <a:avLst/>
                    </a:prstGeom>
                    <a:noFill/>
                    <a:ln>
                      <a:noFill/>
                    </a:ln>
                    <a:extLst>
                      <a:ext uri="{53640926-AAD7-44D8-BBD7-CCE9431645EC}">
                        <a14:shadowObscured xmlns:a14="http://schemas.microsoft.com/office/drawing/2010/main"/>
                      </a:ext>
                    </a:extLst>
                  </pic:spPr>
                </pic:pic>
              </a:graphicData>
            </a:graphic>
          </wp:inline>
        </w:drawing>
      </w:r>
    </w:p>
    <w:p w14:paraId="6A9756C2" w14:textId="77777777" w:rsidR="00815180" w:rsidRPr="005671D4" w:rsidRDefault="00815180" w:rsidP="00815180">
      <w:pPr>
        <w:pStyle w:val="IMIS-Caption"/>
      </w:pPr>
      <w:r w:rsidRPr="005671D4">
        <w:t>Switch Server Confirmation</w:t>
      </w:r>
    </w:p>
    <w:p w14:paraId="4AE82D76" w14:textId="77777777" w:rsidR="00815180" w:rsidRDefault="00815180" w:rsidP="00815180">
      <w:pPr>
        <w:pStyle w:val="IMIS-Caption"/>
        <w:numPr>
          <w:ilvl w:val="0"/>
          <w:numId w:val="0"/>
        </w:numPr>
        <w:rPr>
          <w:rFonts w:ascii="Times New Roman" w:eastAsia="Times New Roman" w:hAnsi="Times New Roman" w:cs="Times New Roman"/>
          <w:i w:val="0"/>
          <w:iCs/>
          <w:color w:val="000000"/>
          <w:sz w:val="24"/>
          <w:szCs w:val="24"/>
        </w:rPr>
      </w:pPr>
      <w:r w:rsidRPr="008E4D27">
        <w:rPr>
          <w:rFonts w:ascii="Times New Roman" w:eastAsia="Times New Roman" w:hAnsi="Times New Roman" w:cs="Times New Roman"/>
          <w:i w:val="0"/>
          <w:iCs/>
          <w:noProof/>
          <w:color w:val="000000"/>
          <w:sz w:val="24"/>
          <w:szCs w:val="24"/>
        </w:rPr>
        <w:drawing>
          <wp:inline distT="0" distB="0" distL="0" distR="0" wp14:anchorId="6A339810" wp14:editId="585D80A4">
            <wp:extent cx="2792730" cy="5286422"/>
            <wp:effectExtent l="0" t="0" r="7620" b="9525"/>
            <wp:docPr id="18275399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920" b="4903"/>
                    <a:stretch>
                      <a:fillRect/>
                    </a:stretch>
                  </pic:blipFill>
                  <pic:spPr bwMode="auto">
                    <a:xfrm>
                      <a:off x="0" y="0"/>
                      <a:ext cx="2800202" cy="5300566"/>
                    </a:xfrm>
                    <a:prstGeom prst="rect">
                      <a:avLst/>
                    </a:prstGeom>
                    <a:noFill/>
                    <a:ln>
                      <a:noFill/>
                    </a:ln>
                    <a:extLst>
                      <a:ext uri="{53640926-AAD7-44D8-BBD7-CCE9431645EC}">
                        <a14:shadowObscured xmlns:a14="http://schemas.microsoft.com/office/drawing/2010/main"/>
                      </a:ext>
                    </a:extLst>
                  </pic:spPr>
                </pic:pic>
              </a:graphicData>
            </a:graphic>
          </wp:inline>
        </w:drawing>
      </w:r>
    </w:p>
    <w:p w14:paraId="4824F1AA" w14:textId="77777777" w:rsidR="00815180" w:rsidRPr="00AB1FAD" w:rsidRDefault="00815180" w:rsidP="00815180">
      <w:pPr>
        <w:pStyle w:val="IMIS-Caption"/>
        <w:numPr>
          <w:ilvl w:val="0"/>
          <w:numId w:val="25"/>
        </w:numPr>
        <w:jc w:val="both"/>
        <w:rPr>
          <w:rFonts w:ascii="Times New Roman" w:eastAsia="Times New Roman" w:hAnsi="Times New Roman" w:cs="Times New Roman"/>
          <w:i w:val="0"/>
          <w:color w:val="000000"/>
          <w:sz w:val="24"/>
          <w:szCs w:val="24"/>
        </w:rPr>
      </w:pPr>
      <w:r w:rsidRPr="00AB1FAD">
        <w:rPr>
          <w:rFonts w:ascii="Times New Roman" w:eastAsia="Times New Roman" w:hAnsi="Times New Roman" w:cs="Times New Roman"/>
          <w:i w:val="0"/>
          <w:color w:val="000000"/>
          <w:sz w:val="24"/>
          <w:szCs w:val="24"/>
        </w:rPr>
        <w:t>After switching, the selected server name and URL will be updated at the bottom of the Login screen.</w:t>
      </w:r>
    </w:p>
    <w:p w14:paraId="4C57F2E1" w14:textId="77777777" w:rsidR="00815180" w:rsidRPr="00AB1FAD" w:rsidRDefault="00815180" w:rsidP="00815180">
      <w:pPr>
        <w:pStyle w:val="IMIS-Caption"/>
        <w:numPr>
          <w:ilvl w:val="0"/>
          <w:numId w:val="25"/>
        </w:numPr>
        <w:jc w:val="both"/>
        <w:rPr>
          <w:rFonts w:ascii="Times New Roman" w:eastAsia="Times New Roman" w:hAnsi="Times New Roman" w:cs="Times New Roman"/>
          <w:i w:val="0"/>
          <w:color w:val="000000"/>
          <w:sz w:val="24"/>
          <w:szCs w:val="24"/>
        </w:rPr>
      </w:pPr>
      <w:r w:rsidRPr="00AB1FAD">
        <w:rPr>
          <w:rFonts w:ascii="Times New Roman" w:eastAsia="Times New Roman" w:hAnsi="Times New Roman" w:cs="Times New Roman"/>
          <w:i w:val="0"/>
          <w:color w:val="000000"/>
          <w:sz w:val="24"/>
          <w:szCs w:val="24"/>
        </w:rPr>
        <w:lastRenderedPageBreak/>
        <w:t>Verify that the correct server is selected before entering the login credentials.</w:t>
      </w:r>
    </w:p>
    <w:p w14:paraId="3043BAC7" w14:textId="77777777" w:rsidR="00F43877" w:rsidRDefault="00F43877"/>
    <w:p w14:paraId="0EB89C6E" w14:textId="77777777" w:rsidR="00F43877" w:rsidRPr="00C538F9" w:rsidRDefault="00F43877" w:rsidP="00F43877">
      <w:pPr>
        <w:pStyle w:val="IMIS-Para"/>
        <w:jc w:val="left"/>
        <w:rPr>
          <w:b/>
          <w:bCs/>
        </w:rPr>
      </w:pPr>
      <w:r w:rsidRPr="00C538F9">
        <w:rPr>
          <w:b/>
          <w:bCs/>
        </w:rPr>
        <w:t>Overview:</w:t>
      </w:r>
    </w:p>
    <w:p w14:paraId="5B55D01F" w14:textId="77777777" w:rsidR="00F43877" w:rsidRPr="002724C8" w:rsidRDefault="00F43877" w:rsidP="00F43877">
      <w:pPr>
        <w:pStyle w:val="IMIS-Para"/>
        <w:numPr>
          <w:ilvl w:val="0"/>
          <w:numId w:val="8"/>
        </w:numPr>
        <w:jc w:val="left"/>
      </w:pPr>
      <w:r>
        <w:t xml:space="preserve">This login credential is created and provided by the </w:t>
      </w:r>
      <w:r w:rsidRPr="002724C8">
        <w:t xml:space="preserve">Municipality IT Admin to the user role treatment plant admin user. </w:t>
      </w:r>
    </w:p>
    <w:p w14:paraId="061E1CE4" w14:textId="77777777" w:rsidR="00F43877" w:rsidRPr="00975F3E" w:rsidRDefault="00F43877" w:rsidP="00F43877">
      <w:pPr>
        <w:pStyle w:val="IMIS-Para"/>
        <w:numPr>
          <w:ilvl w:val="0"/>
          <w:numId w:val="8"/>
        </w:numPr>
        <w:jc w:val="left"/>
      </w:pPr>
      <w:r w:rsidRPr="00975F3E">
        <w:t>The application retains the login information until the user's session becomes inactive and expires.</w:t>
      </w:r>
    </w:p>
    <w:p w14:paraId="4C471252" w14:textId="77777777" w:rsidR="00F43877" w:rsidRPr="00217731" w:rsidRDefault="00F43877" w:rsidP="00F43877">
      <w:pPr>
        <w:pStyle w:val="IMIS-Para"/>
        <w:numPr>
          <w:ilvl w:val="0"/>
          <w:numId w:val="8"/>
        </w:numPr>
        <w:jc w:val="left"/>
      </w:pPr>
      <w:r w:rsidRPr="00BC452D">
        <w:t>It is to be noted that GPS needs to be turned on while using the mobile application.</w:t>
      </w:r>
      <w:r>
        <w:t xml:space="preserve"> When the user is using the app for the first time. The user must provide the location permission to the app.</w:t>
      </w:r>
    </w:p>
    <w:p w14:paraId="5D96B62B" w14:textId="77777777" w:rsidR="00F43877" w:rsidRDefault="00F43877" w:rsidP="00F43877">
      <w:pPr>
        <w:pStyle w:val="IMIS-Para"/>
        <w:numPr>
          <w:ilvl w:val="0"/>
          <w:numId w:val="8"/>
        </w:numPr>
        <w:jc w:val="left"/>
      </w:pPr>
      <w:r w:rsidRPr="14A68E11">
        <w:t xml:space="preserve">Once </w:t>
      </w:r>
      <w:r>
        <w:t xml:space="preserve">a </w:t>
      </w:r>
      <w:r w:rsidRPr="14A68E11">
        <w:t>successful login, the user is redirected to the Dashboard screen.</w:t>
      </w:r>
    </w:p>
    <w:p w14:paraId="643199FD" w14:textId="45CBA347" w:rsidR="00F43877" w:rsidRDefault="00F43877">
      <w:r>
        <w:br w:type="page"/>
      </w:r>
    </w:p>
    <w:p w14:paraId="346E7070" w14:textId="5C619087" w:rsidR="000B6A07" w:rsidRPr="00217731" w:rsidRDefault="000B6A07" w:rsidP="00817E08">
      <w:pPr>
        <w:pStyle w:val="IMIS-Head1"/>
        <w:rPr>
          <w:rFonts w:eastAsia="Times New Roman"/>
          <w:sz w:val="48"/>
          <w:szCs w:val="48"/>
        </w:rPr>
      </w:pPr>
      <w:bookmarkStart w:id="17" w:name="_Toc141275077"/>
      <w:bookmarkStart w:id="18" w:name="_Toc244286658"/>
      <w:r w:rsidRPr="00217731">
        <w:rPr>
          <w:rFonts w:eastAsia="Times New Roman"/>
        </w:rPr>
        <w:lastRenderedPageBreak/>
        <w:t>Dashboard</w:t>
      </w:r>
      <w:bookmarkEnd w:id="17"/>
      <w:bookmarkEnd w:id="18"/>
    </w:p>
    <w:p w14:paraId="1A0FA7FE" w14:textId="77D9A164" w:rsidR="000B6A07" w:rsidRPr="00217731" w:rsidRDefault="000B6A07" w:rsidP="00C538F9">
      <w:pPr>
        <w:pStyle w:val="IMIS-Head2"/>
        <w:numPr>
          <w:ilvl w:val="1"/>
          <w:numId w:val="1"/>
        </w:numPr>
      </w:pPr>
      <w:r>
        <w:rPr>
          <w:rFonts w:eastAsia="Times New Roman"/>
        </w:rPr>
        <w:t xml:space="preserve"> </w:t>
      </w:r>
      <w:bookmarkStart w:id="19" w:name="_Toc162775328"/>
      <w:bookmarkStart w:id="20" w:name="_Toc141275079"/>
      <w:bookmarkStart w:id="21" w:name="_Toc244286659"/>
      <w:bookmarkEnd w:id="19"/>
      <w:r>
        <w:t>Navigate to Dashboard</w:t>
      </w:r>
      <w:bookmarkEnd w:id="20"/>
      <w:bookmarkEnd w:id="21"/>
    </w:p>
    <w:tbl>
      <w:tblPr>
        <w:tblW w:w="5000" w:type="pct"/>
        <w:tblLook w:val="0400" w:firstRow="0" w:lastRow="0" w:firstColumn="0" w:lastColumn="0" w:noHBand="0" w:noVBand="1"/>
      </w:tblPr>
      <w:tblGrid>
        <w:gridCol w:w="8309"/>
      </w:tblGrid>
      <w:tr w:rsidR="000B6A07" w14:paraId="437FECA2" w14:textId="77777777" w:rsidTr="00157842">
        <w:trPr>
          <w:trHeight w:val="1943"/>
        </w:trPr>
        <w:tc>
          <w:tcPr>
            <w:tcW w:w="5000" w:type="pct"/>
            <w:tcMar>
              <w:top w:w="0" w:type="dxa"/>
              <w:left w:w="100" w:type="dxa"/>
              <w:bottom w:w="0" w:type="dxa"/>
              <w:right w:w="100" w:type="dxa"/>
            </w:tcMar>
          </w:tcPr>
          <w:p w14:paraId="65AC6B86" w14:textId="77777777" w:rsidR="000B6A07" w:rsidRDefault="000B6A07" w:rsidP="00D86F5A">
            <w:pPr>
              <w:numPr>
                <w:ilvl w:val="0"/>
                <w:numId w:val="10"/>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successful login, a dashboard page is displayed.</w:t>
            </w:r>
          </w:p>
          <w:p w14:paraId="22A5F2FC" w14:textId="7F5936E1" w:rsidR="000B6A07" w:rsidRDefault="000B6A07" w:rsidP="00D86F5A">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w:t>
            </w:r>
            <w:r w:rsidR="00996054">
              <w:rPr>
                <w:rFonts w:ascii="Times New Roman" w:eastAsia="Times New Roman" w:hAnsi="Times New Roman" w:cs="Times New Roman"/>
                <w:color w:val="000000"/>
                <w:sz w:val="24"/>
                <w:szCs w:val="24"/>
              </w:rPr>
              <w:t>must</w:t>
            </w:r>
            <w:r>
              <w:rPr>
                <w:rFonts w:ascii="Times New Roman" w:eastAsia="Times New Roman" w:hAnsi="Times New Roman" w:cs="Times New Roman"/>
                <w:color w:val="000000"/>
                <w:sz w:val="24"/>
                <w:szCs w:val="24"/>
              </w:rPr>
              <w:t xml:space="preserve"> select </w:t>
            </w:r>
            <w:r w:rsidR="00BC1348">
              <w:rPr>
                <w:rFonts w:ascii="Times New Roman" w:eastAsia="Times New Roman" w:hAnsi="Times New Roman" w:cs="Times New Roman"/>
                <w:color w:val="000000"/>
                <w:sz w:val="24"/>
                <w:szCs w:val="24"/>
              </w:rPr>
              <w:t xml:space="preserve">the </w:t>
            </w:r>
            <w:r w:rsidR="00C83B22" w:rsidRPr="00BC1348">
              <w:rPr>
                <w:rFonts w:ascii="Times New Roman" w:eastAsia="Times New Roman" w:hAnsi="Times New Roman" w:cs="Times New Roman"/>
                <w:color w:val="000000"/>
                <w:sz w:val="24"/>
                <w:szCs w:val="24"/>
              </w:rPr>
              <w:t>‘</w:t>
            </w:r>
            <w:r w:rsidRPr="00BC1348">
              <w:rPr>
                <w:rFonts w:ascii="Times New Roman" w:eastAsia="Times New Roman" w:hAnsi="Times New Roman" w:cs="Times New Roman"/>
                <w:b/>
                <w:color w:val="000000"/>
                <w:sz w:val="24"/>
                <w:szCs w:val="24"/>
              </w:rPr>
              <w:t>S</w:t>
            </w:r>
            <w:r w:rsidR="00C74BEF">
              <w:rPr>
                <w:rFonts w:ascii="Times New Roman" w:eastAsia="Times New Roman" w:hAnsi="Times New Roman" w:cs="Times New Roman"/>
                <w:b/>
                <w:color w:val="000000"/>
                <w:sz w:val="24"/>
                <w:szCs w:val="24"/>
              </w:rPr>
              <w:t>ludge Collection</w:t>
            </w:r>
            <w:r w:rsidR="00C83B22" w:rsidRPr="00BC1348">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card to enter details related to </w:t>
            </w:r>
            <w:r w:rsidR="00BC1348">
              <w:rPr>
                <w:rFonts w:ascii="Times New Roman" w:eastAsia="Times New Roman" w:hAnsi="Times New Roman" w:cs="Times New Roman"/>
                <w:color w:val="000000"/>
                <w:sz w:val="24"/>
                <w:szCs w:val="24"/>
              </w:rPr>
              <w:t xml:space="preserve">the </w:t>
            </w:r>
            <w:r w:rsidR="00C74BEF">
              <w:rPr>
                <w:rFonts w:ascii="Times New Roman" w:eastAsia="Times New Roman" w:hAnsi="Times New Roman" w:cs="Times New Roman"/>
                <w:color w:val="000000"/>
                <w:sz w:val="24"/>
                <w:szCs w:val="24"/>
              </w:rPr>
              <w:t>collected sludge</w:t>
            </w:r>
            <w:r w:rsidR="00996054">
              <w:rPr>
                <w:rFonts w:ascii="Times New Roman" w:eastAsia="Times New Roman" w:hAnsi="Times New Roman" w:cs="Times New Roman"/>
                <w:color w:val="000000"/>
                <w:sz w:val="24"/>
                <w:szCs w:val="24"/>
              </w:rPr>
              <w:t>.</w:t>
            </w:r>
          </w:p>
          <w:p w14:paraId="53677853" w14:textId="0AC28FE3" w:rsidR="000B6A07" w:rsidRDefault="00BC1348" w:rsidP="004A51E1">
            <w:pPr>
              <w:numPr>
                <w:ilvl w:val="0"/>
                <w:numId w:val="10"/>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Tap</w:t>
            </w:r>
            <w:r w:rsidR="004A51E1">
              <w:rPr>
                <w:rFonts w:ascii="Times New Roman" w:eastAsia="Times New Roman" w:hAnsi="Times New Roman" w:cs="Times New Roman"/>
                <w:color w:val="000000"/>
                <w:sz w:val="24"/>
                <w:szCs w:val="24"/>
              </w:rPr>
              <w:t xml:space="preserve"> the three </w:t>
            </w:r>
            <w:r w:rsidR="007F2517">
              <w:rPr>
                <w:rFonts w:ascii="Times New Roman" w:eastAsia="Times New Roman" w:hAnsi="Times New Roman" w:cs="Times New Roman"/>
                <w:color w:val="000000"/>
                <w:sz w:val="24"/>
                <w:szCs w:val="24"/>
              </w:rPr>
              <w:t>d</w:t>
            </w:r>
            <w:r w:rsidR="004A51E1">
              <w:rPr>
                <w:rFonts w:ascii="Times New Roman" w:eastAsia="Times New Roman" w:hAnsi="Times New Roman" w:cs="Times New Roman"/>
                <w:color w:val="000000"/>
                <w:sz w:val="24"/>
                <w:szCs w:val="24"/>
              </w:rPr>
              <w:t>ots at the top right corner to get the</w:t>
            </w:r>
            <w:r w:rsidR="00D10C4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log-out</w:t>
            </w:r>
            <w:r w:rsidR="00D10C4A">
              <w:rPr>
                <w:rFonts w:ascii="Times New Roman" w:eastAsia="Times New Roman" w:hAnsi="Times New Roman" w:cs="Times New Roman"/>
                <w:color w:val="000000"/>
                <w:sz w:val="24"/>
                <w:szCs w:val="24"/>
              </w:rPr>
              <w:t xml:space="preserve"> option.</w:t>
            </w:r>
          </w:p>
        </w:tc>
      </w:tr>
      <w:tr w:rsidR="000B6A07" w14:paraId="10E9925B" w14:textId="77777777" w:rsidTr="00157842">
        <w:trPr>
          <w:trHeight w:val="971"/>
        </w:trPr>
        <w:tc>
          <w:tcPr>
            <w:tcW w:w="5000" w:type="pct"/>
            <w:tcMar>
              <w:top w:w="0" w:type="dxa"/>
              <w:left w:w="100" w:type="dxa"/>
              <w:bottom w:w="0" w:type="dxa"/>
              <w:right w:w="100" w:type="dxa"/>
            </w:tcMar>
          </w:tcPr>
          <w:p w14:paraId="1DA5CC95" w14:textId="2E69BC66" w:rsidR="000B6A07" w:rsidRDefault="001866AC" w:rsidP="00BB450E">
            <w:pPr>
              <w:spacing w:after="0" w:line="360" w:lineRule="auto"/>
              <w:jc w:val="center"/>
              <w:rPr>
                <w:rFonts w:ascii="Times New Roman" w:eastAsia="Times New Roman" w:hAnsi="Times New Roman" w:cs="Times New Roman"/>
                <w:sz w:val="24"/>
                <w:szCs w:val="24"/>
              </w:rPr>
            </w:pPr>
            <w:r w:rsidRPr="001866AC">
              <w:rPr>
                <w:rFonts w:ascii="Times New Roman" w:eastAsia="Times New Roman" w:hAnsi="Times New Roman" w:cs="Times New Roman"/>
                <w:noProof/>
                <w:sz w:val="24"/>
                <w:szCs w:val="24"/>
              </w:rPr>
              <w:drawing>
                <wp:inline distT="0" distB="0" distL="0" distR="0" wp14:anchorId="1FD8122F" wp14:editId="39B9561D">
                  <wp:extent cx="2274073" cy="4558625"/>
                  <wp:effectExtent l="0" t="0" r="0" b="0"/>
                  <wp:docPr id="1799280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845" b="4952"/>
                          <a:stretch>
                            <a:fillRect/>
                          </a:stretch>
                        </pic:blipFill>
                        <pic:spPr bwMode="auto">
                          <a:xfrm>
                            <a:off x="0" y="0"/>
                            <a:ext cx="2285517" cy="4581566"/>
                          </a:xfrm>
                          <a:prstGeom prst="rect">
                            <a:avLst/>
                          </a:prstGeom>
                          <a:noFill/>
                          <a:ln>
                            <a:noFill/>
                          </a:ln>
                          <a:extLst>
                            <a:ext uri="{53640926-AAD7-44D8-BBD7-CCE9431645EC}">
                              <a14:shadowObscured xmlns:a14="http://schemas.microsoft.com/office/drawing/2010/main"/>
                            </a:ext>
                          </a:extLst>
                        </pic:spPr>
                      </pic:pic>
                    </a:graphicData>
                  </a:graphic>
                </wp:inline>
              </w:drawing>
            </w:r>
          </w:p>
          <w:p w14:paraId="7CA63FC6" w14:textId="56FEF107" w:rsidR="000B6A07" w:rsidRDefault="68CBDF94" w:rsidP="00817E08">
            <w:pPr>
              <w:pStyle w:val="IMIS-Caption"/>
            </w:pPr>
            <w:r>
              <w:t>Dashboard</w:t>
            </w:r>
          </w:p>
        </w:tc>
      </w:tr>
      <w:tr w:rsidR="000B6A07" w14:paraId="1DF3E3EB" w14:textId="77777777" w:rsidTr="00157842">
        <w:trPr>
          <w:trHeight w:val="810"/>
        </w:trPr>
        <w:tc>
          <w:tcPr>
            <w:tcW w:w="5000" w:type="pct"/>
            <w:tcMar>
              <w:top w:w="0" w:type="dxa"/>
              <w:left w:w="100" w:type="dxa"/>
              <w:bottom w:w="0" w:type="dxa"/>
              <w:right w:w="100" w:type="dxa"/>
            </w:tcMar>
          </w:tcPr>
          <w:p w14:paraId="712D3F9C" w14:textId="77777777" w:rsidR="00BC1348" w:rsidRDefault="00BC1348" w:rsidP="00BB450E">
            <w:pPr>
              <w:spacing w:before="240" w:after="0" w:line="360" w:lineRule="auto"/>
              <w:jc w:val="both"/>
              <w:rPr>
                <w:rFonts w:ascii="Times New Roman" w:eastAsia="Times New Roman" w:hAnsi="Times New Roman" w:cs="Times New Roman"/>
                <w:b/>
                <w:bCs/>
                <w:color w:val="000000"/>
                <w:sz w:val="24"/>
                <w:szCs w:val="24"/>
              </w:rPr>
            </w:pPr>
          </w:p>
          <w:p w14:paraId="6BA0779C" w14:textId="43781793" w:rsidR="000B6A07" w:rsidRPr="00694420" w:rsidRDefault="000B6A07" w:rsidP="00BB450E">
            <w:pPr>
              <w:spacing w:before="240" w:after="0" w:line="360" w:lineRule="auto"/>
              <w:jc w:val="both"/>
              <w:rPr>
                <w:rFonts w:ascii="Times New Roman" w:eastAsia="Times New Roman" w:hAnsi="Times New Roman" w:cs="Times New Roman"/>
                <w:b/>
                <w:bCs/>
                <w:sz w:val="24"/>
                <w:szCs w:val="24"/>
              </w:rPr>
            </w:pPr>
            <w:r w:rsidRPr="00694420">
              <w:rPr>
                <w:rFonts w:ascii="Times New Roman" w:eastAsia="Times New Roman" w:hAnsi="Times New Roman" w:cs="Times New Roman"/>
                <w:b/>
                <w:bCs/>
                <w:color w:val="000000"/>
                <w:sz w:val="24"/>
                <w:szCs w:val="24"/>
              </w:rPr>
              <w:t>Overview</w:t>
            </w:r>
          </w:p>
          <w:p w14:paraId="0619919D" w14:textId="61143ABD" w:rsidR="000A6017" w:rsidRPr="000A6017" w:rsidRDefault="000B6A07" w:rsidP="00817E08">
            <w:pPr>
              <w:pStyle w:val="IMIS-Para"/>
              <w:numPr>
                <w:ilvl w:val="0"/>
                <w:numId w:val="9"/>
              </w:numPr>
            </w:pPr>
            <w:r w:rsidRPr="00975F3E">
              <w:t xml:space="preserve">Once </w:t>
            </w:r>
            <w:r w:rsidR="0065692F">
              <w:t>the user is successfully logged in, the user is redirected to the Dashboard screen.</w:t>
            </w:r>
          </w:p>
        </w:tc>
      </w:tr>
    </w:tbl>
    <w:p w14:paraId="5C8906CB" w14:textId="77777777" w:rsidR="00DD5DC8" w:rsidRDefault="00DD5DC8" w:rsidP="00BC1348">
      <w:pPr>
        <w:tabs>
          <w:tab w:val="left" w:pos="7112"/>
        </w:tabs>
        <w:spacing w:before="240" w:after="240" w:line="240" w:lineRule="auto"/>
        <w:jc w:val="both"/>
        <w:rPr>
          <w:rFonts w:ascii="Times New Roman" w:eastAsia="Times New Roman" w:hAnsi="Times New Roman" w:cs="Times New Roman"/>
          <w:color w:val="000000"/>
        </w:rPr>
        <w:sectPr w:rsidR="00DD5DC8" w:rsidSect="00EB2EF0">
          <w:headerReference w:type="even" r:id="rId24"/>
          <w:headerReference w:type="default" r:id="rId25"/>
          <w:footerReference w:type="default" r:id="rId26"/>
          <w:headerReference w:type="first" r:id="rId27"/>
          <w:pgSz w:w="11909" w:h="16834" w:code="9"/>
          <w:pgMar w:top="1440" w:right="1440" w:bottom="1440" w:left="1440" w:header="720" w:footer="720" w:gutter="720"/>
          <w:pgNumType w:start="1"/>
          <w:cols w:space="720"/>
          <w:docGrid w:linePitch="360"/>
        </w:sectPr>
      </w:pPr>
    </w:p>
    <w:p w14:paraId="0693D8C3" w14:textId="0DCC9DD9" w:rsidR="00694420" w:rsidRPr="004E7A72" w:rsidRDefault="000B6A07" w:rsidP="004E7A72">
      <w:pPr>
        <w:pStyle w:val="IMIS-Head1"/>
        <w:rPr>
          <w:rFonts w:eastAsia="Times New Roman"/>
          <w:szCs w:val="32"/>
        </w:rPr>
      </w:pPr>
      <w:bookmarkStart w:id="22" w:name="_Toc141275080"/>
      <w:bookmarkStart w:id="23" w:name="_Toc244286660"/>
      <w:r w:rsidRPr="004E7A72">
        <w:rPr>
          <w:rFonts w:eastAsia="Times New Roman"/>
          <w:szCs w:val="32"/>
        </w:rPr>
        <w:lastRenderedPageBreak/>
        <w:t>Collecting</w:t>
      </w:r>
      <w:r w:rsidR="004E7A72">
        <w:rPr>
          <w:rFonts w:eastAsia="Times New Roman"/>
          <w:szCs w:val="32"/>
        </w:rPr>
        <w:t xml:space="preserve"> Sludge Collection </w:t>
      </w:r>
      <w:r w:rsidRPr="004E7A72">
        <w:rPr>
          <w:rFonts w:eastAsia="Times New Roman"/>
          <w:szCs w:val="32"/>
        </w:rPr>
        <w:t>Information</w:t>
      </w:r>
      <w:bookmarkEnd w:id="22"/>
      <w:bookmarkEnd w:id="23"/>
    </w:p>
    <w:p w14:paraId="7251A3EF" w14:textId="454FBA92" w:rsidR="000B6A07" w:rsidRPr="00F85539" w:rsidRDefault="00E274C2" w:rsidP="00C538F9">
      <w:pPr>
        <w:pStyle w:val="IMIS-Head2"/>
      </w:pPr>
      <w:bookmarkStart w:id="24" w:name="_Toc162775331"/>
      <w:bookmarkStart w:id="25" w:name="_Toc141275082"/>
      <w:bookmarkStart w:id="26" w:name="_Toc244286661"/>
      <w:bookmarkEnd w:id="24"/>
      <w:r>
        <w:t>N</w:t>
      </w:r>
      <w:r w:rsidR="000B6A07">
        <w:t xml:space="preserve">avigate to </w:t>
      </w:r>
      <w:bookmarkEnd w:id="25"/>
      <w:r w:rsidR="00CD1DE8">
        <w:t>Sludge Collection</w:t>
      </w:r>
      <w:bookmarkEnd w:id="26"/>
    </w:p>
    <w:tbl>
      <w:tblPr>
        <w:tblW w:w="5000" w:type="pct"/>
        <w:tblLook w:val="0400" w:firstRow="0" w:lastRow="0" w:firstColumn="0" w:lastColumn="0" w:noHBand="0" w:noVBand="1"/>
      </w:tblPr>
      <w:tblGrid>
        <w:gridCol w:w="8309"/>
      </w:tblGrid>
      <w:tr w:rsidR="000B6A07" w14:paraId="2CEF713A" w14:textId="77777777" w:rsidTr="005B616D">
        <w:trPr>
          <w:trHeight w:val="870"/>
        </w:trPr>
        <w:tc>
          <w:tcPr>
            <w:tcW w:w="5000" w:type="pct"/>
            <w:tcMar>
              <w:top w:w="0" w:type="dxa"/>
              <w:left w:w="100" w:type="dxa"/>
              <w:bottom w:w="0" w:type="dxa"/>
              <w:right w:w="100" w:type="dxa"/>
            </w:tcMar>
          </w:tcPr>
          <w:p w14:paraId="410AF1C6" w14:textId="661F3F40" w:rsidR="000B6A07" w:rsidRDefault="003942BA" w:rsidP="00222CDC">
            <w:pPr>
              <w:pStyle w:val="IMIS-para-bullet"/>
              <w:spacing w:line="360" w:lineRule="auto"/>
              <w:jc w:val="both"/>
            </w:pPr>
            <w:r>
              <w:t xml:space="preserve">For collecting the </w:t>
            </w:r>
            <w:r w:rsidR="00CD1DE8">
              <w:t>sludge collection</w:t>
            </w:r>
            <w:r>
              <w:t xml:space="preserve"> details of the </w:t>
            </w:r>
            <w:r w:rsidR="00BC1348">
              <w:t>application, tap</w:t>
            </w:r>
            <w:r>
              <w:t xml:space="preserve"> </w:t>
            </w:r>
            <w:r w:rsidR="000B6A07">
              <w:t xml:space="preserve">on the </w:t>
            </w:r>
            <w:r w:rsidR="00BC1348">
              <w:t>‘</w:t>
            </w:r>
            <w:r w:rsidR="00CD1DE8">
              <w:rPr>
                <w:b/>
                <w:iCs/>
              </w:rPr>
              <w:t>Sludge Collection</w:t>
            </w:r>
            <w:r w:rsidR="00BC1348">
              <w:rPr>
                <w:b/>
                <w:iCs/>
              </w:rPr>
              <w:t>’</w:t>
            </w:r>
            <w:r w:rsidR="000B6A07" w:rsidRPr="00C538F9">
              <w:rPr>
                <w:b/>
                <w:i/>
              </w:rPr>
              <w:t xml:space="preserve"> </w:t>
            </w:r>
            <w:r w:rsidR="000B6A07">
              <w:t>on the dashboard.</w:t>
            </w:r>
          </w:p>
          <w:p w14:paraId="5BEA0CC6" w14:textId="5FF70AC6" w:rsidR="000B6A07" w:rsidRPr="00F85539" w:rsidRDefault="00E33E47" w:rsidP="00E33E47">
            <w:pPr>
              <w:pStyle w:val="IMIS-para-bullet"/>
              <w:spacing w:line="360" w:lineRule="auto"/>
              <w:jc w:val="both"/>
            </w:pPr>
            <w:r>
              <w:t>When tapped, the user will be redirected to a list of sludge collection applications that have completed an emptying service.</w:t>
            </w:r>
          </w:p>
          <w:p w14:paraId="3CF8EB96" w14:textId="4F75130D" w:rsidR="000B6A07" w:rsidRDefault="000B6A07" w:rsidP="00B92AF6">
            <w:pPr>
              <w:pStyle w:val="IMIS-Para"/>
              <w:jc w:val="center"/>
            </w:pPr>
          </w:p>
          <w:p w14:paraId="1BEB78E8" w14:textId="3CAADBCC" w:rsidR="008A70BA" w:rsidRDefault="003F28E8" w:rsidP="00B92AF6">
            <w:pPr>
              <w:pStyle w:val="IMIS-Para"/>
              <w:jc w:val="center"/>
            </w:pPr>
            <w:r w:rsidRPr="001866AC">
              <w:rPr>
                <w:rFonts w:eastAsia="Times New Roman" w:cs="Times New Roman"/>
                <w:noProof/>
              </w:rPr>
              <w:drawing>
                <wp:inline distT="0" distB="0" distL="0" distR="0" wp14:anchorId="01BEE3F3" wp14:editId="1D76619F">
                  <wp:extent cx="2491329" cy="2497016"/>
                  <wp:effectExtent l="0" t="0" r="4445" b="0"/>
                  <wp:docPr id="1128319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845" b="50054"/>
                          <a:stretch>
                            <a:fillRect/>
                          </a:stretch>
                        </pic:blipFill>
                        <pic:spPr bwMode="auto">
                          <a:xfrm>
                            <a:off x="0" y="0"/>
                            <a:ext cx="2506294" cy="2512016"/>
                          </a:xfrm>
                          <a:prstGeom prst="rect">
                            <a:avLst/>
                          </a:prstGeom>
                          <a:noFill/>
                          <a:ln>
                            <a:noFill/>
                          </a:ln>
                          <a:extLst>
                            <a:ext uri="{53640926-AAD7-44D8-BBD7-CCE9431645EC}">
                              <a14:shadowObscured xmlns:a14="http://schemas.microsoft.com/office/drawing/2010/main"/>
                            </a:ext>
                          </a:extLst>
                        </pic:spPr>
                      </pic:pic>
                    </a:graphicData>
                  </a:graphic>
                </wp:inline>
              </w:drawing>
            </w:r>
          </w:p>
          <w:p w14:paraId="3472A34C" w14:textId="4C28599B" w:rsidR="000B6A07" w:rsidRPr="00996054" w:rsidRDefault="68CBDF94" w:rsidP="00817E08">
            <w:pPr>
              <w:pStyle w:val="IMIS-Caption"/>
            </w:pPr>
            <w:r>
              <w:t>S</w:t>
            </w:r>
            <w:r w:rsidR="00D807CA">
              <w:t>ludge Collection</w:t>
            </w:r>
          </w:p>
        </w:tc>
      </w:tr>
      <w:tr w:rsidR="000B6A07" w14:paraId="1A8E3877" w14:textId="77777777" w:rsidTr="005B616D">
        <w:trPr>
          <w:trHeight w:val="1380"/>
        </w:trPr>
        <w:tc>
          <w:tcPr>
            <w:tcW w:w="5000" w:type="pct"/>
            <w:tcMar>
              <w:top w:w="0" w:type="dxa"/>
              <w:left w:w="100" w:type="dxa"/>
              <w:bottom w:w="0" w:type="dxa"/>
              <w:right w:w="100" w:type="dxa"/>
            </w:tcMar>
          </w:tcPr>
          <w:p w14:paraId="78D79702" w14:textId="6344A5F6" w:rsidR="000B6A07" w:rsidRPr="007E2BFD" w:rsidRDefault="000B6A07" w:rsidP="00817E08">
            <w:pPr>
              <w:pStyle w:val="IMIS-Para"/>
              <w:rPr>
                <w:b/>
                <w:bCs/>
              </w:rPr>
            </w:pPr>
            <w:r w:rsidRPr="007E2BFD">
              <w:rPr>
                <w:b/>
                <w:bCs/>
              </w:rPr>
              <w:t>Overview</w:t>
            </w:r>
            <w:r w:rsidR="007E2BFD">
              <w:rPr>
                <w:b/>
                <w:bCs/>
              </w:rPr>
              <w:t>:</w:t>
            </w:r>
          </w:p>
          <w:p w14:paraId="01C918DF" w14:textId="3515B997" w:rsidR="000B6A07" w:rsidRDefault="000B6A07" w:rsidP="00817E08">
            <w:pPr>
              <w:pStyle w:val="IMIS-Para"/>
              <w:numPr>
                <w:ilvl w:val="0"/>
                <w:numId w:val="12"/>
              </w:numPr>
            </w:pPr>
            <w:r>
              <w:t xml:space="preserve">To initiate the </w:t>
            </w:r>
            <w:r w:rsidR="0039183C">
              <w:t>sludge collection</w:t>
            </w:r>
            <w:r>
              <w:t xml:space="preserve"> process, the user must first access the </w:t>
            </w:r>
            <w:r w:rsidR="0039183C">
              <w:t>Sludge Collection</w:t>
            </w:r>
            <w:r w:rsidR="008573A4">
              <w:t xml:space="preserve"> List page</w:t>
            </w:r>
            <w:r w:rsidR="00740CA9">
              <w:t>.</w:t>
            </w:r>
          </w:p>
          <w:p w14:paraId="1ACBE148" w14:textId="0F18823A" w:rsidR="000B6A07" w:rsidRPr="00A90973" w:rsidRDefault="00A57213" w:rsidP="00A90973">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After being directed to the sludge collection list page, users can view a list of sludge collection applications to complete details related to the actual sludge collection operation.</w:t>
            </w:r>
          </w:p>
        </w:tc>
      </w:tr>
    </w:tbl>
    <w:p w14:paraId="5D18E546" w14:textId="77777777" w:rsidR="000B6A07" w:rsidRDefault="000B6A07" w:rsidP="00C538F9">
      <w:pPr>
        <w:pStyle w:val="IMIS-Head2"/>
      </w:pPr>
      <w:r>
        <w:rPr>
          <w:color w:val="000000"/>
        </w:rPr>
        <w:lastRenderedPageBreak/>
        <w:t> </w:t>
      </w:r>
      <w:bookmarkStart w:id="27" w:name="_Toc141275083"/>
      <w:bookmarkStart w:id="28" w:name="_Toc244286662"/>
      <w:r>
        <w:t>Tools</w:t>
      </w:r>
      <w:bookmarkEnd w:id="27"/>
      <w:bookmarkEnd w:id="28"/>
    </w:p>
    <w:tbl>
      <w:tblPr>
        <w:tblW w:w="5084" w:type="pct"/>
        <w:tblLook w:val="0400" w:firstRow="0" w:lastRow="0" w:firstColumn="0" w:lastColumn="0" w:noHBand="0" w:noVBand="1"/>
      </w:tblPr>
      <w:tblGrid>
        <w:gridCol w:w="8449"/>
      </w:tblGrid>
      <w:tr w:rsidR="000B6A07" w14:paraId="4ED77973" w14:textId="77777777" w:rsidTr="00E55AA7">
        <w:trPr>
          <w:trHeight w:val="297"/>
        </w:trPr>
        <w:tc>
          <w:tcPr>
            <w:tcW w:w="5000" w:type="pct"/>
            <w:tcMar>
              <w:top w:w="0" w:type="dxa"/>
              <w:left w:w="100" w:type="dxa"/>
              <w:bottom w:w="0" w:type="dxa"/>
              <w:right w:w="100" w:type="dxa"/>
            </w:tcMar>
          </w:tcPr>
          <w:p w14:paraId="41AF29B3" w14:textId="6064E3A9" w:rsidR="00E84A75" w:rsidRDefault="0097368C" w:rsidP="00C538F9">
            <w:pPr>
              <w:pBdr>
                <w:top w:val="nil"/>
                <w:left w:val="nil"/>
                <w:bottom w:val="nil"/>
                <w:right w:val="nil"/>
                <w:between w:val="nil"/>
              </w:pBdr>
              <w:spacing w:before="240" w:after="240" w:line="360" w:lineRule="auto"/>
              <w:ind w:left="720"/>
              <w:jc w:val="center"/>
              <w:rPr>
                <w:rFonts w:ascii="Times New Roman" w:eastAsia="Times New Roman" w:hAnsi="Times New Roman" w:cs="Times New Roman"/>
                <w:color w:val="000000"/>
                <w:sz w:val="24"/>
                <w:szCs w:val="24"/>
              </w:rPr>
            </w:pPr>
            <w:r w:rsidRPr="0097368C">
              <w:rPr>
                <w:rFonts w:ascii="Times New Roman" w:eastAsia="Times New Roman" w:hAnsi="Times New Roman" w:cs="Times New Roman"/>
                <w:noProof/>
                <w:color w:val="000000"/>
                <w:sz w:val="24"/>
                <w:szCs w:val="24"/>
              </w:rPr>
              <w:drawing>
                <wp:inline distT="0" distB="0" distL="0" distR="0" wp14:anchorId="5921E63F" wp14:editId="197EA330">
                  <wp:extent cx="2984500" cy="2930400"/>
                  <wp:effectExtent l="0" t="0" r="6350" b="3810"/>
                  <wp:docPr id="181001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11461" name=""/>
                          <pic:cNvPicPr/>
                        </pic:nvPicPr>
                        <pic:blipFill>
                          <a:blip r:embed="rId29"/>
                          <a:stretch>
                            <a:fillRect/>
                          </a:stretch>
                        </pic:blipFill>
                        <pic:spPr>
                          <a:xfrm>
                            <a:off x="0" y="0"/>
                            <a:ext cx="2991014" cy="2936796"/>
                          </a:xfrm>
                          <a:prstGeom prst="rect">
                            <a:avLst/>
                          </a:prstGeom>
                        </pic:spPr>
                      </pic:pic>
                    </a:graphicData>
                  </a:graphic>
                </wp:inline>
              </w:drawing>
            </w:r>
          </w:p>
          <w:p w14:paraId="1A6DCB29" w14:textId="501D06F3" w:rsidR="00507B18" w:rsidRDefault="0078682C" w:rsidP="0012400F">
            <w:pPr>
              <w:pStyle w:val="IMIS-Caption"/>
            </w:pPr>
            <w:r>
              <w:t>Sludge Collection</w:t>
            </w:r>
            <w:r w:rsidR="68CBDF94">
              <w:t xml:space="preserve"> List</w:t>
            </w:r>
          </w:p>
          <w:p w14:paraId="498101C3" w14:textId="42431737" w:rsidR="00230ACA" w:rsidRDefault="00230ACA" w:rsidP="00230ACA">
            <w:pPr>
              <w:pStyle w:val="IMIS-Para"/>
              <w:numPr>
                <w:ilvl w:val="0"/>
                <w:numId w:val="13"/>
              </w:numPr>
            </w:pPr>
            <w:r w:rsidRPr="009C5A1C">
              <w:rPr>
                <w:b/>
                <w:bCs/>
              </w:rPr>
              <w:t xml:space="preserve">Search Bar: </w:t>
            </w:r>
            <w:r>
              <w:t>To search, first select one or all buttons: BIN, Name, and App. ID. Enter the BIN, Name, or App.ID.</w:t>
            </w:r>
          </w:p>
          <w:p w14:paraId="15364076" w14:textId="77777777" w:rsidR="00230ACA" w:rsidRDefault="00230ACA" w:rsidP="00230ACA">
            <w:pPr>
              <w:pStyle w:val="IMIS-Para"/>
              <w:numPr>
                <w:ilvl w:val="0"/>
                <w:numId w:val="13"/>
              </w:numPr>
            </w:pPr>
            <w:r>
              <w:rPr>
                <w:b/>
                <w:bCs/>
              </w:rPr>
              <w:t xml:space="preserve">BIN: </w:t>
            </w:r>
            <w:r>
              <w:t>Select the button to enter the BIN in the search bar.</w:t>
            </w:r>
          </w:p>
          <w:p w14:paraId="46C2582E" w14:textId="7095A665" w:rsidR="00230ACA" w:rsidRPr="00230ACA" w:rsidRDefault="00230ACA" w:rsidP="00230ACA">
            <w:pPr>
              <w:pStyle w:val="IMIS-Para"/>
              <w:numPr>
                <w:ilvl w:val="0"/>
                <w:numId w:val="13"/>
              </w:numPr>
            </w:pPr>
            <w:r w:rsidRPr="00102D59">
              <w:rPr>
                <w:b/>
                <w:bCs/>
              </w:rPr>
              <w:t>App.ID</w:t>
            </w:r>
            <w:r>
              <w:t>: Select the button to enter the Application ID in the search bar.</w:t>
            </w:r>
          </w:p>
          <w:p w14:paraId="65093588" w14:textId="77777777" w:rsidR="000B6A07" w:rsidRDefault="000B6A07" w:rsidP="00817E08">
            <w:pPr>
              <w:pStyle w:val="IMIS-Para"/>
              <w:numPr>
                <w:ilvl w:val="0"/>
                <w:numId w:val="13"/>
              </w:numPr>
            </w:pPr>
            <w:r w:rsidRPr="00EB4746">
              <w:rPr>
                <w:b/>
                <w:bCs/>
              </w:rPr>
              <w:t>Form</w:t>
            </w:r>
            <w:r>
              <w:t xml:space="preserve">: </w:t>
            </w:r>
            <w:r w:rsidR="00D3377E">
              <w:t>Tapping</w:t>
            </w:r>
            <w:r w:rsidR="009137E3">
              <w:t xml:space="preserve"> on the form icon</w:t>
            </w:r>
            <w:r w:rsidR="009B48CA">
              <w:t xml:space="preserve"> </w:t>
            </w:r>
            <w:r>
              <w:t xml:space="preserve">permits the user to fill </w:t>
            </w:r>
            <w:r w:rsidR="00114B09">
              <w:t>out</w:t>
            </w:r>
            <w:r>
              <w:t xml:space="preserve"> the form required for empt</w:t>
            </w:r>
            <w:r w:rsidR="00995BD7">
              <w:t xml:space="preserve">ying the </w:t>
            </w:r>
            <w:r w:rsidR="00114B09">
              <w:t>sludge collection</w:t>
            </w:r>
            <w:r>
              <w:t xml:space="preserve"> service.</w:t>
            </w:r>
          </w:p>
          <w:p w14:paraId="3332402D" w14:textId="3B0AB950" w:rsidR="001D6C58" w:rsidRDefault="00B06397" w:rsidP="001D6C58">
            <w:pPr>
              <w:pStyle w:val="IMIS-Para"/>
              <w:numPr>
                <w:ilvl w:val="0"/>
                <w:numId w:val="13"/>
              </w:numPr>
            </w:pPr>
            <w:r>
              <w:rPr>
                <w:b/>
                <w:bCs/>
              </w:rPr>
              <w:t>FSTP Capacity</w:t>
            </w:r>
            <w:r w:rsidRPr="00B06397">
              <w:t>:</w:t>
            </w:r>
            <w:r w:rsidR="00B46355">
              <w:t xml:space="preserve"> </w:t>
            </w:r>
            <w:r w:rsidR="001D6C58" w:rsidRPr="001D6C58">
              <w:t xml:space="preserve">When </w:t>
            </w:r>
            <w:r w:rsidR="00603CC8">
              <w:t>the user</w:t>
            </w:r>
            <w:r w:rsidR="001D6C58" w:rsidRPr="001D6C58">
              <w:t xml:space="preserve"> </w:t>
            </w:r>
            <w:r w:rsidR="00D40791">
              <w:t>clicks</w:t>
            </w:r>
            <w:r w:rsidR="001D6C58" w:rsidRPr="001D6C58">
              <w:t xml:space="preserve"> the drop icon, a </w:t>
            </w:r>
            <w:r w:rsidR="00603CC8">
              <w:t>pop-up</w:t>
            </w:r>
            <w:r w:rsidR="001D6C58" w:rsidRPr="001D6C58">
              <w:t xml:space="preserve"> will appear showing the FSTP Capacity details (location and daily sludge treatment capacity).</w:t>
            </w:r>
            <w:r w:rsidR="0087488A">
              <w:t xml:space="preserve"> </w:t>
            </w:r>
          </w:p>
          <w:p w14:paraId="70963E0D" w14:textId="616678B9" w:rsidR="00B06397" w:rsidRDefault="00B06397" w:rsidP="001D6C58">
            <w:pPr>
              <w:pStyle w:val="IMIS-Para"/>
              <w:ind w:left="360"/>
              <w:jc w:val="center"/>
            </w:pPr>
            <w:r w:rsidRPr="00B06397">
              <w:rPr>
                <w:noProof/>
              </w:rPr>
              <w:drawing>
                <wp:inline distT="0" distB="0" distL="0" distR="0" wp14:anchorId="5ABD7F4F" wp14:editId="162F04B3">
                  <wp:extent cx="2508250" cy="1624130"/>
                  <wp:effectExtent l="0" t="0" r="6350" b="0"/>
                  <wp:docPr id="21329718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60986" b="9130"/>
                          <a:stretch>
                            <a:fillRect/>
                          </a:stretch>
                        </pic:blipFill>
                        <pic:spPr bwMode="auto">
                          <a:xfrm>
                            <a:off x="0" y="0"/>
                            <a:ext cx="2526265" cy="163579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B6A07" w14:paraId="71D5C56D" w14:textId="77777777" w:rsidTr="00E55AA7">
        <w:trPr>
          <w:trHeight w:val="509"/>
        </w:trPr>
        <w:tc>
          <w:tcPr>
            <w:tcW w:w="5000" w:type="pct"/>
            <w:tcMar>
              <w:top w:w="0" w:type="dxa"/>
              <w:left w:w="100" w:type="dxa"/>
              <w:bottom w:w="0" w:type="dxa"/>
              <w:right w:w="100" w:type="dxa"/>
            </w:tcMar>
          </w:tcPr>
          <w:p w14:paraId="2F0F1CEF" w14:textId="3AD3739F" w:rsidR="000B6A07" w:rsidRPr="00CF11C8" w:rsidRDefault="000B6A07" w:rsidP="00A614BD"/>
        </w:tc>
      </w:tr>
    </w:tbl>
    <w:p w14:paraId="7DC8777F" w14:textId="080CEDD7" w:rsidR="000B6A07" w:rsidRDefault="001E0E63" w:rsidP="00D86F5A">
      <w:pPr>
        <w:pStyle w:val="IMIS-Head3"/>
        <w:numPr>
          <w:ilvl w:val="2"/>
          <w:numId w:val="1"/>
        </w:numPr>
      </w:pPr>
      <w:bookmarkStart w:id="29" w:name="_Toc244286663"/>
      <w:r>
        <w:t>Sludge</w:t>
      </w:r>
      <w:r w:rsidR="00D3377E">
        <w:t xml:space="preserve"> Collection</w:t>
      </w:r>
      <w:r>
        <w:t xml:space="preserve"> Data</w:t>
      </w:r>
      <w:bookmarkEnd w:id="29"/>
    </w:p>
    <w:tbl>
      <w:tblPr>
        <w:tblW w:w="5000" w:type="pct"/>
        <w:tblLook w:val="0400" w:firstRow="0" w:lastRow="0" w:firstColumn="0" w:lastColumn="0" w:noHBand="0" w:noVBand="1"/>
      </w:tblPr>
      <w:tblGrid>
        <w:gridCol w:w="8309"/>
      </w:tblGrid>
      <w:tr w:rsidR="000B6A07" w14:paraId="533C8371" w14:textId="77777777" w:rsidTr="000975AA">
        <w:trPr>
          <w:trHeight w:val="1410"/>
        </w:trPr>
        <w:tc>
          <w:tcPr>
            <w:tcW w:w="5000" w:type="pct"/>
            <w:tcMar>
              <w:top w:w="0" w:type="dxa"/>
              <w:left w:w="100" w:type="dxa"/>
              <w:bottom w:w="0" w:type="dxa"/>
              <w:right w:w="100" w:type="dxa"/>
            </w:tcMar>
          </w:tcPr>
          <w:p w14:paraId="0E9D2E4A" w14:textId="41EC34BE" w:rsidR="000B6A07" w:rsidRDefault="00D3377E" w:rsidP="00817E08">
            <w:pPr>
              <w:pStyle w:val="IMIS-Para"/>
              <w:numPr>
                <w:ilvl w:val="0"/>
                <w:numId w:val="12"/>
              </w:numPr>
            </w:pPr>
            <w:r>
              <w:t>Tapping on</w:t>
            </w:r>
            <w:r w:rsidR="68CBDF94">
              <w:t xml:space="preserve"> </w:t>
            </w:r>
            <w:r>
              <w:rPr>
                <w:b/>
                <w:bCs/>
              </w:rPr>
              <w:t xml:space="preserve">‘Form’ </w:t>
            </w:r>
            <w:r w:rsidR="68CBDF94">
              <w:t xml:space="preserve">redirects to the </w:t>
            </w:r>
            <w:r w:rsidR="00E11C7D">
              <w:t>sludge collection</w:t>
            </w:r>
            <w:r w:rsidR="68CBDF94">
              <w:t xml:space="preserve"> form.</w:t>
            </w:r>
          </w:p>
          <w:p w14:paraId="3F0576C5" w14:textId="2014C67E" w:rsidR="000B6A07" w:rsidRDefault="68CBDF94" w:rsidP="00817E08">
            <w:pPr>
              <w:pStyle w:val="IMIS-Para"/>
              <w:numPr>
                <w:ilvl w:val="0"/>
                <w:numId w:val="12"/>
              </w:numPr>
            </w:pPr>
            <w:r>
              <w:t xml:space="preserve">Fill </w:t>
            </w:r>
            <w:r w:rsidR="00D3377E">
              <w:t xml:space="preserve">out </w:t>
            </w:r>
            <w:r>
              <w:t xml:space="preserve">the form </w:t>
            </w:r>
            <w:r w:rsidR="00D3377E">
              <w:t>on-site</w:t>
            </w:r>
            <w:r>
              <w:t xml:space="preserve"> with the required details</w:t>
            </w:r>
            <w:r w:rsidR="00D937F3">
              <w:t>,</w:t>
            </w:r>
            <w:r>
              <w:t xml:space="preserve"> and the user must press</w:t>
            </w:r>
            <w:r w:rsidR="00D3377E">
              <w:t xml:space="preserve"> the</w:t>
            </w:r>
            <w:r>
              <w:t xml:space="preserve"> </w:t>
            </w:r>
            <w:r w:rsidR="0031598F">
              <w:rPr>
                <w:b/>
                <w:bCs/>
              </w:rPr>
              <w:t xml:space="preserve">‘SUBMIT’ </w:t>
            </w:r>
            <w:r>
              <w:t>button to upload the details to IMIS.</w:t>
            </w:r>
          </w:p>
          <w:p w14:paraId="6364D84F" w14:textId="7938ECD3" w:rsidR="00BB2742" w:rsidRDefault="00BB2742" w:rsidP="00BB2742">
            <w:pPr>
              <w:pStyle w:val="IMIS-Para"/>
              <w:ind w:left="360"/>
              <w:jc w:val="center"/>
            </w:pPr>
          </w:p>
          <w:p w14:paraId="4FAA2BA6" w14:textId="4BA7D0CC" w:rsidR="000B6A07" w:rsidRDefault="00996054" w:rsidP="00996054">
            <w:pPr>
              <w:pBdr>
                <w:top w:val="nil"/>
                <w:left w:val="nil"/>
                <w:bottom w:val="nil"/>
                <w:right w:val="nil"/>
                <w:between w:val="nil"/>
              </w:pBdr>
              <w:spacing w:after="0" w:line="360" w:lineRule="auto"/>
              <w:ind w:left="4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bl>
            <w:tblPr>
              <w:tblStyle w:val="TableGrid"/>
              <w:tblW w:w="9821"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8"/>
              <w:gridCol w:w="3693"/>
            </w:tblGrid>
            <w:tr w:rsidR="009128EA" w14:paraId="09BAA2C9" w14:textId="77777777" w:rsidTr="00141863">
              <w:trPr>
                <w:trHeight w:val="2033"/>
              </w:trPr>
              <w:tc>
                <w:tcPr>
                  <w:tcW w:w="6128" w:type="dxa"/>
                </w:tcPr>
                <w:p w14:paraId="5B81B1CA" w14:textId="7AAA6BED" w:rsidR="005B0645" w:rsidRDefault="009128EA" w:rsidP="00F70FDA">
                  <w:pPr>
                    <w:spacing w:line="360" w:lineRule="auto"/>
                    <w:ind w:right="-1080"/>
                    <w:jc w:val="center"/>
                    <w:rPr>
                      <w:color w:val="000000"/>
                      <w:sz w:val="24"/>
                      <w:szCs w:val="24"/>
                    </w:rPr>
                  </w:pPr>
                  <w:r w:rsidRPr="009128EA">
                    <w:rPr>
                      <w:noProof/>
                      <w:color w:val="000000"/>
                      <w:sz w:val="24"/>
                      <w:szCs w:val="24"/>
                    </w:rPr>
                    <w:drawing>
                      <wp:inline distT="0" distB="0" distL="0" distR="0" wp14:anchorId="76FB5C67" wp14:editId="235959C2">
                        <wp:extent cx="2020610" cy="4248150"/>
                        <wp:effectExtent l="0" t="0" r="0" b="0"/>
                        <wp:docPr id="118722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7354" name=""/>
                                <pic:cNvPicPr/>
                              </pic:nvPicPr>
                              <pic:blipFill>
                                <a:blip r:embed="rId31"/>
                                <a:stretch>
                                  <a:fillRect/>
                                </a:stretch>
                              </pic:blipFill>
                              <pic:spPr>
                                <a:xfrm>
                                  <a:off x="0" y="0"/>
                                  <a:ext cx="2023029" cy="4253236"/>
                                </a:xfrm>
                                <a:prstGeom prst="rect">
                                  <a:avLst/>
                                </a:prstGeom>
                              </pic:spPr>
                            </pic:pic>
                          </a:graphicData>
                        </a:graphic>
                      </wp:inline>
                    </w:drawing>
                  </w:r>
                </w:p>
              </w:tc>
              <w:tc>
                <w:tcPr>
                  <w:tcW w:w="3693" w:type="dxa"/>
                </w:tcPr>
                <w:p w14:paraId="198E78BD" w14:textId="46693916" w:rsidR="005B0645" w:rsidRDefault="005B0645" w:rsidP="00C538F9">
                  <w:pPr>
                    <w:spacing w:line="360" w:lineRule="auto"/>
                    <w:jc w:val="center"/>
                    <w:rPr>
                      <w:color w:val="000000"/>
                      <w:sz w:val="24"/>
                      <w:szCs w:val="24"/>
                    </w:rPr>
                  </w:pPr>
                </w:p>
              </w:tc>
            </w:tr>
          </w:tbl>
          <w:p w14:paraId="44B60553" w14:textId="0A826605" w:rsidR="005B0645" w:rsidRDefault="009128EA" w:rsidP="00C538F9">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E594F1A" w14:textId="19941715" w:rsidR="000B6A07" w:rsidRPr="00996054" w:rsidRDefault="00035B22" w:rsidP="00817E08">
            <w:pPr>
              <w:pStyle w:val="IMIS-Caption"/>
            </w:pPr>
            <w:r>
              <w:t>Sludge Collection</w:t>
            </w:r>
            <w:r w:rsidR="68CBDF94">
              <w:t xml:space="preserve"> </w:t>
            </w:r>
            <w:r>
              <w:t>F</w:t>
            </w:r>
            <w:r w:rsidR="68CBDF94">
              <w:t>orm</w:t>
            </w:r>
          </w:p>
        </w:tc>
      </w:tr>
      <w:tr w:rsidR="000B6A07" w14:paraId="27A664EA" w14:textId="77777777" w:rsidTr="000975AA">
        <w:trPr>
          <w:trHeight w:val="1380"/>
        </w:trPr>
        <w:tc>
          <w:tcPr>
            <w:tcW w:w="5000" w:type="pct"/>
            <w:tcMar>
              <w:top w:w="0" w:type="dxa"/>
              <w:left w:w="100" w:type="dxa"/>
              <w:bottom w:w="0" w:type="dxa"/>
              <w:right w:w="100" w:type="dxa"/>
            </w:tcMar>
          </w:tcPr>
          <w:p w14:paraId="538B6E93" w14:textId="25E3BF61" w:rsidR="000B6A07" w:rsidRDefault="000B6A07" w:rsidP="00BB450E">
            <w:pPr>
              <w:spacing w:before="240" w:after="0" w:line="360" w:lineRule="auto"/>
              <w:jc w:val="both"/>
              <w:rPr>
                <w:rFonts w:ascii="Times New Roman" w:eastAsia="Times New Roman" w:hAnsi="Times New Roman" w:cs="Times New Roman"/>
                <w:b/>
                <w:bCs/>
                <w:color w:val="000000"/>
                <w:sz w:val="24"/>
                <w:szCs w:val="24"/>
              </w:rPr>
            </w:pPr>
            <w:r w:rsidRPr="00A00ED3">
              <w:rPr>
                <w:rFonts w:ascii="Times New Roman" w:eastAsia="Times New Roman" w:hAnsi="Times New Roman" w:cs="Times New Roman"/>
                <w:b/>
                <w:bCs/>
                <w:color w:val="000000"/>
                <w:sz w:val="24"/>
                <w:szCs w:val="24"/>
              </w:rPr>
              <w:t>Overview:</w:t>
            </w:r>
          </w:p>
          <w:p w14:paraId="370C1938" w14:textId="6C018C70" w:rsidR="004E227B" w:rsidRDefault="00B828C1" w:rsidP="00C538F9">
            <w:pPr>
              <w:pStyle w:val="IMIS-Para"/>
            </w:pPr>
            <w:r>
              <w:t xml:space="preserve">The </w:t>
            </w:r>
            <w:r w:rsidR="00AD0402">
              <w:t>Sludge collection</w:t>
            </w:r>
            <w:r>
              <w:t xml:space="preserve"> details page consists of different form fields</w:t>
            </w:r>
            <w:r w:rsidR="00331B5B">
              <w:t>,</w:t>
            </w:r>
            <w:r>
              <w:t xml:space="preserve"> which </w:t>
            </w:r>
            <w:r w:rsidR="00D3377E">
              <w:t>are</w:t>
            </w:r>
            <w:r>
              <w:t xml:space="preserve"> mentioned below: </w:t>
            </w:r>
          </w:p>
          <w:p w14:paraId="50450D36" w14:textId="77777777" w:rsidR="00B23750" w:rsidRDefault="00AD0402" w:rsidP="00816675">
            <w:pPr>
              <w:pStyle w:val="IMIS-para-bullet"/>
              <w:jc w:val="both"/>
            </w:pPr>
            <w:r w:rsidRPr="00B23750">
              <w:rPr>
                <w:b/>
                <w:bCs/>
              </w:rPr>
              <w:lastRenderedPageBreak/>
              <w:t>Treatment Plant Name</w:t>
            </w:r>
            <w:r w:rsidR="00BA2542" w:rsidRPr="00B23750">
              <w:rPr>
                <w:b/>
                <w:bCs/>
              </w:rPr>
              <w:t>:</w:t>
            </w:r>
            <w:r w:rsidR="009922C6" w:rsidRPr="00B23750">
              <w:rPr>
                <w:b/>
                <w:bCs/>
              </w:rPr>
              <w:t xml:space="preserve"> </w:t>
            </w:r>
            <w:r w:rsidR="009922C6" w:rsidRPr="009922C6">
              <w:t xml:space="preserve">Displays the treatment plant name. </w:t>
            </w:r>
          </w:p>
          <w:p w14:paraId="63A84F46" w14:textId="20AED7CC" w:rsidR="005B0645" w:rsidRDefault="00AD0402" w:rsidP="00816675">
            <w:pPr>
              <w:pStyle w:val="IMIS-para-bullet"/>
              <w:jc w:val="both"/>
            </w:pPr>
            <w:r w:rsidRPr="00B23750">
              <w:rPr>
                <w:b/>
                <w:bCs/>
              </w:rPr>
              <w:t>Application ID</w:t>
            </w:r>
            <w:r w:rsidR="005B0645" w:rsidRPr="00B23750">
              <w:rPr>
                <w:b/>
                <w:bCs/>
              </w:rPr>
              <w:t>:</w:t>
            </w:r>
            <w:r w:rsidR="005B0645">
              <w:t xml:space="preserve"> </w:t>
            </w:r>
            <w:r w:rsidR="00087228" w:rsidRPr="00087228">
              <w:t xml:space="preserve">Displays the application ID. </w:t>
            </w:r>
          </w:p>
          <w:p w14:paraId="5C655614" w14:textId="0F3D5398" w:rsidR="00B65F75" w:rsidRDefault="00AD0402" w:rsidP="00F2786C">
            <w:pPr>
              <w:pStyle w:val="IMIS-para-bullet"/>
              <w:jc w:val="both"/>
            </w:pPr>
            <w:r>
              <w:rPr>
                <w:b/>
                <w:bCs/>
              </w:rPr>
              <w:t>Sludge Volume</w:t>
            </w:r>
            <w:r w:rsidR="005A6A15">
              <w:rPr>
                <w:b/>
                <w:bCs/>
              </w:rPr>
              <w:t xml:space="preserve"> </w:t>
            </w:r>
            <w:r w:rsidR="005A6A15" w:rsidRPr="005A6A15">
              <w:rPr>
                <w:b/>
                <w:bCs/>
              </w:rPr>
              <w:t>(m</w:t>
            </w:r>
            <w:r w:rsidR="005A6A15" w:rsidRPr="005A6A15">
              <w:rPr>
                <w:b/>
                <w:bCs/>
                <w:vertAlign w:val="superscript"/>
              </w:rPr>
              <w:t>3</w:t>
            </w:r>
            <w:r w:rsidR="005A6A15" w:rsidRPr="005A6A15">
              <w:rPr>
                <w:b/>
                <w:bCs/>
              </w:rPr>
              <w:t>)</w:t>
            </w:r>
            <w:r w:rsidR="00B65F75" w:rsidRPr="005A6A15">
              <w:rPr>
                <w:b/>
                <w:bCs/>
              </w:rPr>
              <w:t>:</w:t>
            </w:r>
            <w:r w:rsidR="00B65F75">
              <w:t xml:space="preserve"> </w:t>
            </w:r>
            <w:r w:rsidR="00087228" w:rsidRPr="00087228">
              <w:t>Displays the sludge volume.</w:t>
            </w:r>
          </w:p>
          <w:p w14:paraId="5513E080" w14:textId="627E6AE7" w:rsidR="00B65F75" w:rsidRDefault="00AD0402" w:rsidP="00F2786C">
            <w:pPr>
              <w:pStyle w:val="IMIS-para-bullet"/>
              <w:jc w:val="both"/>
            </w:pPr>
            <w:r>
              <w:rPr>
                <w:b/>
                <w:bCs/>
              </w:rPr>
              <w:t>Date</w:t>
            </w:r>
            <w:r w:rsidR="00B65F75" w:rsidRPr="00E62FB1">
              <w:rPr>
                <w:b/>
                <w:bCs/>
              </w:rPr>
              <w:t>:</w:t>
            </w:r>
            <w:r w:rsidR="00B65F75">
              <w:t xml:space="preserve"> </w:t>
            </w:r>
            <w:r w:rsidR="009B648C">
              <w:t>The date when the collected sludge was emptied.</w:t>
            </w:r>
          </w:p>
          <w:p w14:paraId="346BFBC9" w14:textId="5AC1992A" w:rsidR="00B65F75" w:rsidRDefault="00AD0402" w:rsidP="00F2786C">
            <w:pPr>
              <w:pStyle w:val="IMIS-para-bullet"/>
              <w:jc w:val="both"/>
            </w:pPr>
            <w:r>
              <w:rPr>
                <w:b/>
                <w:bCs/>
              </w:rPr>
              <w:t>Entry Time</w:t>
            </w:r>
            <w:r w:rsidR="00B65F75" w:rsidRPr="00E62FB1">
              <w:rPr>
                <w:b/>
                <w:bCs/>
              </w:rPr>
              <w:t>:</w:t>
            </w:r>
            <w:r w:rsidR="00B65F75">
              <w:t xml:space="preserve"> </w:t>
            </w:r>
            <w:r w:rsidR="00843D7B" w:rsidRPr="00843D7B">
              <w:t xml:space="preserve">Enter the time when the sludge vehicle entered the treatment plant for </w:t>
            </w:r>
            <w:r w:rsidR="00843D7B">
              <w:t>emptying</w:t>
            </w:r>
            <w:r w:rsidR="00F0667D">
              <w:t xml:space="preserve"> collected sludge</w:t>
            </w:r>
            <w:r w:rsidR="00843D7B" w:rsidRPr="00843D7B">
              <w:t>.</w:t>
            </w:r>
          </w:p>
          <w:p w14:paraId="3A7A28CF" w14:textId="097FAC9A" w:rsidR="00C57B4D" w:rsidRDefault="00AD0402" w:rsidP="00F2786C">
            <w:pPr>
              <w:pStyle w:val="IMIS-para-bullet"/>
              <w:jc w:val="both"/>
            </w:pPr>
            <w:r>
              <w:rPr>
                <w:b/>
                <w:bCs/>
              </w:rPr>
              <w:t>Exit Time</w:t>
            </w:r>
            <w:r w:rsidR="00C57B4D" w:rsidRPr="008A4BF7">
              <w:rPr>
                <w:b/>
                <w:bCs/>
              </w:rPr>
              <w:t>:</w:t>
            </w:r>
            <w:r w:rsidR="00C57B4D">
              <w:t xml:space="preserve"> </w:t>
            </w:r>
            <w:r w:rsidR="00843D7B" w:rsidRPr="00843D7B">
              <w:t xml:space="preserve">Enter the time when the sludge vehicle exited the treatment plant after </w:t>
            </w:r>
            <w:r w:rsidR="00843D7B">
              <w:t>emptying</w:t>
            </w:r>
            <w:r w:rsidR="00F0667D">
              <w:t xml:space="preserve"> the collected sludge</w:t>
            </w:r>
            <w:r w:rsidR="00796936">
              <w:t>.</w:t>
            </w:r>
          </w:p>
          <w:p w14:paraId="26D9483D" w14:textId="77777777" w:rsidR="001C2E3A" w:rsidRDefault="00AD0402" w:rsidP="001C2E3A">
            <w:pPr>
              <w:pStyle w:val="IMIS-para-bullet"/>
              <w:jc w:val="both"/>
            </w:pPr>
            <w:r>
              <w:rPr>
                <w:b/>
                <w:bCs/>
              </w:rPr>
              <w:t>Tipping Fee Receipt No</w:t>
            </w:r>
            <w:r w:rsidR="0057002A">
              <w:rPr>
                <w:b/>
                <w:bCs/>
              </w:rPr>
              <w:t>:</w:t>
            </w:r>
            <w:r w:rsidR="0057002A">
              <w:t xml:space="preserve"> </w:t>
            </w:r>
            <w:r w:rsidR="00F0667D" w:rsidRPr="00F0667D">
              <w:t>Enter the receipt number for the sludge collection.</w:t>
            </w:r>
          </w:p>
          <w:p w14:paraId="331AE263" w14:textId="4D85F372" w:rsidR="00F0667D" w:rsidRDefault="00AD0402" w:rsidP="001C2E3A">
            <w:pPr>
              <w:pStyle w:val="IMIS-para-bullet"/>
              <w:jc w:val="both"/>
            </w:pPr>
            <w:r w:rsidRPr="001C2E3A">
              <w:rPr>
                <w:b/>
                <w:bCs/>
              </w:rPr>
              <w:t>Tipping Fee Amount</w:t>
            </w:r>
            <w:r w:rsidR="68CBDF94" w:rsidRPr="001C2E3A">
              <w:rPr>
                <w:b/>
                <w:bCs/>
              </w:rPr>
              <w:t>:</w:t>
            </w:r>
            <w:r w:rsidR="68CBDF94">
              <w:t xml:space="preserve"> </w:t>
            </w:r>
            <w:r w:rsidR="00F0667D" w:rsidRPr="00F0667D">
              <w:t>Enter the tipping fee amount for the sludge collection.</w:t>
            </w:r>
          </w:p>
          <w:p w14:paraId="52020DFD" w14:textId="07250AC5" w:rsidR="008A4BF7" w:rsidRPr="008A4BF7" w:rsidRDefault="005A6A15" w:rsidP="008A4BF7">
            <w:pPr>
              <w:pStyle w:val="IMIS-para-bullet"/>
              <w:numPr>
                <w:ilvl w:val="0"/>
                <w:numId w:val="0"/>
              </w:numPr>
              <w:ind w:left="360"/>
              <w:rPr>
                <w:b/>
                <w:bCs/>
              </w:rPr>
            </w:pPr>
            <w:r>
              <w:rPr>
                <w:b/>
                <w:bCs/>
              </w:rPr>
              <w:t xml:space="preserve"> </w:t>
            </w:r>
            <w:r w:rsidR="008A4BF7">
              <w:rPr>
                <w:b/>
                <w:bCs/>
              </w:rPr>
              <w:t>Note:</w:t>
            </w:r>
          </w:p>
          <w:p w14:paraId="5875B06E" w14:textId="63F541CA" w:rsidR="00406A3B" w:rsidRPr="00B23750" w:rsidRDefault="00406A3B" w:rsidP="00CD328A">
            <w:pPr>
              <w:pStyle w:val="IMIS-para-bullet"/>
              <w:jc w:val="both"/>
              <w:rPr>
                <w:rStyle w:val="IMIS-ParaChar"/>
              </w:rPr>
            </w:pPr>
            <w:r w:rsidRPr="00B23750">
              <w:rPr>
                <w:rStyle w:val="IMIS-ParaChar"/>
              </w:rPr>
              <w:t xml:space="preserve">The Treatment Plant Name, Application ID, </w:t>
            </w:r>
            <w:r w:rsidR="00B23750" w:rsidRPr="00B23750">
              <w:rPr>
                <w:rStyle w:val="IMIS-ParaChar"/>
              </w:rPr>
              <w:t xml:space="preserve">and </w:t>
            </w:r>
            <w:r w:rsidRPr="00B23750">
              <w:rPr>
                <w:rStyle w:val="IMIS-ParaChar"/>
              </w:rPr>
              <w:t>Sludge Volume</w:t>
            </w:r>
            <w:r w:rsidR="00FB7E8C" w:rsidRPr="00B23750">
              <w:rPr>
                <w:rStyle w:val="IMIS-ParaChar"/>
              </w:rPr>
              <w:t xml:space="preserve"> </w:t>
            </w:r>
            <w:r w:rsidRPr="00B23750">
              <w:rPr>
                <w:rStyle w:val="IMIS-ParaChar"/>
              </w:rPr>
              <w:t>fields are disabled</w:t>
            </w:r>
            <w:r w:rsidR="00B23750" w:rsidRPr="00B23750">
              <w:rPr>
                <w:rStyle w:val="IMIS-ParaChar"/>
              </w:rPr>
              <w:t>,</w:t>
            </w:r>
            <w:r w:rsidRPr="00B23750">
              <w:rPr>
                <w:rStyle w:val="IMIS-ParaChar"/>
              </w:rPr>
              <w:t xml:space="preserve"> and the value once entered during the emptying so it doesn’t need to </w:t>
            </w:r>
            <w:r w:rsidR="00B23750" w:rsidRPr="00B23750">
              <w:rPr>
                <w:rStyle w:val="IMIS-ParaChar"/>
              </w:rPr>
              <w:t>be entered again at</w:t>
            </w:r>
            <w:r w:rsidRPr="00B23750">
              <w:rPr>
                <w:rStyle w:val="IMIS-ParaChar"/>
              </w:rPr>
              <w:t xml:space="preserve"> the </w:t>
            </w:r>
            <w:r w:rsidR="00FB7E8C" w:rsidRPr="00B23750">
              <w:rPr>
                <w:rStyle w:val="IMIS-ParaChar"/>
              </w:rPr>
              <w:t>sludge collection form</w:t>
            </w:r>
            <w:r w:rsidRPr="00B23750">
              <w:rPr>
                <w:rStyle w:val="IMIS-ParaChar"/>
              </w:rPr>
              <w:t>.</w:t>
            </w:r>
          </w:p>
          <w:p w14:paraId="391CF9C2" w14:textId="0CCE112D" w:rsidR="00071F4B" w:rsidRPr="0078139F" w:rsidRDefault="00693B15" w:rsidP="00CD328A">
            <w:pPr>
              <w:pStyle w:val="IMIS-para-bullet"/>
              <w:jc w:val="both"/>
            </w:pPr>
            <w:r w:rsidRPr="00BA3270">
              <w:rPr>
                <w:rStyle w:val="IMIS-ParaChar"/>
                <w:color w:val="auto"/>
              </w:rPr>
              <w:t>All fields marked with an asterisk (*) are mandatory and must be completed to submit the form. If any necessary fields are left empty, the application will not permit the user to continue. Incomplete fields will be highlighted in red to show which ones need to be filled in.</w:t>
            </w:r>
          </w:p>
        </w:tc>
      </w:tr>
    </w:tbl>
    <w:p w14:paraId="767615CC" w14:textId="135150FD" w:rsidR="004B6E3E" w:rsidRDefault="004B6E3E" w:rsidP="004B6E3E">
      <w:pPr>
        <w:jc w:val="center"/>
        <w:rPr>
          <w:rFonts w:ascii="Times New Roman" w:hAnsi="Times New Roman"/>
          <w:color w:val="282828"/>
          <w:sz w:val="24"/>
          <w:szCs w:val="24"/>
          <w:lang w:bidi="ne-NP"/>
        </w:rPr>
      </w:pPr>
      <w:r w:rsidRPr="004B6E3E">
        <w:rPr>
          <w:rFonts w:ascii="Times New Roman" w:hAnsi="Times New Roman"/>
          <w:noProof/>
          <w:color w:val="282828"/>
          <w:sz w:val="24"/>
          <w:szCs w:val="24"/>
          <w:lang w:bidi="ne-NP"/>
        </w:rPr>
        <w:lastRenderedPageBreak/>
        <w:drawing>
          <wp:inline distT="0" distB="0" distL="0" distR="0" wp14:anchorId="057B3D6E" wp14:editId="24B7F4D6">
            <wp:extent cx="1709209" cy="4222750"/>
            <wp:effectExtent l="0" t="0" r="5715" b="6350"/>
            <wp:docPr id="11276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4931" name=""/>
                    <pic:cNvPicPr/>
                  </pic:nvPicPr>
                  <pic:blipFill>
                    <a:blip r:embed="rId32"/>
                    <a:stretch>
                      <a:fillRect/>
                    </a:stretch>
                  </pic:blipFill>
                  <pic:spPr>
                    <a:xfrm>
                      <a:off x="0" y="0"/>
                      <a:ext cx="1714313" cy="4235361"/>
                    </a:xfrm>
                    <a:prstGeom prst="rect">
                      <a:avLst/>
                    </a:prstGeom>
                  </pic:spPr>
                </pic:pic>
              </a:graphicData>
            </a:graphic>
          </wp:inline>
        </w:drawing>
      </w:r>
    </w:p>
    <w:p w14:paraId="07245475" w14:textId="4B5D64CB" w:rsidR="00091DEE" w:rsidRDefault="00744EFF" w:rsidP="00CC4934">
      <w:pPr>
        <w:pStyle w:val="IMIS-Caption"/>
        <w:rPr>
          <w:lang w:bidi="ne-NP"/>
        </w:rPr>
      </w:pPr>
      <w:r>
        <w:rPr>
          <w:lang w:bidi="ne-NP"/>
        </w:rPr>
        <w:t>Sludge Collection</w:t>
      </w:r>
      <w:r w:rsidR="000D697D">
        <w:rPr>
          <w:lang w:bidi="ne-NP"/>
        </w:rPr>
        <w:t xml:space="preserve"> </w:t>
      </w:r>
      <w:r w:rsidR="00CC4934">
        <w:rPr>
          <w:lang w:bidi="ne-NP"/>
        </w:rPr>
        <w:t>Red Highlight</w:t>
      </w:r>
      <w:r w:rsidR="000D697D">
        <w:rPr>
          <w:lang w:bidi="ne-NP"/>
        </w:rPr>
        <w:t xml:space="preserve"> </w:t>
      </w:r>
    </w:p>
    <w:p w14:paraId="6E1A93D3" w14:textId="77777777" w:rsidR="00765CA1" w:rsidRDefault="00765CA1" w:rsidP="00765CA1">
      <w:pPr>
        <w:pStyle w:val="IMIS-Caption"/>
        <w:numPr>
          <w:ilvl w:val="0"/>
          <w:numId w:val="0"/>
        </w:numPr>
        <w:rPr>
          <w:lang w:bidi="ne-NP"/>
        </w:rPr>
      </w:pPr>
    </w:p>
    <w:p w14:paraId="5F1CAA01" w14:textId="31A4870F" w:rsidR="00765CA1" w:rsidRDefault="008B7269" w:rsidP="00765CA1">
      <w:pPr>
        <w:pStyle w:val="IMIS-Caption"/>
        <w:numPr>
          <w:ilvl w:val="0"/>
          <w:numId w:val="0"/>
        </w:numPr>
        <w:rPr>
          <w:lang w:bidi="ne-NP"/>
        </w:rPr>
      </w:pPr>
      <w:r w:rsidRPr="008B7269">
        <w:rPr>
          <w:noProof/>
          <w:lang w:bidi="ne-NP"/>
        </w:rPr>
        <w:drawing>
          <wp:inline distT="0" distB="0" distL="0" distR="0" wp14:anchorId="0FDE2830" wp14:editId="1691AC71">
            <wp:extent cx="2342515" cy="1123646"/>
            <wp:effectExtent l="0" t="0" r="635" b="635"/>
            <wp:docPr id="15148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9518" name=""/>
                    <pic:cNvPicPr/>
                  </pic:nvPicPr>
                  <pic:blipFill rotWithShape="1">
                    <a:blip r:embed="rId33"/>
                    <a:srcRect l="1312" r="1837" b="3804"/>
                    <a:stretch>
                      <a:fillRect/>
                    </a:stretch>
                  </pic:blipFill>
                  <pic:spPr bwMode="auto">
                    <a:xfrm>
                      <a:off x="0" y="0"/>
                      <a:ext cx="2343270" cy="1124008"/>
                    </a:xfrm>
                    <a:prstGeom prst="rect">
                      <a:avLst/>
                    </a:prstGeom>
                    <a:ln>
                      <a:noFill/>
                    </a:ln>
                    <a:extLst>
                      <a:ext uri="{53640926-AAD7-44D8-BBD7-CCE9431645EC}">
                        <a14:shadowObscured xmlns:a14="http://schemas.microsoft.com/office/drawing/2010/main"/>
                      </a:ext>
                    </a:extLst>
                  </pic:spPr>
                </pic:pic>
              </a:graphicData>
            </a:graphic>
          </wp:inline>
        </w:drawing>
      </w:r>
    </w:p>
    <w:p w14:paraId="27DDCA56" w14:textId="7AEFCCB9" w:rsidR="00765CA1" w:rsidRDefault="00765CA1" w:rsidP="00765CA1">
      <w:pPr>
        <w:pStyle w:val="IMIS-Caption"/>
        <w:rPr>
          <w:lang w:bidi="ne-NP"/>
        </w:rPr>
      </w:pPr>
      <w:r>
        <w:rPr>
          <w:lang w:bidi="ne-NP"/>
        </w:rPr>
        <w:t>Su</w:t>
      </w:r>
      <w:r w:rsidR="00F27D02">
        <w:rPr>
          <w:lang w:bidi="ne-NP"/>
        </w:rPr>
        <w:t>c</w:t>
      </w:r>
      <w:r>
        <w:rPr>
          <w:lang w:bidi="ne-NP"/>
        </w:rPr>
        <w:t>cess Message</w:t>
      </w:r>
    </w:p>
    <w:p w14:paraId="60D8FF7C" w14:textId="77777777" w:rsidR="00765CA1" w:rsidRDefault="00765CA1" w:rsidP="00765CA1">
      <w:pPr>
        <w:pStyle w:val="IMIS-Caption"/>
        <w:numPr>
          <w:ilvl w:val="0"/>
          <w:numId w:val="0"/>
        </w:numPr>
        <w:rPr>
          <w:lang w:bidi="ne-NP"/>
        </w:rPr>
      </w:pPr>
    </w:p>
    <w:p w14:paraId="14F9BCCC" w14:textId="488E536A" w:rsidR="009C3F56" w:rsidRPr="00E326D4" w:rsidRDefault="47B35728" w:rsidP="00C538F9">
      <w:pPr>
        <w:pStyle w:val="IMIS-Head1"/>
      </w:pPr>
      <w:bookmarkStart w:id="30" w:name="_Toc244286664"/>
      <w:r>
        <w:lastRenderedPageBreak/>
        <w:t>MISCELLANEOUS (PERMISSIONS)</w:t>
      </w:r>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9"/>
      </w:tblGrid>
      <w:tr w:rsidR="0080655E" w14:paraId="619098D0" w14:textId="77777777" w:rsidTr="008A6960">
        <w:trPr>
          <w:trHeight w:val="5192"/>
        </w:trPr>
        <w:tc>
          <w:tcPr>
            <w:tcW w:w="8299" w:type="dxa"/>
          </w:tcPr>
          <w:p w14:paraId="274F0D32" w14:textId="1BF1E559" w:rsidR="00331FF2" w:rsidRDefault="47B35728" w:rsidP="00CF78C0">
            <w:pPr>
              <w:pStyle w:val="IMIS-Para"/>
              <w:numPr>
                <w:ilvl w:val="0"/>
                <w:numId w:val="26"/>
              </w:numPr>
            </w:pPr>
            <w:r>
              <w:t>When the user first uses the application, they must provide the Location Permission to the app.</w:t>
            </w:r>
          </w:p>
          <w:p w14:paraId="3A650BB9" w14:textId="22BEAD60" w:rsidR="00331FF2" w:rsidRDefault="47B35728" w:rsidP="00C538F9">
            <w:pPr>
              <w:pStyle w:val="IMIS-Para"/>
              <w:numPr>
                <w:ilvl w:val="0"/>
                <w:numId w:val="15"/>
              </w:numPr>
            </w:pPr>
            <w:r>
              <w:t xml:space="preserve">Allow IMIS Base to access this device's location requested by the app by clicking </w:t>
            </w:r>
            <w:r w:rsidRPr="008A4BF7">
              <w:rPr>
                <w:b/>
                <w:bCs/>
              </w:rPr>
              <w:t>“</w:t>
            </w:r>
            <w:r w:rsidR="00AF5B8E" w:rsidRPr="008A4BF7">
              <w:rPr>
                <w:b/>
                <w:bCs/>
              </w:rPr>
              <w:t>WHILE USING THE APP</w:t>
            </w:r>
            <w:r w:rsidRPr="008A4BF7">
              <w:rPr>
                <w:b/>
                <w:bCs/>
              </w:rPr>
              <w:t>”</w:t>
            </w:r>
            <w:r>
              <w:t>.</w:t>
            </w:r>
          </w:p>
          <w:p w14:paraId="0F404C6E" w14:textId="0A501164" w:rsidR="00331FF2" w:rsidRDefault="008A4BF7" w:rsidP="00C538F9">
            <w:pPr>
              <w:pStyle w:val="IMIS-Para"/>
              <w:numPr>
                <w:ilvl w:val="0"/>
                <w:numId w:val="15"/>
              </w:numPr>
            </w:pPr>
            <w:r w:rsidRPr="008A4BF7">
              <w:t>The user is also prompted to turn on location services at all times while using the mobile application</w:t>
            </w:r>
            <w:r w:rsidR="47B35728">
              <w:t>.</w:t>
            </w:r>
          </w:p>
          <w:p w14:paraId="084735A7" w14:textId="333BBED5" w:rsidR="00896902" w:rsidRDefault="00A36204" w:rsidP="00C538F9">
            <w:pPr>
              <w:pStyle w:val="IMIS-Para"/>
              <w:jc w:val="center"/>
            </w:pPr>
            <w:r w:rsidRPr="00E3033E">
              <w:rPr>
                <w:noProof/>
              </w:rPr>
              <w:drawing>
                <wp:inline distT="0" distB="0" distL="0" distR="0" wp14:anchorId="2EBCCA96" wp14:editId="3C133DEA">
                  <wp:extent cx="2423330" cy="3768134"/>
                  <wp:effectExtent l="0" t="0" r="0" b="3810"/>
                  <wp:docPr id="8128089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0881" cy="3779875"/>
                          </a:xfrm>
                          <a:prstGeom prst="rect">
                            <a:avLst/>
                          </a:prstGeom>
                          <a:noFill/>
                          <a:ln>
                            <a:noFill/>
                          </a:ln>
                        </pic:spPr>
                      </pic:pic>
                    </a:graphicData>
                  </a:graphic>
                </wp:inline>
              </w:drawing>
            </w:r>
            <w:r w:rsidR="00E8410B">
              <w:t xml:space="preserve"> </w:t>
            </w:r>
            <w:r w:rsidRPr="00FC0772">
              <w:rPr>
                <w:noProof/>
              </w:rPr>
              <w:drawing>
                <wp:inline distT="0" distB="0" distL="0" distR="0" wp14:anchorId="1614BAF6" wp14:editId="5ADBC4A1">
                  <wp:extent cx="2623054" cy="3763317"/>
                  <wp:effectExtent l="0" t="0" r="6350" b="8890"/>
                  <wp:docPr id="14762922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7732"/>
                          <a:stretch>
                            <a:fillRect/>
                          </a:stretch>
                        </pic:blipFill>
                        <pic:spPr bwMode="auto">
                          <a:xfrm>
                            <a:off x="0" y="0"/>
                            <a:ext cx="2649921" cy="3801864"/>
                          </a:xfrm>
                          <a:prstGeom prst="rect">
                            <a:avLst/>
                          </a:prstGeom>
                          <a:noFill/>
                          <a:ln>
                            <a:noFill/>
                          </a:ln>
                          <a:extLst>
                            <a:ext uri="{53640926-AAD7-44D8-BBD7-CCE9431645EC}">
                              <a14:shadowObscured xmlns:a14="http://schemas.microsoft.com/office/drawing/2010/main"/>
                            </a:ext>
                          </a:extLst>
                        </pic:spPr>
                      </pic:pic>
                    </a:graphicData>
                  </a:graphic>
                </wp:inline>
              </w:drawing>
            </w:r>
          </w:p>
          <w:p w14:paraId="60BD7881" w14:textId="76677C25" w:rsidR="00331FF2" w:rsidRDefault="47B35728" w:rsidP="00292948">
            <w:pPr>
              <w:pStyle w:val="IMIS-Caption"/>
            </w:pPr>
            <w:r>
              <w:t>Location permission</w:t>
            </w:r>
          </w:p>
          <w:p w14:paraId="41D9F4C9" w14:textId="4C007682" w:rsidR="00733B8D" w:rsidRPr="00B005CC" w:rsidRDefault="00733B8D" w:rsidP="00A36204">
            <w:pPr>
              <w:pStyle w:val="IMIS-Caption"/>
              <w:numPr>
                <w:ilvl w:val="0"/>
                <w:numId w:val="0"/>
              </w:numPr>
              <w:jc w:val="left"/>
            </w:pPr>
          </w:p>
        </w:tc>
      </w:tr>
      <w:bookmarkEnd w:id="0"/>
    </w:tbl>
    <w:p w14:paraId="1722F28F" w14:textId="77777777" w:rsidR="0080655E" w:rsidRPr="00C538F9" w:rsidRDefault="0080655E" w:rsidP="00DC69B5">
      <w:pPr>
        <w:pStyle w:val="IMIS-Para"/>
        <w:rPr>
          <w:lang w:eastAsia="ja-JP" w:bidi="ne-NP"/>
        </w:rPr>
      </w:pPr>
    </w:p>
    <w:sectPr w:rsidR="0080655E" w:rsidRPr="00C538F9" w:rsidSect="00EB2EF0">
      <w:pgSz w:w="11909" w:h="16834" w:code="9"/>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A598" w14:textId="77777777" w:rsidR="00706C34" w:rsidRDefault="00706C34" w:rsidP="000E74F6">
      <w:pPr>
        <w:spacing w:after="0" w:line="240" w:lineRule="auto"/>
      </w:pPr>
      <w:r>
        <w:separator/>
      </w:r>
    </w:p>
  </w:endnote>
  <w:endnote w:type="continuationSeparator" w:id="0">
    <w:p w14:paraId="290FC00A" w14:textId="77777777" w:rsidR="00706C34" w:rsidRDefault="00706C34" w:rsidP="000E7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altName w:val="Palatino Linotype"/>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Sanskrit Text">
    <w:panose1 w:val="02020503050405020304"/>
    <w:charset w:val="00"/>
    <w:family w:val="roman"/>
    <w:pitch w:val="variable"/>
    <w:sig w:usb0="A0008047"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87F4" w14:textId="5E977B89" w:rsidR="0080655E" w:rsidRPr="000E74F6" w:rsidRDefault="00E274C2" w:rsidP="000E74F6">
    <w:pPr>
      <w:pStyle w:val="Footer"/>
      <w:tabs>
        <w:tab w:val="clear" w:pos="4680"/>
        <w:tab w:val="clear" w:pos="9360"/>
      </w:tabs>
      <w:jc w:val="center"/>
      <w:rPr>
        <w:caps/>
        <w:noProof/>
        <w:color w:val="4472C4" w:themeColor="accent1"/>
      </w:rPr>
    </w:pPr>
    <w:r>
      <w:rPr>
        <w:caps/>
        <w:noProof/>
        <w:color w:val="4472C4" w:themeColor="accent1"/>
        <w:lang w:bidi="ne-NP"/>
      </w:rPr>
      <mc:AlternateContent>
        <mc:Choice Requires="wps">
          <w:drawing>
            <wp:anchor distT="0" distB="0" distL="114300" distR="114300" simplePos="0" relativeHeight="251657728" behindDoc="0" locked="0" layoutInCell="1" allowOverlap="1" wp14:anchorId="01CC4826" wp14:editId="4AD07DB0">
              <wp:simplePos x="0" y="0"/>
              <wp:positionH relativeFrom="page">
                <wp:posOffset>0</wp:posOffset>
              </wp:positionH>
              <wp:positionV relativeFrom="paragraph">
                <wp:posOffset>379466</wp:posOffset>
              </wp:positionV>
              <wp:extent cx="7753350" cy="238125"/>
              <wp:effectExtent l="0" t="0" r="0" b="9525"/>
              <wp:wrapNone/>
              <wp:docPr id="1880025442" name="Rectangle 16"/>
              <wp:cNvGraphicFramePr/>
              <a:graphic xmlns:a="http://schemas.openxmlformats.org/drawingml/2006/main">
                <a:graphicData uri="http://schemas.microsoft.com/office/word/2010/wordprocessingShape">
                  <wps:wsp>
                    <wps:cNvSpPr/>
                    <wps:spPr>
                      <a:xfrm>
                        <a:off x="0" y="0"/>
                        <a:ext cx="7753350" cy="238125"/>
                      </a:xfrm>
                      <a:prstGeom prst="rect">
                        <a:avLst/>
                      </a:pr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p w14:paraId="7E5BA570" w14:textId="32B75026" w:rsidR="00E274C2" w:rsidRPr="00AF722D" w:rsidRDefault="00000000" w:rsidP="00E274C2">
                          <w:pPr>
                            <w:jc w:val="center"/>
                            <w:rPr>
                              <w:sz w:val="20"/>
                              <w:szCs w:val="20"/>
                            </w:rPr>
                          </w:pPr>
                          <w:sdt>
                            <w:sdtPr>
                              <w:rPr>
                                <w:color w:val="000000" w:themeColor="text1"/>
                                <w:sz w:val="20"/>
                                <w:szCs w:val="20"/>
                              </w:rPr>
                              <w:alias w:val="Company"/>
                              <w:tag w:val=""/>
                              <w:id w:val="502091129"/>
                              <w:placeholder>
                                <w:docPart w:val="F7AA37F632974D93AE3DBA5247BD358A"/>
                              </w:placeholder>
                              <w:dataBinding w:prefixMappings="xmlns:ns0='http://schemas.openxmlformats.org/officeDocument/2006/extended-properties' " w:xpath="/ns0:Properties[1]/ns0:Company[1]" w:storeItemID="{6668398D-A668-4E3E-A5EB-62B293D839F1}"/>
                              <w:text/>
                            </w:sdtPr>
                            <w:sdtContent>
                              <w:r w:rsidR="001D40BC">
                                <w:rPr>
                                  <w:color w:val="000000" w:themeColor="text1"/>
                                  <w:sz w:val="20"/>
                                  <w:szCs w:val="20"/>
                                </w:rPr>
                                <w:t>Sludge Collections App User Manual</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C4826" id="_x0000_s1031" style="position:absolute;left:0;text-align:left;margin-left:0;margin-top:29.9pt;width:610.5pt;height:18.75pt;z-index:2516577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" fillcolor="#bdd6ee [1304]" stroked="f" strokeweight=".25pt">
              <v:fill opacity="33410f"/>
              <v:textbox>
                <w:txbxContent>
                  <w:p w14:paraId="7E5BA570" w14:textId="32B75026" w:rsidR="00E274C2" w:rsidRPr="00AF722D" w:rsidRDefault="00000000" w:rsidP="00E274C2">
                    <w:pPr>
                      <w:jc w:val="center"/>
                      <w:rPr>
                        <w:sz w:val="20"/>
                        <w:szCs w:val="20"/>
                      </w:rPr>
                    </w:pPr>
                    <w:sdt>
                      <w:sdtPr>
                        <w:rPr>
                          <w:color w:val="000000" w:themeColor="text1"/>
                          <w:sz w:val="20"/>
                          <w:szCs w:val="20"/>
                        </w:rPr>
                        <w:alias w:val="Company"/>
                        <w:tag w:val=""/>
                        <w:id w:val="502091129"/>
                        <w:placeholder>
                          <w:docPart w:val="F7AA37F632974D93AE3DBA5247BD358A"/>
                        </w:placeholder>
                        <w:dataBinding w:prefixMappings="xmlns:ns0='http://schemas.openxmlformats.org/officeDocument/2006/extended-properties' " w:xpath="/ns0:Properties[1]/ns0:Company[1]" w:storeItemID="{6668398D-A668-4E3E-A5EB-62B293D839F1}"/>
                        <w:text/>
                      </w:sdtPr>
                      <w:sdtContent>
                        <w:r w:rsidR="001D40BC">
                          <w:rPr>
                            <w:color w:val="000000" w:themeColor="text1"/>
                            <w:sz w:val="20"/>
                            <w:szCs w:val="20"/>
                          </w:rPr>
                          <w:t>Sludge Collections App User Manual</w:t>
                        </w:r>
                      </w:sdtContent>
                    </w:sdt>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4A7" w14:textId="1873F789" w:rsidR="0080655E" w:rsidRDefault="0080655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4645A5">
      <w:rPr>
        <w:caps/>
        <w:noProof/>
        <w:color w:val="4472C4" w:themeColor="accent1"/>
      </w:rPr>
      <w:t>13</w:t>
    </w:r>
    <w:r>
      <w:rPr>
        <w:caps/>
        <w:noProof/>
        <w:color w:val="4472C4" w:themeColor="accent1"/>
      </w:rPr>
      <w:fldChar w:fldCharType="end"/>
    </w:r>
  </w:p>
  <w:p w14:paraId="73EA6E83" w14:textId="77777777" w:rsidR="0080655E" w:rsidRDefault="0080655E">
    <w:pPr>
      <w:pStyle w:val="Footer"/>
    </w:pPr>
    <w:r>
      <w:rPr>
        <w:caps/>
        <w:noProof/>
        <w:color w:val="4472C4" w:themeColor="accent1"/>
        <w:lang w:bidi="ne-NP"/>
      </w:rPr>
      <mc:AlternateContent>
        <mc:Choice Requires="wps">
          <w:drawing>
            <wp:anchor distT="0" distB="0" distL="114300" distR="114300" simplePos="0" relativeHeight="251656704" behindDoc="0" locked="0" layoutInCell="1" allowOverlap="1" wp14:anchorId="71EAE9D7" wp14:editId="2CFA9069">
              <wp:simplePos x="0" y="0"/>
              <wp:positionH relativeFrom="page">
                <wp:posOffset>0</wp:posOffset>
              </wp:positionH>
              <wp:positionV relativeFrom="paragraph">
                <wp:posOffset>377825</wp:posOffset>
              </wp:positionV>
              <wp:extent cx="7753350" cy="238125"/>
              <wp:effectExtent l="0" t="0" r="0" b="9525"/>
              <wp:wrapNone/>
              <wp:docPr id="1581295720" name="Rectangle 16"/>
              <wp:cNvGraphicFramePr/>
              <a:graphic xmlns:a="http://schemas.openxmlformats.org/drawingml/2006/main">
                <a:graphicData uri="http://schemas.microsoft.com/office/word/2010/wordprocessingShape">
                  <wps:wsp>
                    <wps:cNvSpPr/>
                    <wps:spPr>
                      <a:xfrm>
                        <a:off x="0" y="0"/>
                        <a:ext cx="7753350" cy="238125"/>
                      </a:xfrm>
                      <a:prstGeom prst="rect">
                        <a:avLst/>
                      </a:pr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sdt>
                          <w:sdtPr>
                            <w:rPr>
                              <w:color w:val="000000" w:themeColor="text1"/>
                              <w:sz w:val="20"/>
                              <w:szCs w:val="20"/>
                            </w:rPr>
                            <w:alias w:val="Company"/>
                            <w:tag w:val=""/>
                            <w:id w:val="-823282358"/>
                            <w:dataBinding w:prefixMappings="xmlns:ns0='http://schemas.openxmlformats.org/officeDocument/2006/extended-properties' " w:xpath="/ns0:Properties[1]/ns0:Company[1]" w:storeItemID="{6668398D-A668-4E3E-A5EB-62B293D839F1}"/>
                            <w:text/>
                          </w:sdtPr>
                          <w:sdtContent>
                            <w:p w14:paraId="431FF422" w14:textId="76C29601" w:rsidR="0080655E" w:rsidRPr="00AF722D" w:rsidRDefault="001D40BC" w:rsidP="00BB450E">
                              <w:pPr>
                                <w:jc w:val="center"/>
                                <w:rPr>
                                  <w:sz w:val="20"/>
                                  <w:szCs w:val="20"/>
                                </w:rPr>
                              </w:pPr>
                              <w:r>
                                <w:rPr>
                                  <w:color w:val="000000" w:themeColor="text1"/>
                                  <w:sz w:val="20"/>
                                  <w:szCs w:val="20"/>
                                </w:rPr>
                                <w:t>Sludge</w:t>
                              </w:r>
                              <w:r w:rsidR="005A175B">
                                <w:rPr>
                                  <w:color w:val="000000" w:themeColor="text1"/>
                                  <w:sz w:val="20"/>
                                  <w:szCs w:val="20"/>
                                </w:rPr>
                                <w:t xml:space="preserve"> Collection</w:t>
                              </w:r>
                              <w:r>
                                <w:rPr>
                                  <w:color w:val="000000" w:themeColor="text1"/>
                                  <w:sz w:val="20"/>
                                  <w:szCs w:val="20"/>
                                </w:rPr>
                                <w:t>s</w:t>
                              </w:r>
                              <w:r w:rsidR="005A175B">
                                <w:rPr>
                                  <w:color w:val="000000" w:themeColor="text1"/>
                                  <w:sz w:val="20"/>
                                  <w:szCs w:val="20"/>
                                </w:rPr>
                                <w:t xml:space="preserve"> App User Manual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EAE9D7" id="_x0000_s1033" style="position:absolute;margin-left:0;margin-top:29.75pt;width:610.5pt;height:18.75pt;z-index:2516567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" fillcolor="#bdd6ee [1304]" stroked="f" strokeweight=".25pt">
              <v:fill opacity="33410f"/>
              <v:textbox>
                <w:txbxContent>
                  <w:sdt>
                    <w:sdtPr>
                      <w:rPr>
                        <w:color w:val="000000" w:themeColor="text1"/>
                        <w:sz w:val="20"/>
                        <w:szCs w:val="20"/>
                      </w:rPr>
                      <w:alias w:val="Company"/>
                      <w:tag w:val=""/>
                      <w:id w:val="-823282358"/>
                      <w:dataBinding w:prefixMappings="xmlns:ns0='http://schemas.openxmlformats.org/officeDocument/2006/extended-properties' " w:xpath="/ns0:Properties[1]/ns0:Company[1]" w:storeItemID="{6668398D-A668-4E3E-A5EB-62B293D839F1}"/>
                      <w:text/>
                    </w:sdtPr>
                    <w:sdtContent>
                      <w:p w14:paraId="431FF422" w14:textId="76C29601" w:rsidR="0080655E" w:rsidRPr="00AF722D" w:rsidRDefault="001D40BC" w:rsidP="00BB450E">
                        <w:pPr>
                          <w:jc w:val="center"/>
                          <w:rPr>
                            <w:sz w:val="20"/>
                            <w:szCs w:val="20"/>
                          </w:rPr>
                        </w:pPr>
                        <w:r>
                          <w:rPr>
                            <w:color w:val="000000" w:themeColor="text1"/>
                            <w:sz w:val="20"/>
                            <w:szCs w:val="20"/>
                          </w:rPr>
                          <w:t>Sludge</w:t>
                        </w:r>
                        <w:r w:rsidR="005A175B">
                          <w:rPr>
                            <w:color w:val="000000" w:themeColor="text1"/>
                            <w:sz w:val="20"/>
                            <w:szCs w:val="20"/>
                          </w:rPr>
                          <w:t xml:space="preserve"> Collection</w:t>
                        </w:r>
                        <w:r>
                          <w:rPr>
                            <w:color w:val="000000" w:themeColor="text1"/>
                            <w:sz w:val="20"/>
                            <w:szCs w:val="20"/>
                          </w:rPr>
                          <w:t>s</w:t>
                        </w:r>
                        <w:r w:rsidR="005A175B">
                          <w:rPr>
                            <w:color w:val="000000" w:themeColor="text1"/>
                            <w:sz w:val="20"/>
                            <w:szCs w:val="20"/>
                          </w:rPr>
                          <w:t xml:space="preserve"> App User Manual</w:t>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25F8" w14:textId="77777777" w:rsidR="00706C34" w:rsidRDefault="00706C34" w:rsidP="000E74F6">
      <w:pPr>
        <w:spacing w:after="0" w:line="240" w:lineRule="auto"/>
      </w:pPr>
      <w:r>
        <w:separator/>
      </w:r>
    </w:p>
  </w:footnote>
  <w:footnote w:type="continuationSeparator" w:id="0">
    <w:p w14:paraId="38CD008C" w14:textId="77777777" w:rsidR="00706C34" w:rsidRDefault="00706C34" w:rsidP="000E7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4FB5" w14:textId="74C3C70F" w:rsidR="0080655E" w:rsidRDefault="00E274C2">
    <w:pPr>
      <w:pStyle w:val="Header"/>
    </w:pPr>
    <w:r>
      <w:rPr>
        <w:noProof/>
        <w:bdr w:val="none" w:sz="0" w:space="0" w:color="auto" w:frame="1"/>
        <w:lang w:bidi="ne-NP"/>
      </w:rPr>
      <w:drawing>
        <wp:anchor distT="0" distB="0" distL="114300" distR="114300" simplePos="0" relativeHeight="251655680" behindDoc="1" locked="0" layoutInCell="1" allowOverlap="1" wp14:anchorId="1F47B7B7" wp14:editId="0621D61A">
          <wp:simplePos x="0" y="0"/>
          <wp:positionH relativeFrom="rightMargin">
            <wp:posOffset>-1153795</wp:posOffset>
          </wp:positionH>
          <wp:positionV relativeFrom="page">
            <wp:posOffset>231140</wp:posOffset>
          </wp:positionV>
          <wp:extent cx="1371600" cy="414704"/>
          <wp:effectExtent l="0" t="0" r="0" b="4445"/>
          <wp:wrapTight wrapText="bothSides">
            <wp:wrapPolygon edited="0">
              <wp:start x="4500" y="0"/>
              <wp:lineTo x="0" y="6946"/>
              <wp:lineTo x="0" y="20839"/>
              <wp:lineTo x="3000" y="20839"/>
              <wp:lineTo x="21300" y="18855"/>
              <wp:lineTo x="21300" y="9923"/>
              <wp:lineTo x="6300" y="0"/>
              <wp:lineTo x="450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2766" name="Picture 156101276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71600" cy="4147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55E">
      <w:rPr>
        <w:caps/>
        <w:noProof/>
        <w:color w:val="4472C4" w:themeColor="accent1"/>
        <w:lang w:bidi="ne-NP"/>
      </w:rPr>
      <mc:AlternateContent>
        <mc:Choice Requires="wps">
          <w:drawing>
            <wp:anchor distT="0" distB="0" distL="114300" distR="114300" simplePos="0" relativeHeight="251654656" behindDoc="0" locked="0" layoutInCell="1" allowOverlap="1" wp14:anchorId="39051233" wp14:editId="443647EE">
              <wp:simplePos x="0" y="0"/>
              <wp:positionH relativeFrom="page">
                <wp:posOffset>-58420</wp:posOffset>
              </wp:positionH>
              <wp:positionV relativeFrom="page">
                <wp:posOffset>4298</wp:posOffset>
              </wp:positionV>
              <wp:extent cx="10259060" cy="1970022"/>
              <wp:effectExtent l="0" t="0" r="8890" b="0"/>
              <wp:wrapNone/>
              <wp:docPr id="62783264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9060" cy="1970022"/>
                      </a:xfrm>
                      <a:custGeom>
                        <a:avLst/>
                        <a:gdLst>
                          <a:gd name="connsiteX0" fmla="*/ 0 w 10259060"/>
                          <a:gd name="connsiteY0" fmla="*/ 0 h 850265"/>
                          <a:gd name="connsiteX1" fmla="*/ 10259060 w 10259060"/>
                          <a:gd name="connsiteY1" fmla="*/ 0 h 850265"/>
                          <a:gd name="connsiteX2" fmla="*/ 10259060 w 10259060"/>
                          <a:gd name="connsiteY2" fmla="*/ 850265 h 850265"/>
                          <a:gd name="connsiteX3" fmla="*/ 0 w 10259060"/>
                          <a:gd name="connsiteY3" fmla="*/ 850265 h 850265"/>
                          <a:gd name="connsiteX4" fmla="*/ 0 w 10259060"/>
                          <a:gd name="connsiteY4" fmla="*/ 0 h 850265"/>
                          <a:gd name="connsiteX0" fmla="*/ 0 w 10259060"/>
                          <a:gd name="connsiteY0" fmla="*/ 0 h 850265"/>
                          <a:gd name="connsiteX1" fmla="*/ 10259060 w 10259060"/>
                          <a:gd name="connsiteY1" fmla="*/ 0 h 850265"/>
                          <a:gd name="connsiteX2" fmla="*/ 10259060 w 10259060"/>
                          <a:gd name="connsiteY2" fmla="*/ 850265 h 850265"/>
                          <a:gd name="connsiteX3" fmla="*/ 6241311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9334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265672 w 10259060"/>
                          <a:gd name="connsiteY3" fmla="*/ 124358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5400 w 10259060"/>
                          <a:gd name="connsiteY3" fmla="*/ 0 h 850265"/>
                          <a:gd name="connsiteX4" fmla="*/ 0 w 10259060"/>
                          <a:gd name="connsiteY4" fmla="*/ 850265 h 850265"/>
                          <a:gd name="connsiteX5" fmla="*/ 0 w 10259060"/>
                          <a:gd name="connsiteY5" fmla="*/ 0 h 850265"/>
                          <a:gd name="connsiteX0" fmla="*/ 0 w 10259060"/>
                          <a:gd name="connsiteY0" fmla="*/ 10285 h 1021197"/>
                          <a:gd name="connsiteX1" fmla="*/ 10259060 w 10259060"/>
                          <a:gd name="connsiteY1" fmla="*/ 10285 h 1021197"/>
                          <a:gd name="connsiteX2" fmla="*/ 10259060 w 10259060"/>
                          <a:gd name="connsiteY2" fmla="*/ 860550 h 1021197"/>
                          <a:gd name="connsiteX3" fmla="*/ 8595360 w 10259060"/>
                          <a:gd name="connsiteY3" fmla="*/ 975891 h 1021197"/>
                          <a:gd name="connsiteX4" fmla="*/ 6375400 w 10259060"/>
                          <a:gd name="connsiteY4" fmla="*/ 10285 h 1021197"/>
                          <a:gd name="connsiteX5" fmla="*/ 0 w 10259060"/>
                          <a:gd name="connsiteY5" fmla="*/ 860550 h 1021197"/>
                          <a:gd name="connsiteX6" fmla="*/ 0 w 10259060"/>
                          <a:gd name="connsiteY6" fmla="*/ 10285 h 1021197"/>
                          <a:gd name="connsiteX0" fmla="*/ 0 w 10259060"/>
                          <a:gd name="connsiteY0" fmla="*/ 1715 h 1937943"/>
                          <a:gd name="connsiteX1" fmla="*/ 10259060 w 10259060"/>
                          <a:gd name="connsiteY1" fmla="*/ 1715 h 1937943"/>
                          <a:gd name="connsiteX2" fmla="*/ 10259060 w 10259060"/>
                          <a:gd name="connsiteY2" fmla="*/ 851980 h 1937943"/>
                          <a:gd name="connsiteX3" fmla="*/ 8595360 w 10259060"/>
                          <a:gd name="connsiteY3" fmla="*/ 967321 h 1937943"/>
                          <a:gd name="connsiteX4" fmla="*/ 9165946 w 10259060"/>
                          <a:gd name="connsiteY4" fmla="*/ 1922864 h 1937943"/>
                          <a:gd name="connsiteX5" fmla="*/ 6375400 w 10259060"/>
                          <a:gd name="connsiteY5" fmla="*/ 1715 h 1937943"/>
                          <a:gd name="connsiteX6" fmla="*/ 0 w 10259060"/>
                          <a:gd name="connsiteY6" fmla="*/ 851980 h 1937943"/>
                          <a:gd name="connsiteX7" fmla="*/ 0 w 10259060"/>
                          <a:gd name="connsiteY7" fmla="*/ 1715 h 1937943"/>
                          <a:gd name="connsiteX0" fmla="*/ 0 w 10259060"/>
                          <a:gd name="connsiteY0" fmla="*/ 3428 h 1939703"/>
                          <a:gd name="connsiteX1" fmla="*/ 10259060 w 10259060"/>
                          <a:gd name="connsiteY1" fmla="*/ 3428 h 1939703"/>
                          <a:gd name="connsiteX2" fmla="*/ 10259060 w 10259060"/>
                          <a:gd name="connsiteY2" fmla="*/ 853693 h 1939703"/>
                          <a:gd name="connsiteX3" fmla="*/ 8595360 w 10259060"/>
                          <a:gd name="connsiteY3" fmla="*/ 969034 h 1939703"/>
                          <a:gd name="connsiteX4" fmla="*/ 9165946 w 10259060"/>
                          <a:gd name="connsiteY4" fmla="*/ 1924577 h 1939703"/>
                          <a:gd name="connsiteX5" fmla="*/ 6176107 w 10259060"/>
                          <a:gd name="connsiteY5" fmla="*/ 1713 h 1939703"/>
                          <a:gd name="connsiteX6" fmla="*/ 0 w 10259060"/>
                          <a:gd name="connsiteY6" fmla="*/ 853693 h 1939703"/>
                          <a:gd name="connsiteX7" fmla="*/ 0 w 10259060"/>
                          <a:gd name="connsiteY7" fmla="*/ 3428 h 1939703"/>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22 h 1926289"/>
                          <a:gd name="connsiteX1" fmla="*/ 10259060 w 10259060"/>
                          <a:gd name="connsiteY1" fmla="*/ 5122 h 1926289"/>
                          <a:gd name="connsiteX2" fmla="*/ 10259060 w 10259060"/>
                          <a:gd name="connsiteY2" fmla="*/ 855387 h 1926289"/>
                          <a:gd name="connsiteX3" fmla="*/ 8595360 w 10259060"/>
                          <a:gd name="connsiteY3" fmla="*/ 970728 h 1926289"/>
                          <a:gd name="connsiteX4" fmla="*/ 9165946 w 10259060"/>
                          <a:gd name="connsiteY4" fmla="*/ 1926271 h 1926289"/>
                          <a:gd name="connsiteX5" fmla="*/ 8118230 w 10259060"/>
                          <a:gd name="connsiteY5" fmla="*/ 940186 h 1926289"/>
                          <a:gd name="connsiteX6" fmla="*/ 6029569 w 10259060"/>
                          <a:gd name="connsiteY6" fmla="*/ 1694 h 1926289"/>
                          <a:gd name="connsiteX7" fmla="*/ 0 w 10259060"/>
                          <a:gd name="connsiteY7" fmla="*/ 855387 h 1926289"/>
                          <a:gd name="connsiteX8" fmla="*/ 0 w 10259060"/>
                          <a:gd name="connsiteY8" fmla="*/ 5122 h 19262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259060" h="1926289">
                            <a:moveTo>
                              <a:pt x="0" y="5122"/>
                            </a:moveTo>
                            <a:lnTo>
                              <a:pt x="10259060" y="5122"/>
                            </a:lnTo>
                            <a:lnTo>
                              <a:pt x="10259060" y="855387"/>
                            </a:lnTo>
                            <a:cubicBezTo>
                              <a:pt x="9800116" y="878552"/>
                              <a:pt x="9242637" y="1112439"/>
                              <a:pt x="8595360" y="970728"/>
                            </a:cubicBezTo>
                            <a:cubicBezTo>
                              <a:pt x="8186403" y="905341"/>
                              <a:pt x="9245468" y="1931361"/>
                              <a:pt x="9165946" y="1926271"/>
                            </a:cubicBezTo>
                            <a:cubicBezTo>
                              <a:pt x="9086424" y="1921181"/>
                              <a:pt x="8640960" y="1260949"/>
                              <a:pt x="8118230" y="940186"/>
                            </a:cubicBezTo>
                            <a:cubicBezTo>
                              <a:pt x="7595501" y="619423"/>
                              <a:pt x="7295661" y="-37680"/>
                              <a:pt x="6029569" y="1694"/>
                            </a:cubicBezTo>
                            <a:cubicBezTo>
                              <a:pt x="3890759" y="165865"/>
                              <a:pt x="2009856" y="570823"/>
                              <a:pt x="0" y="855387"/>
                            </a:cubicBezTo>
                            <a:lnTo>
                              <a:pt x="0" y="5122"/>
                            </a:lnTo>
                            <a:close/>
                          </a:path>
                        </a:pathLst>
                      </a:cu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p w14:paraId="597B746C" w14:textId="77777777" w:rsidR="0080655E" w:rsidRPr="003C7115" w:rsidRDefault="0080655E" w:rsidP="00CB1891">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051233" id="Rectangle 16" o:spid="_x0000_s1030" style="position:absolute;margin-left:-4.6pt;margin-top:.35pt;width:807.8pt;height:155.1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10259060,19262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" adj="-11796480,,5400" path="m,5122r10259060,l10259060,855387c9800116,878552,9242637,1112439,8595360,970728v-408957,-65387,650108,960633,570586,955543c9086424,1921181,8640960,1260949,8118230,940186,7595501,619423,7295661,-37680,6029569,1694,3890759,165865,2009856,570823,,855387l,5122xe" fillcolor="#bdd6ee [1304]" stroked="f" strokeweight=".25pt">
              <v:fill opacity="33410f"/>
              <v:stroke joinstyle="miter"/>
              <v:formulas/>
              <v:path arrowok="t" o:connecttype="custom" o:connectlocs="0,5238;10259060,5238;10259060,874807;8595360,992767;9165946,1970004;8118230,961531;6029569,1732;0,874807;0,5238" o:connectangles="0,0,0,0,0,0,0,0,0" textboxrect="0,0,10259060,1926289"/>
              <v:textbox>
                <w:txbxContent>
                  <w:p w14:paraId="597B746C" w14:textId="77777777" w:rsidR="0080655E" w:rsidRPr="003C7115" w:rsidRDefault="0080655E" w:rsidP="00CB1891">
                    <w:pPr>
                      <w:jc w:val="center"/>
                      <w:rPr>
                        <w:color w:val="FF000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DC58" w14:textId="62308B7C" w:rsidR="004C0C9A" w:rsidRDefault="004C0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7DA8" w14:textId="56C5EB39" w:rsidR="004C0C9A" w:rsidRDefault="003A037B">
    <w:pPr>
      <w:pStyle w:val="Header"/>
    </w:pPr>
    <w:r>
      <w:rPr>
        <w:noProof/>
        <w:bdr w:val="none" w:sz="0" w:space="0" w:color="auto" w:frame="1"/>
        <w:lang w:bidi="ne-NP"/>
      </w:rPr>
      <w:drawing>
        <wp:anchor distT="0" distB="0" distL="114300" distR="114300" simplePos="0" relativeHeight="251659776" behindDoc="1" locked="0" layoutInCell="1" allowOverlap="1" wp14:anchorId="491F0447" wp14:editId="27D15C5B">
          <wp:simplePos x="0" y="0"/>
          <wp:positionH relativeFrom="rightMargin">
            <wp:posOffset>-1131627</wp:posOffset>
          </wp:positionH>
          <wp:positionV relativeFrom="page">
            <wp:posOffset>185926</wp:posOffset>
          </wp:positionV>
          <wp:extent cx="1371600" cy="414704"/>
          <wp:effectExtent l="0" t="0" r="0" b="4445"/>
          <wp:wrapTight wrapText="bothSides">
            <wp:wrapPolygon edited="0">
              <wp:start x="4500" y="0"/>
              <wp:lineTo x="0" y="6946"/>
              <wp:lineTo x="0" y="20839"/>
              <wp:lineTo x="3000" y="20839"/>
              <wp:lineTo x="21300" y="18855"/>
              <wp:lineTo x="21300" y="9923"/>
              <wp:lineTo x="6300" y="0"/>
              <wp:lineTo x="450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2766" name="Picture 156101276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71600" cy="41470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aps/>
        <w:noProof/>
        <w:color w:val="4472C4" w:themeColor="accent1"/>
        <w:lang w:bidi="ne-NP"/>
      </w:rPr>
      <mc:AlternateContent>
        <mc:Choice Requires="wps">
          <w:drawing>
            <wp:anchor distT="0" distB="0" distL="114300" distR="114300" simplePos="0" relativeHeight="251658752" behindDoc="0" locked="0" layoutInCell="1" allowOverlap="1" wp14:anchorId="4B1E5A98" wp14:editId="59C95B7C">
              <wp:simplePos x="0" y="0"/>
              <wp:positionH relativeFrom="page">
                <wp:posOffset>-161365</wp:posOffset>
              </wp:positionH>
              <wp:positionV relativeFrom="page">
                <wp:align>top</wp:align>
              </wp:positionV>
              <wp:extent cx="10259060" cy="2003999"/>
              <wp:effectExtent l="0" t="0" r="8890" b="0"/>
              <wp:wrapNone/>
              <wp:docPr id="169401575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9060" cy="2003999"/>
                      </a:xfrm>
                      <a:custGeom>
                        <a:avLst/>
                        <a:gdLst>
                          <a:gd name="connsiteX0" fmla="*/ 0 w 10259060"/>
                          <a:gd name="connsiteY0" fmla="*/ 0 h 850265"/>
                          <a:gd name="connsiteX1" fmla="*/ 10259060 w 10259060"/>
                          <a:gd name="connsiteY1" fmla="*/ 0 h 850265"/>
                          <a:gd name="connsiteX2" fmla="*/ 10259060 w 10259060"/>
                          <a:gd name="connsiteY2" fmla="*/ 850265 h 850265"/>
                          <a:gd name="connsiteX3" fmla="*/ 0 w 10259060"/>
                          <a:gd name="connsiteY3" fmla="*/ 850265 h 850265"/>
                          <a:gd name="connsiteX4" fmla="*/ 0 w 10259060"/>
                          <a:gd name="connsiteY4" fmla="*/ 0 h 850265"/>
                          <a:gd name="connsiteX0" fmla="*/ 0 w 10259060"/>
                          <a:gd name="connsiteY0" fmla="*/ 0 h 850265"/>
                          <a:gd name="connsiteX1" fmla="*/ 10259060 w 10259060"/>
                          <a:gd name="connsiteY1" fmla="*/ 0 h 850265"/>
                          <a:gd name="connsiteX2" fmla="*/ 10259060 w 10259060"/>
                          <a:gd name="connsiteY2" fmla="*/ 850265 h 850265"/>
                          <a:gd name="connsiteX3" fmla="*/ 6241311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9334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53455 w 10259060"/>
                          <a:gd name="connsiteY3" fmla="*/ 0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265672 w 10259060"/>
                          <a:gd name="connsiteY3" fmla="*/ 124358 h 850265"/>
                          <a:gd name="connsiteX4" fmla="*/ 0 w 10259060"/>
                          <a:gd name="connsiteY4" fmla="*/ 850265 h 850265"/>
                          <a:gd name="connsiteX5" fmla="*/ 0 w 10259060"/>
                          <a:gd name="connsiteY5" fmla="*/ 0 h 850265"/>
                          <a:gd name="connsiteX0" fmla="*/ 0 w 10259060"/>
                          <a:gd name="connsiteY0" fmla="*/ 0 h 850265"/>
                          <a:gd name="connsiteX1" fmla="*/ 10259060 w 10259060"/>
                          <a:gd name="connsiteY1" fmla="*/ 0 h 850265"/>
                          <a:gd name="connsiteX2" fmla="*/ 10259060 w 10259060"/>
                          <a:gd name="connsiteY2" fmla="*/ 850265 h 850265"/>
                          <a:gd name="connsiteX3" fmla="*/ 6375400 w 10259060"/>
                          <a:gd name="connsiteY3" fmla="*/ 0 h 850265"/>
                          <a:gd name="connsiteX4" fmla="*/ 0 w 10259060"/>
                          <a:gd name="connsiteY4" fmla="*/ 850265 h 850265"/>
                          <a:gd name="connsiteX5" fmla="*/ 0 w 10259060"/>
                          <a:gd name="connsiteY5" fmla="*/ 0 h 850265"/>
                          <a:gd name="connsiteX0" fmla="*/ 0 w 10259060"/>
                          <a:gd name="connsiteY0" fmla="*/ 10285 h 1021197"/>
                          <a:gd name="connsiteX1" fmla="*/ 10259060 w 10259060"/>
                          <a:gd name="connsiteY1" fmla="*/ 10285 h 1021197"/>
                          <a:gd name="connsiteX2" fmla="*/ 10259060 w 10259060"/>
                          <a:gd name="connsiteY2" fmla="*/ 860550 h 1021197"/>
                          <a:gd name="connsiteX3" fmla="*/ 8595360 w 10259060"/>
                          <a:gd name="connsiteY3" fmla="*/ 975891 h 1021197"/>
                          <a:gd name="connsiteX4" fmla="*/ 6375400 w 10259060"/>
                          <a:gd name="connsiteY4" fmla="*/ 10285 h 1021197"/>
                          <a:gd name="connsiteX5" fmla="*/ 0 w 10259060"/>
                          <a:gd name="connsiteY5" fmla="*/ 860550 h 1021197"/>
                          <a:gd name="connsiteX6" fmla="*/ 0 w 10259060"/>
                          <a:gd name="connsiteY6" fmla="*/ 10285 h 1021197"/>
                          <a:gd name="connsiteX0" fmla="*/ 0 w 10259060"/>
                          <a:gd name="connsiteY0" fmla="*/ 1715 h 1937943"/>
                          <a:gd name="connsiteX1" fmla="*/ 10259060 w 10259060"/>
                          <a:gd name="connsiteY1" fmla="*/ 1715 h 1937943"/>
                          <a:gd name="connsiteX2" fmla="*/ 10259060 w 10259060"/>
                          <a:gd name="connsiteY2" fmla="*/ 851980 h 1937943"/>
                          <a:gd name="connsiteX3" fmla="*/ 8595360 w 10259060"/>
                          <a:gd name="connsiteY3" fmla="*/ 967321 h 1937943"/>
                          <a:gd name="connsiteX4" fmla="*/ 9165946 w 10259060"/>
                          <a:gd name="connsiteY4" fmla="*/ 1922864 h 1937943"/>
                          <a:gd name="connsiteX5" fmla="*/ 6375400 w 10259060"/>
                          <a:gd name="connsiteY5" fmla="*/ 1715 h 1937943"/>
                          <a:gd name="connsiteX6" fmla="*/ 0 w 10259060"/>
                          <a:gd name="connsiteY6" fmla="*/ 851980 h 1937943"/>
                          <a:gd name="connsiteX7" fmla="*/ 0 w 10259060"/>
                          <a:gd name="connsiteY7" fmla="*/ 1715 h 1937943"/>
                          <a:gd name="connsiteX0" fmla="*/ 0 w 10259060"/>
                          <a:gd name="connsiteY0" fmla="*/ 3428 h 1939703"/>
                          <a:gd name="connsiteX1" fmla="*/ 10259060 w 10259060"/>
                          <a:gd name="connsiteY1" fmla="*/ 3428 h 1939703"/>
                          <a:gd name="connsiteX2" fmla="*/ 10259060 w 10259060"/>
                          <a:gd name="connsiteY2" fmla="*/ 853693 h 1939703"/>
                          <a:gd name="connsiteX3" fmla="*/ 8595360 w 10259060"/>
                          <a:gd name="connsiteY3" fmla="*/ 969034 h 1939703"/>
                          <a:gd name="connsiteX4" fmla="*/ 9165946 w 10259060"/>
                          <a:gd name="connsiteY4" fmla="*/ 1924577 h 1939703"/>
                          <a:gd name="connsiteX5" fmla="*/ 6176107 w 10259060"/>
                          <a:gd name="connsiteY5" fmla="*/ 1713 h 1939703"/>
                          <a:gd name="connsiteX6" fmla="*/ 0 w 10259060"/>
                          <a:gd name="connsiteY6" fmla="*/ 853693 h 1939703"/>
                          <a:gd name="connsiteX7" fmla="*/ 0 w 10259060"/>
                          <a:gd name="connsiteY7" fmla="*/ 3428 h 1939703"/>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39 h 1941462"/>
                          <a:gd name="connsiteX1" fmla="*/ 10259060 w 10259060"/>
                          <a:gd name="connsiteY1" fmla="*/ 5139 h 1941462"/>
                          <a:gd name="connsiteX2" fmla="*/ 10259060 w 10259060"/>
                          <a:gd name="connsiteY2" fmla="*/ 855404 h 1941462"/>
                          <a:gd name="connsiteX3" fmla="*/ 8595360 w 10259060"/>
                          <a:gd name="connsiteY3" fmla="*/ 970745 h 1941462"/>
                          <a:gd name="connsiteX4" fmla="*/ 9165946 w 10259060"/>
                          <a:gd name="connsiteY4" fmla="*/ 1926288 h 1941462"/>
                          <a:gd name="connsiteX5" fmla="*/ 6029569 w 10259060"/>
                          <a:gd name="connsiteY5" fmla="*/ 1711 h 1941462"/>
                          <a:gd name="connsiteX6" fmla="*/ 0 w 10259060"/>
                          <a:gd name="connsiteY6" fmla="*/ 855404 h 1941462"/>
                          <a:gd name="connsiteX7" fmla="*/ 0 w 10259060"/>
                          <a:gd name="connsiteY7" fmla="*/ 5139 h 1941462"/>
                          <a:gd name="connsiteX0" fmla="*/ 0 w 10259060"/>
                          <a:gd name="connsiteY0" fmla="*/ 5122 h 1926289"/>
                          <a:gd name="connsiteX1" fmla="*/ 10259060 w 10259060"/>
                          <a:gd name="connsiteY1" fmla="*/ 5122 h 1926289"/>
                          <a:gd name="connsiteX2" fmla="*/ 10259060 w 10259060"/>
                          <a:gd name="connsiteY2" fmla="*/ 855387 h 1926289"/>
                          <a:gd name="connsiteX3" fmla="*/ 8595360 w 10259060"/>
                          <a:gd name="connsiteY3" fmla="*/ 970728 h 1926289"/>
                          <a:gd name="connsiteX4" fmla="*/ 9165946 w 10259060"/>
                          <a:gd name="connsiteY4" fmla="*/ 1926271 h 1926289"/>
                          <a:gd name="connsiteX5" fmla="*/ 8118230 w 10259060"/>
                          <a:gd name="connsiteY5" fmla="*/ 940186 h 1926289"/>
                          <a:gd name="connsiteX6" fmla="*/ 6029569 w 10259060"/>
                          <a:gd name="connsiteY6" fmla="*/ 1694 h 1926289"/>
                          <a:gd name="connsiteX7" fmla="*/ 0 w 10259060"/>
                          <a:gd name="connsiteY7" fmla="*/ 855387 h 1926289"/>
                          <a:gd name="connsiteX8" fmla="*/ 0 w 10259060"/>
                          <a:gd name="connsiteY8" fmla="*/ 5122 h 19262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259060" h="1926289">
                            <a:moveTo>
                              <a:pt x="0" y="5122"/>
                            </a:moveTo>
                            <a:lnTo>
                              <a:pt x="10259060" y="5122"/>
                            </a:lnTo>
                            <a:lnTo>
                              <a:pt x="10259060" y="855387"/>
                            </a:lnTo>
                            <a:cubicBezTo>
                              <a:pt x="9800116" y="878552"/>
                              <a:pt x="9242637" y="1112439"/>
                              <a:pt x="8595360" y="970728"/>
                            </a:cubicBezTo>
                            <a:cubicBezTo>
                              <a:pt x="8186403" y="905341"/>
                              <a:pt x="9245468" y="1931361"/>
                              <a:pt x="9165946" y="1926271"/>
                            </a:cubicBezTo>
                            <a:cubicBezTo>
                              <a:pt x="9086424" y="1921181"/>
                              <a:pt x="8640960" y="1260949"/>
                              <a:pt x="8118230" y="940186"/>
                            </a:cubicBezTo>
                            <a:cubicBezTo>
                              <a:pt x="7595501" y="619423"/>
                              <a:pt x="7295661" y="-37680"/>
                              <a:pt x="6029569" y="1694"/>
                            </a:cubicBezTo>
                            <a:cubicBezTo>
                              <a:pt x="3890759" y="165865"/>
                              <a:pt x="2009856" y="570823"/>
                              <a:pt x="0" y="855387"/>
                            </a:cubicBezTo>
                            <a:lnTo>
                              <a:pt x="0" y="5122"/>
                            </a:lnTo>
                            <a:close/>
                          </a:path>
                        </a:pathLst>
                      </a:custGeom>
                      <a:solidFill>
                        <a:schemeClr val="accent5">
                          <a:lumMod val="40000"/>
                          <a:lumOff val="60000"/>
                          <a:alpha val="51000"/>
                        </a:schemeClr>
                      </a:solidFill>
                      <a:ln w="3175">
                        <a:noFill/>
                      </a:ln>
                    </wps:spPr>
                    <wps:style>
                      <a:lnRef idx="0">
                        <a:scrgbClr r="0" g="0" b="0"/>
                      </a:lnRef>
                      <a:fillRef idx="0">
                        <a:scrgbClr r="0" g="0" b="0"/>
                      </a:fillRef>
                      <a:effectRef idx="0">
                        <a:scrgbClr r="0" g="0" b="0"/>
                      </a:effectRef>
                      <a:fontRef idx="minor">
                        <a:schemeClr val="lt1"/>
                      </a:fontRef>
                    </wps:style>
                    <wps:txbx>
                      <w:txbxContent>
                        <w:p w14:paraId="24BE5C88" w14:textId="77777777" w:rsidR="003A037B" w:rsidRPr="003C7115" w:rsidRDefault="003A037B" w:rsidP="003A037B">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1E5A98" id="_x0000_s1032" style="position:absolute;margin-left:-12.7pt;margin-top:0;width:807.8pt;height:157.8pt;z-index:25165875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middle" coordsize="10259060,19262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" adj="-11796480,,5400" path="m,5122r10259060,l10259060,855387c9800116,878552,9242637,1112439,8595360,970728v-408957,-65387,650108,960633,570586,955543c9086424,1921181,8640960,1260949,8118230,940186,7595501,619423,7295661,-37680,6029569,1694,3890759,165865,2009856,570823,,855387l,5122xe" fillcolor="#bdd6ee [1304]" stroked="f" strokeweight=".25pt">
              <v:fill opacity="33410f"/>
              <v:stroke joinstyle="miter"/>
              <v:formulas/>
              <v:path arrowok="t" o:connecttype="custom" o:connectlocs="0,5329;10259060,5329;10259060,889895;8595360,1009889;9165946,2003980;8118230,978115;6029569,1762;0,889895;0,5329" o:connectangles="0,0,0,0,0,0,0,0,0" textboxrect="0,0,10259060,1926289"/>
              <v:textbox>
                <w:txbxContent>
                  <w:p w14:paraId="24BE5C88" w14:textId="77777777" w:rsidR="003A037B" w:rsidRPr="003C7115" w:rsidRDefault="003A037B" w:rsidP="003A037B">
                    <w:pPr>
                      <w:jc w:val="center"/>
                      <w:rPr>
                        <w:color w:val="FF0000"/>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D1F6" w14:textId="15B880C4" w:rsidR="004C0C9A" w:rsidRDefault="004C0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D06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55437"/>
    <w:multiLevelType w:val="hybridMultilevel"/>
    <w:tmpl w:val="45E6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D540F"/>
    <w:multiLevelType w:val="multilevel"/>
    <w:tmpl w:val="BCEC2F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DE9523C"/>
    <w:multiLevelType w:val="hybridMultilevel"/>
    <w:tmpl w:val="CBF896E6"/>
    <w:lvl w:ilvl="0" w:tplc="8D6E34F2">
      <w:start w:val="1"/>
      <w:numFmt w:val="bullet"/>
      <w:pStyle w:val="IMIS-para-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77150"/>
    <w:multiLevelType w:val="hybridMultilevel"/>
    <w:tmpl w:val="C98E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9196E"/>
    <w:multiLevelType w:val="multilevel"/>
    <w:tmpl w:val="0B7AA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4025BD"/>
    <w:multiLevelType w:val="hybridMultilevel"/>
    <w:tmpl w:val="292E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76B69"/>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 w15:restartNumberingAfterBreak="0">
    <w:nsid w:val="295E4767"/>
    <w:multiLevelType w:val="hybridMultilevel"/>
    <w:tmpl w:val="E94E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0C36BE"/>
    <w:multiLevelType w:val="multilevel"/>
    <w:tmpl w:val="BCEC2F54"/>
    <w:lvl w:ilvl="0">
      <w:start w:val="1"/>
      <w:numFmt w:val="decimal"/>
      <w:lvlText w:val="%1."/>
      <w:lvlJc w:val="left"/>
      <w:pPr>
        <w:tabs>
          <w:tab w:val="num" w:pos="-240"/>
        </w:tabs>
        <w:ind w:left="-240" w:hanging="360"/>
      </w:pPr>
    </w:lvl>
    <w:lvl w:ilvl="1" w:tentative="1">
      <w:start w:val="1"/>
      <w:numFmt w:val="decimal"/>
      <w:lvlText w:val="%2."/>
      <w:lvlJc w:val="left"/>
      <w:pPr>
        <w:tabs>
          <w:tab w:val="num" w:pos="480"/>
        </w:tabs>
        <w:ind w:left="480" w:hanging="360"/>
      </w:pPr>
    </w:lvl>
    <w:lvl w:ilvl="2" w:tentative="1">
      <w:start w:val="1"/>
      <w:numFmt w:val="decimal"/>
      <w:lvlText w:val="%3."/>
      <w:lvlJc w:val="left"/>
      <w:pPr>
        <w:tabs>
          <w:tab w:val="num" w:pos="1200"/>
        </w:tabs>
        <w:ind w:left="1200" w:hanging="360"/>
      </w:pPr>
    </w:lvl>
    <w:lvl w:ilvl="3" w:tentative="1">
      <w:start w:val="1"/>
      <w:numFmt w:val="decimal"/>
      <w:lvlText w:val="%4."/>
      <w:lvlJc w:val="left"/>
      <w:pPr>
        <w:tabs>
          <w:tab w:val="num" w:pos="1920"/>
        </w:tabs>
        <w:ind w:left="1920" w:hanging="360"/>
      </w:pPr>
    </w:lvl>
    <w:lvl w:ilvl="4" w:tentative="1">
      <w:start w:val="1"/>
      <w:numFmt w:val="decimal"/>
      <w:lvlText w:val="%5."/>
      <w:lvlJc w:val="left"/>
      <w:pPr>
        <w:tabs>
          <w:tab w:val="num" w:pos="2640"/>
        </w:tabs>
        <w:ind w:left="2640" w:hanging="360"/>
      </w:pPr>
    </w:lvl>
    <w:lvl w:ilvl="5" w:tentative="1">
      <w:start w:val="1"/>
      <w:numFmt w:val="decimal"/>
      <w:lvlText w:val="%6."/>
      <w:lvlJc w:val="left"/>
      <w:pPr>
        <w:tabs>
          <w:tab w:val="num" w:pos="3360"/>
        </w:tabs>
        <w:ind w:left="3360" w:hanging="360"/>
      </w:pPr>
    </w:lvl>
    <w:lvl w:ilvl="6" w:tentative="1">
      <w:start w:val="1"/>
      <w:numFmt w:val="decimal"/>
      <w:lvlText w:val="%7."/>
      <w:lvlJc w:val="left"/>
      <w:pPr>
        <w:tabs>
          <w:tab w:val="num" w:pos="4080"/>
        </w:tabs>
        <w:ind w:left="4080" w:hanging="360"/>
      </w:pPr>
    </w:lvl>
    <w:lvl w:ilvl="7" w:tentative="1">
      <w:start w:val="1"/>
      <w:numFmt w:val="decimal"/>
      <w:lvlText w:val="%8."/>
      <w:lvlJc w:val="left"/>
      <w:pPr>
        <w:tabs>
          <w:tab w:val="num" w:pos="4800"/>
        </w:tabs>
        <w:ind w:left="4800" w:hanging="360"/>
      </w:pPr>
    </w:lvl>
    <w:lvl w:ilvl="8" w:tentative="1">
      <w:start w:val="1"/>
      <w:numFmt w:val="decimal"/>
      <w:lvlText w:val="%9."/>
      <w:lvlJc w:val="left"/>
      <w:pPr>
        <w:tabs>
          <w:tab w:val="num" w:pos="5520"/>
        </w:tabs>
        <w:ind w:left="5520" w:hanging="360"/>
      </w:pPr>
    </w:lvl>
  </w:abstractNum>
  <w:abstractNum w:abstractNumId="10" w15:restartNumberingAfterBreak="0">
    <w:nsid w:val="31D861EE"/>
    <w:multiLevelType w:val="multilevel"/>
    <w:tmpl w:val="50E02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1F00D47"/>
    <w:multiLevelType w:val="hybridMultilevel"/>
    <w:tmpl w:val="3D96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A13E3"/>
    <w:multiLevelType w:val="hybridMultilevel"/>
    <w:tmpl w:val="1F7E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F7ABA"/>
    <w:multiLevelType w:val="multilevel"/>
    <w:tmpl w:val="127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01F03"/>
    <w:multiLevelType w:val="hybridMultilevel"/>
    <w:tmpl w:val="DE88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C71224"/>
    <w:multiLevelType w:val="hybridMultilevel"/>
    <w:tmpl w:val="1128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46A7F"/>
    <w:multiLevelType w:val="hybridMultilevel"/>
    <w:tmpl w:val="F55430C8"/>
    <w:lvl w:ilvl="0" w:tplc="CF2C84AE">
      <w:start w:val="1"/>
      <w:numFmt w:val="upperLetter"/>
      <w:pStyle w:val="IMIS-Appendix"/>
      <w:lvlText w:val="Appendix %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11764A"/>
    <w:multiLevelType w:val="hybridMultilevel"/>
    <w:tmpl w:val="D252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F36B1E"/>
    <w:multiLevelType w:val="hybridMultilevel"/>
    <w:tmpl w:val="3C28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447719"/>
    <w:multiLevelType w:val="multilevel"/>
    <w:tmpl w:val="4368751C"/>
    <w:lvl w:ilvl="0">
      <w:start w:val="1"/>
      <w:numFmt w:val="decimal"/>
      <w:pStyle w:val="IMIS-Head1"/>
      <w:suff w:val="space"/>
      <w:lvlText w:val="Chapter %1"/>
      <w:lvlJc w:val="left"/>
      <w:pPr>
        <w:ind w:left="0" w:firstLine="0"/>
      </w:pPr>
      <w:rPr>
        <w:b/>
        <w:bCs/>
        <w:i w:val="0"/>
        <w:iCs w:val="0"/>
        <w:caps w:val="0"/>
        <w:smallCaps w:val="0"/>
        <w:strike w:val="0"/>
        <w:dstrike w:val="0"/>
        <w:outline w:val="0"/>
        <w:shadow w:val="0"/>
        <w:emboss w:val="0"/>
        <w:imprint w:val="0"/>
        <w:noProof w:val="0"/>
        <w:vanish w:val="0"/>
        <w:spacing w:val="0"/>
        <w:kern w:val="0"/>
        <w:position w:val="0"/>
        <w:sz w:val="2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MIS-Head2"/>
      <w:suff w:val="space"/>
      <w:lvlText w:val="%1.%2"/>
      <w:lvlJc w:val="left"/>
      <w:pPr>
        <w:ind w:left="1224" w:hanging="1224"/>
      </w:pPr>
    </w:lvl>
    <w:lvl w:ilvl="2">
      <w:start w:val="1"/>
      <w:numFmt w:val="decimal"/>
      <w:pStyle w:val="IMIS-Head3"/>
      <w:lvlText w:val="%1.%2.%3"/>
      <w:lvlJc w:val="left"/>
      <w:pPr>
        <w:ind w:left="0" w:firstLine="0"/>
      </w:pPr>
    </w:lvl>
    <w:lvl w:ilvl="3">
      <w:start w:val="1"/>
      <w:numFmt w:val="lowerLetter"/>
      <w:pStyle w:val="IMIS-Head4"/>
      <w:lvlText w:val="%4."/>
      <w:lvlJc w:val="left"/>
      <w:pPr>
        <w:ind w:left="0" w:firstLine="0"/>
      </w:pPr>
    </w:lvl>
    <w:lvl w:ilvl="4">
      <w:start w:val="1"/>
      <w:numFmt w:val="lowerRoman"/>
      <w:pStyle w:val="IMIS-Head5"/>
      <w:lvlText w:val=" %5."/>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Restart w:val="1"/>
      <w:pStyle w:val="IMIS-Caption"/>
      <w:suff w:val="space"/>
      <w:lvlText w:val="Figure %1-%9"/>
      <w:lvlJc w:val="left"/>
      <w:pPr>
        <w:ind w:left="0" w:firstLine="0"/>
      </w:pPr>
      <w:rPr>
        <w:color w:val="2E74B5" w:themeColor="accent5" w:themeShade="BF"/>
        <w:sz w:val="16"/>
      </w:rPr>
    </w:lvl>
  </w:abstractNum>
  <w:abstractNum w:abstractNumId="20" w15:restartNumberingAfterBreak="0">
    <w:nsid w:val="5DBD6969"/>
    <w:multiLevelType w:val="multilevel"/>
    <w:tmpl w:val="82D83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8CA56A9"/>
    <w:multiLevelType w:val="hybridMultilevel"/>
    <w:tmpl w:val="A0AE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3479B9"/>
    <w:multiLevelType w:val="multilevel"/>
    <w:tmpl w:val="45D2DE8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6454B"/>
    <w:multiLevelType w:val="hybridMultilevel"/>
    <w:tmpl w:val="171A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266750">
    <w:abstractNumId w:val="19"/>
  </w:num>
  <w:num w:numId="2" w16cid:durableId="1696465608">
    <w:abstractNumId w:val="7"/>
  </w:num>
  <w:num w:numId="3" w16cid:durableId="768351784">
    <w:abstractNumId w:val="16"/>
  </w:num>
  <w:num w:numId="4" w16cid:durableId="1342387863">
    <w:abstractNumId w:val="0"/>
  </w:num>
  <w:num w:numId="5" w16cid:durableId="1722706411">
    <w:abstractNumId w:val="19"/>
  </w:num>
  <w:num w:numId="6" w16cid:durableId="45687576">
    <w:abstractNumId w:val="3"/>
  </w:num>
  <w:num w:numId="7" w16cid:durableId="1096437503">
    <w:abstractNumId w:val="1"/>
  </w:num>
  <w:num w:numId="8" w16cid:durableId="488332588">
    <w:abstractNumId w:val="14"/>
  </w:num>
  <w:num w:numId="9" w16cid:durableId="250041465">
    <w:abstractNumId w:val="20"/>
  </w:num>
  <w:num w:numId="10" w16cid:durableId="1623000786">
    <w:abstractNumId w:val="5"/>
  </w:num>
  <w:num w:numId="11" w16cid:durableId="683943171">
    <w:abstractNumId w:val="10"/>
  </w:num>
  <w:num w:numId="12" w16cid:durableId="1982344809">
    <w:abstractNumId w:val="6"/>
  </w:num>
  <w:num w:numId="13" w16cid:durableId="91750424">
    <w:abstractNumId w:val="15"/>
  </w:num>
  <w:num w:numId="14" w16cid:durableId="845174582">
    <w:abstractNumId w:val="18"/>
  </w:num>
  <w:num w:numId="15" w16cid:durableId="280722216">
    <w:abstractNumId w:val="21"/>
  </w:num>
  <w:num w:numId="16" w16cid:durableId="1648165656">
    <w:abstractNumId w:val="17"/>
  </w:num>
  <w:num w:numId="17" w16cid:durableId="1637223381">
    <w:abstractNumId w:val="23"/>
  </w:num>
  <w:num w:numId="18" w16cid:durableId="1074930228">
    <w:abstractNumId w:val="8"/>
  </w:num>
  <w:num w:numId="19" w16cid:durableId="1879774010">
    <w:abstractNumId w:val="19"/>
  </w:num>
  <w:num w:numId="20" w16cid:durableId="181627557">
    <w:abstractNumId w:val="9"/>
  </w:num>
  <w:num w:numId="21" w16cid:durableId="1426685211">
    <w:abstractNumId w:val="2"/>
  </w:num>
  <w:num w:numId="22" w16cid:durableId="681399567">
    <w:abstractNumId w:val="22"/>
  </w:num>
  <w:num w:numId="23" w16cid:durableId="342830236">
    <w:abstractNumId w:val="4"/>
  </w:num>
  <w:num w:numId="24" w16cid:durableId="142040503">
    <w:abstractNumId w:val="13"/>
  </w:num>
  <w:num w:numId="25" w16cid:durableId="1681270547">
    <w:abstractNumId w:val="12"/>
  </w:num>
  <w:num w:numId="26" w16cid:durableId="1247958719">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E3NjG0sDQ1MzK3sDRW0lEKTi0uzszPAykwNK8FADoyvMotAAAA"/>
  </w:docVars>
  <w:rsids>
    <w:rsidRoot w:val="00F11657"/>
    <w:rsid w:val="000005BF"/>
    <w:rsid w:val="000020BB"/>
    <w:rsid w:val="000030BE"/>
    <w:rsid w:val="000033E3"/>
    <w:rsid w:val="00003801"/>
    <w:rsid w:val="00003E4F"/>
    <w:rsid w:val="00004D4C"/>
    <w:rsid w:val="00011D9A"/>
    <w:rsid w:val="00012E46"/>
    <w:rsid w:val="0001348E"/>
    <w:rsid w:val="0001630A"/>
    <w:rsid w:val="00016AB2"/>
    <w:rsid w:val="000216FF"/>
    <w:rsid w:val="00021BB9"/>
    <w:rsid w:val="0002355D"/>
    <w:rsid w:val="00031699"/>
    <w:rsid w:val="000342C8"/>
    <w:rsid w:val="00035B22"/>
    <w:rsid w:val="00037853"/>
    <w:rsid w:val="00044035"/>
    <w:rsid w:val="00053600"/>
    <w:rsid w:val="000548C8"/>
    <w:rsid w:val="0005671B"/>
    <w:rsid w:val="0005776A"/>
    <w:rsid w:val="00057B1D"/>
    <w:rsid w:val="0006639A"/>
    <w:rsid w:val="0006726B"/>
    <w:rsid w:val="00067E39"/>
    <w:rsid w:val="00071F4B"/>
    <w:rsid w:val="000728A5"/>
    <w:rsid w:val="0007479F"/>
    <w:rsid w:val="00080D1F"/>
    <w:rsid w:val="00081CF2"/>
    <w:rsid w:val="00087228"/>
    <w:rsid w:val="00091DEE"/>
    <w:rsid w:val="00095381"/>
    <w:rsid w:val="000962D9"/>
    <w:rsid w:val="000975AA"/>
    <w:rsid w:val="00097714"/>
    <w:rsid w:val="000A2D3C"/>
    <w:rsid w:val="000A600D"/>
    <w:rsid w:val="000A6017"/>
    <w:rsid w:val="000B5491"/>
    <w:rsid w:val="000B56EE"/>
    <w:rsid w:val="000B6A07"/>
    <w:rsid w:val="000B7748"/>
    <w:rsid w:val="000C26F3"/>
    <w:rsid w:val="000C4564"/>
    <w:rsid w:val="000C47F0"/>
    <w:rsid w:val="000D3355"/>
    <w:rsid w:val="000D53A5"/>
    <w:rsid w:val="000D697D"/>
    <w:rsid w:val="000E264E"/>
    <w:rsid w:val="000E29C6"/>
    <w:rsid w:val="000E3B8A"/>
    <w:rsid w:val="000E74F6"/>
    <w:rsid w:val="000F73AB"/>
    <w:rsid w:val="0010345A"/>
    <w:rsid w:val="00104C83"/>
    <w:rsid w:val="00106E4B"/>
    <w:rsid w:val="001100A4"/>
    <w:rsid w:val="00110808"/>
    <w:rsid w:val="001147A4"/>
    <w:rsid w:val="00114B09"/>
    <w:rsid w:val="00115383"/>
    <w:rsid w:val="00115B3C"/>
    <w:rsid w:val="001208DD"/>
    <w:rsid w:val="00121E75"/>
    <w:rsid w:val="0012400F"/>
    <w:rsid w:val="001242FF"/>
    <w:rsid w:val="00131651"/>
    <w:rsid w:val="0013320C"/>
    <w:rsid w:val="00137A37"/>
    <w:rsid w:val="00141863"/>
    <w:rsid w:val="00141F4A"/>
    <w:rsid w:val="00144DCF"/>
    <w:rsid w:val="001452A5"/>
    <w:rsid w:val="00146587"/>
    <w:rsid w:val="001523DA"/>
    <w:rsid w:val="00155EAC"/>
    <w:rsid w:val="00157842"/>
    <w:rsid w:val="00161E6A"/>
    <w:rsid w:val="00166C86"/>
    <w:rsid w:val="001676BE"/>
    <w:rsid w:val="0017438F"/>
    <w:rsid w:val="00174F96"/>
    <w:rsid w:val="00183C5F"/>
    <w:rsid w:val="001853C9"/>
    <w:rsid w:val="001866AC"/>
    <w:rsid w:val="00191404"/>
    <w:rsid w:val="001927A9"/>
    <w:rsid w:val="001A0459"/>
    <w:rsid w:val="001B41E5"/>
    <w:rsid w:val="001B5729"/>
    <w:rsid w:val="001C0C0E"/>
    <w:rsid w:val="001C2E3A"/>
    <w:rsid w:val="001C3243"/>
    <w:rsid w:val="001C40DF"/>
    <w:rsid w:val="001D0B3C"/>
    <w:rsid w:val="001D40BC"/>
    <w:rsid w:val="001D6C58"/>
    <w:rsid w:val="001E0E63"/>
    <w:rsid w:val="001E7FAD"/>
    <w:rsid w:val="001F04B8"/>
    <w:rsid w:val="00201B4B"/>
    <w:rsid w:val="00204DFA"/>
    <w:rsid w:val="00204FC0"/>
    <w:rsid w:val="0020634C"/>
    <w:rsid w:val="002071EC"/>
    <w:rsid w:val="0021081F"/>
    <w:rsid w:val="00212DAA"/>
    <w:rsid w:val="0022082E"/>
    <w:rsid w:val="00220FB0"/>
    <w:rsid w:val="00222CDC"/>
    <w:rsid w:val="00223E22"/>
    <w:rsid w:val="00224619"/>
    <w:rsid w:val="00225D3E"/>
    <w:rsid w:val="00226762"/>
    <w:rsid w:val="00226CAC"/>
    <w:rsid w:val="00230258"/>
    <w:rsid w:val="00230ACA"/>
    <w:rsid w:val="00241A76"/>
    <w:rsid w:val="00241D69"/>
    <w:rsid w:val="00250859"/>
    <w:rsid w:val="0025097C"/>
    <w:rsid w:val="002524B8"/>
    <w:rsid w:val="002634BB"/>
    <w:rsid w:val="002653A3"/>
    <w:rsid w:val="002707F0"/>
    <w:rsid w:val="002724C8"/>
    <w:rsid w:val="002727F8"/>
    <w:rsid w:val="002766AC"/>
    <w:rsid w:val="002802C1"/>
    <w:rsid w:val="002802C5"/>
    <w:rsid w:val="00282F77"/>
    <w:rsid w:val="00290F74"/>
    <w:rsid w:val="00292948"/>
    <w:rsid w:val="0029334B"/>
    <w:rsid w:val="00294BD8"/>
    <w:rsid w:val="0029539B"/>
    <w:rsid w:val="002A3D0A"/>
    <w:rsid w:val="002A6EE6"/>
    <w:rsid w:val="002B16E2"/>
    <w:rsid w:val="002B2FE1"/>
    <w:rsid w:val="002B3544"/>
    <w:rsid w:val="002C589D"/>
    <w:rsid w:val="002D23B7"/>
    <w:rsid w:val="002D7A3F"/>
    <w:rsid w:val="002E1526"/>
    <w:rsid w:val="002E6AA1"/>
    <w:rsid w:val="002F0D21"/>
    <w:rsid w:val="002F3412"/>
    <w:rsid w:val="002F5DFF"/>
    <w:rsid w:val="002F7537"/>
    <w:rsid w:val="00301E41"/>
    <w:rsid w:val="00302D58"/>
    <w:rsid w:val="00303B48"/>
    <w:rsid w:val="0030507B"/>
    <w:rsid w:val="003052C1"/>
    <w:rsid w:val="003064C8"/>
    <w:rsid w:val="00310666"/>
    <w:rsid w:val="0031312F"/>
    <w:rsid w:val="00313643"/>
    <w:rsid w:val="0031391C"/>
    <w:rsid w:val="0031598F"/>
    <w:rsid w:val="00315FE6"/>
    <w:rsid w:val="003174E0"/>
    <w:rsid w:val="003206B7"/>
    <w:rsid w:val="00322C06"/>
    <w:rsid w:val="00325855"/>
    <w:rsid w:val="00331B5B"/>
    <w:rsid w:val="00331FF2"/>
    <w:rsid w:val="00343DCB"/>
    <w:rsid w:val="00347B1A"/>
    <w:rsid w:val="003623A7"/>
    <w:rsid w:val="0036313E"/>
    <w:rsid w:val="003654F4"/>
    <w:rsid w:val="003673E4"/>
    <w:rsid w:val="00367A8E"/>
    <w:rsid w:val="00367AC7"/>
    <w:rsid w:val="003710F3"/>
    <w:rsid w:val="00384E74"/>
    <w:rsid w:val="0039183C"/>
    <w:rsid w:val="00392015"/>
    <w:rsid w:val="003942BA"/>
    <w:rsid w:val="00397287"/>
    <w:rsid w:val="003A0065"/>
    <w:rsid w:val="003A037B"/>
    <w:rsid w:val="003A21E8"/>
    <w:rsid w:val="003A3C82"/>
    <w:rsid w:val="003A66A7"/>
    <w:rsid w:val="003A7A4F"/>
    <w:rsid w:val="003B2271"/>
    <w:rsid w:val="003B2E8F"/>
    <w:rsid w:val="003B5381"/>
    <w:rsid w:val="003B5626"/>
    <w:rsid w:val="003C00C4"/>
    <w:rsid w:val="003C5647"/>
    <w:rsid w:val="003D1003"/>
    <w:rsid w:val="003D121B"/>
    <w:rsid w:val="003D559C"/>
    <w:rsid w:val="003D55E4"/>
    <w:rsid w:val="003D6084"/>
    <w:rsid w:val="003E30DA"/>
    <w:rsid w:val="003E326B"/>
    <w:rsid w:val="003E5260"/>
    <w:rsid w:val="003E7806"/>
    <w:rsid w:val="003F0F70"/>
    <w:rsid w:val="003F1F45"/>
    <w:rsid w:val="003F28E8"/>
    <w:rsid w:val="003F2B66"/>
    <w:rsid w:val="003F4ED4"/>
    <w:rsid w:val="003F5015"/>
    <w:rsid w:val="003F6A12"/>
    <w:rsid w:val="003F7760"/>
    <w:rsid w:val="0040050E"/>
    <w:rsid w:val="00401BB0"/>
    <w:rsid w:val="004052E4"/>
    <w:rsid w:val="004055FA"/>
    <w:rsid w:val="00406A3B"/>
    <w:rsid w:val="00411D44"/>
    <w:rsid w:val="00412807"/>
    <w:rsid w:val="004130B9"/>
    <w:rsid w:val="0041623D"/>
    <w:rsid w:val="00417CAE"/>
    <w:rsid w:val="004302CD"/>
    <w:rsid w:val="00434567"/>
    <w:rsid w:val="004355A1"/>
    <w:rsid w:val="0043696F"/>
    <w:rsid w:val="004404C0"/>
    <w:rsid w:val="004431D4"/>
    <w:rsid w:val="0044364B"/>
    <w:rsid w:val="00444F8C"/>
    <w:rsid w:val="00450AE6"/>
    <w:rsid w:val="00452EBF"/>
    <w:rsid w:val="00461EE8"/>
    <w:rsid w:val="0046324E"/>
    <w:rsid w:val="00463D4C"/>
    <w:rsid w:val="004645A5"/>
    <w:rsid w:val="00465E00"/>
    <w:rsid w:val="004711FD"/>
    <w:rsid w:val="00474F40"/>
    <w:rsid w:val="00475F16"/>
    <w:rsid w:val="00476FAE"/>
    <w:rsid w:val="004774B4"/>
    <w:rsid w:val="004966DE"/>
    <w:rsid w:val="004A15F2"/>
    <w:rsid w:val="004A38C2"/>
    <w:rsid w:val="004A51E1"/>
    <w:rsid w:val="004B5D76"/>
    <w:rsid w:val="004B5EF1"/>
    <w:rsid w:val="004B6E3E"/>
    <w:rsid w:val="004C0C9A"/>
    <w:rsid w:val="004C280B"/>
    <w:rsid w:val="004C36EC"/>
    <w:rsid w:val="004C7932"/>
    <w:rsid w:val="004D78CE"/>
    <w:rsid w:val="004E227B"/>
    <w:rsid w:val="004E42B1"/>
    <w:rsid w:val="004E7A72"/>
    <w:rsid w:val="004F6C64"/>
    <w:rsid w:val="00507B18"/>
    <w:rsid w:val="00507E97"/>
    <w:rsid w:val="00507EBE"/>
    <w:rsid w:val="00511D9E"/>
    <w:rsid w:val="00517DBD"/>
    <w:rsid w:val="0052119F"/>
    <w:rsid w:val="005234C1"/>
    <w:rsid w:val="0052463C"/>
    <w:rsid w:val="00524EEB"/>
    <w:rsid w:val="00530B2F"/>
    <w:rsid w:val="0053559B"/>
    <w:rsid w:val="00537989"/>
    <w:rsid w:val="00541680"/>
    <w:rsid w:val="00541CE5"/>
    <w:rsid w:val="00551255"/>
    <w:rsid w:val="00554107"/>
    <w:rsid w:val="00560750"/>
    <w:rsid w:val="0056103B"/>
    <w:rsid w:val="00561CF6"/>
    <w:rsid w:val="00564780"/>
    <w:rsid w:val="00565FD2"/>
    <w:rsid w:val="0057002A"/>
    <w:rsid w:val="00573B69"/>
    <w:rsid w:val="005740D9"/>
    <w:rsid w:val="00574C4D"/>
    <w:rsid w:val="005800E1"/>
    <w:rsid w:val="00584011"/>
    <w:rsid w:val="005848D4"/>
    <w:rsid w:val="00585F9D"/>
    <w:rsid w:val="00595917"/>
    <w:rsid w:val="0059608A"/>
    <w:rsid w:val="00597082"/>
    <w:rsid w:val="005A1509"/>
    <w:rsid w:val="005A170E"/>
    <w:rsid w:val="005A175B"/>
    <w:rsid w:val="005A35CE"/>
    <w:rsid w:val="005A3D13"/>
    <w:rsid w:val="005A5004"/>
    <w:rsid w:val="005A6A15"/>
    <w:rsid w:val="005B0614"/>
    <w:rsid w:val="005B0645"/>
    <w:rsid w:val="005B240A"/>
    <w:rsid w:val="005B33EE"/>
    <w:rsid w:val="005B3907"/>
    <w:rsid w:val="005B563C"/>
    <w:rsid w:val="005B616D"/>
    <w:rsid w:val="005C02A3"/>
    <w:rsid w:val="005C2186"/>
    <w:rsid w:val="005C2B0E"/>
    <w:rsid w:val="005C3139"/>
    <w:rsid w:val="005C7422"/>
    <w:rsid w:val="005D0A3A"/>
    <w:rsid w:val="005D10E8"/>
    <w:rsid w:val="005D666F"/>
    <w:rsid w:val="005D6B0B"/>
    <w:rsid w:val="005D6C2A"/>
    <w:rsid w:val="005E008B"/>
    <w:rsid w:val="005E5744"/>
    <w:rsid w:val="005E6A30"/>
    <w:rsid w:val="005E7DE4"/>
    <w:rsid w:val="005F0598"/>
    <w:rsid w:val="005F2590"/>
    <w:rsid w:val="005F65F2"/>
    <w:rsid w:val="0060171F"/>
    <w:rsid w:val="00603CC8"/>
    <w:rsid w:val="006108A9"/>
    <w:rsid w:val="00610938"/>
    <w:rsid w:val="0061174D"/>
    <w:rsid w:val="00611AEE"/>
    <w:rsid w:val="0061303B"/>
    <w:rsid w:val="006217D9"/>
    <w:rsid w:val="00622153"/>
    <w:rsid w:val="00624742"/>
    <w:rsid w:val="00627204"/>
    <w:rsid w:val="00632D4D"/>
    <w:rsid w:val="00635804"/>
    <w:rsid w:val="006450FC"/>
    <w:rsid w:val="00653C08"/>
    <w:rsid w:val="0065692F"/>
    <w:rsid w:val="00656D38"/>
    <w:rsid w:val="00660284"/>
    <w:rsid w:val="006638BB"/>
    <w:rsid w:val="00670F69"/>
    <w:rsid w:val="00673A4A"/>
    <w:rsid w:val="00676137"/>
    <w:rsid w:val="00685764"/>
    <w:rsid w:val="0068674E"/>
    <w:rsid w:val="0069019F"/>
    <w:rsid w:val="006912FE"/>
    <w:rsid w:val="00692CE5"/>
    <w:rsid w:val="00693B15"/>
    <w:rsid w:val="00694420"/>
    <w:rsid w:val="006A145E"/>
    <w:rsid w:val="006A7953"/>
    <w:rsid w:val="006A7DCA"/>
    <w:rsid w:val="006A7F67"/>
    <w:rsid w:val="006B31E4"/>
    <w:rsid w:val="006B3F28"/>
    <w:rsid w:val="006B66E4"/>
    <w:rsid w:val="006C06B9"/>
    <w:rsid w:val="006C3731"/>
    <w:rsid w:val="006C5558"/>
    <w:rsid w:val="006C6688"/>
    <w:rsid w:val="006C6BAB"/>
    <w:rsid w:val="006D0AD3"/>
    <w:rsid w:val="006D0E78"/>
    <w:rsid w:val="006D74DE"/>
    <w:rsid w:val="006E1EE5"/>
    <w:rsid w:val="006E437B"/>
    <w:rsid w:val="006E5EA5"/>
    <w:rsid w:val="006E6AC3"/>
    <w:rsid w:val="006F00B5"/>
    <w:rsid w:val="006F5543"/>
    <w:rsid w:val="006F5EE8"/>
    <w:rsid w:val="006F68E8"/>
    <w:rsid w:val="00700DA6"/>
    <w:rsid w:val="007029C4"/>
    <w:rsid w:val="00703030"/>
    <w:rsid w:val="007049D5"/>
    <w:rsid w:val="00705165"/>
    <w:rsid w:val="00706187"/>
    <w:rsid w:val="0070673C"/>
    <w:rsid w:val="00706C34"/>
    <w:rsid w:val="007073AA"/>
    <w:rsid w:val="00710468"/>
    <w:rsid w:val="00710DA9"/>
    <w:rsid w:val="00711785"/>
    <w:rsid w:val="0071574C"/>
    <w:rsid w:val="0072175A"/>
    <w:rsid w:val="00724BF3"/>
    <w:rsid w:val="00731A34"/>
    <w:rsid w:val="00733B8D"/>
    <w:rsid w:val="007342FC"/>
    <w:rsid w:val="0073542C"/>
    <w:rsid w:val="00740CA9"/>
    <w:rsid w:val="007421AB"/>
    <w:rsid w:val="0074220B"/>
    <w:rsid w:val="00744EFF"/>
    <w:rsid w:val="00745259"/>
    <w:rsid w:val="0074734F"/>
    <w:rsid w:val="00747741"/>
    <w:rsid w:val="00750C1A"/>
    <w:rsid w:val="00760F26"/>
    <w:rsid w:val="00760F6E"/>
    <w:rsid w:val="007620BB"/>
    <w:rsid w:val="00765CA1"/>
    <w:rsid w:val="00767367"/>
    <w:rsid w:val="00770685"/>
    <w:rsid w:val="007748CF"/>
    <w:rsid w:val="00776557"/>
    <w:rsid w:val="007804BF"/>
    <w:rsid w:val="00780E5A"/>
    <w:rsid w:val="0078139F"/>
    <w:rsid w:val="007813EE"/>
    <w:rsid w:val="007819AC"/>
    <w:rsid w:val="00781C41"/>
    <w:rsid w:val="00782311"/>
    <w:rsid w:val="007864C5"/>
    <w:rsid w:val="0078682C"/>
    <w:rsid w:val="00786EAD"/>
    <w:rsid w:val="00791176"/>
    <w:rsid w:val="007927D1"/>
    <w:rsid w:val="00796504"/>
    <w:rsid w:val="0079659F"/>
    <w:rsid w:val="00796936"/>
    <w:rsid w:val="007A26AA"/>
    <w:rsid w:val="007A35A2"/>
    <w:rsid w:val="007A402B"/>
    <w:rsid w:val="007B695D"/>
    <w:rsid w:val="007B772E"/>
    <w:rsid w:val="007C57F4"/>
    <w:rsid w:val="007C6687"/>
    <w:rsid w:val="007D2CA1"/>
    <w:rsid w:val="007D7ABC"/>
    <w:rsid w:val="007E0E7B"/>
    <w:rsid w:val="007E2BFD"/>
    <w:rsid w:val="007E4142"/>
    <w:rsid w:val="007F04A7"/>
    <w:rsid w:val="007F10B9"/>
    <w:rsid w:val="007F10C6"/>
    <w:rsid w:val="007F2517"/>
    <w:rsid w:val="007F39AE"/>
    <w:rsid w:val="007F5E1E"/>
    <w:rsid w:val="00802AFA"/>
    <w:rsid w:val="0080655E"/>
    <w:rsid w:val="00813C2D"/>
    <w:rsid w:val="00815180"/>
    <w:rsid w:val="00817E08"/>
    <w:rsid w:val="00817E1E"/>
    <w:rsid w:val="00822017"/>
    <w:rsid w:val="008239C3"/>
    <w:rsid w:val="00825F57"/>
    <w:rsid w:val="0083372B"/>
    <w:rsid w:val="0083418C"/>
    <w:rsid w:val="008374E1"/>
    <w:rsid w:val="00843D7B"/>
    <w:rsid w:val="008573A4"/>
    <w:rsid w:val="008672C9"/>
    <w:rsid w:val="00870175"/>
    <w:rsid w:val="00872B22"/>
    <w:rsid w:val="0087488A"/>
    <w:rsid w:val="00874C58"/>
    <w:rsid w:val="00874F35"/>
    <w:rsid w:val="00880400"/>
    <w:rsid w:val="00881E63"/>
    <w:rsid w:val="008844C5"/>
    <w:rsid w:val="00884CF7"/>
    <w:rsid w:val="00887924"/>
    <w:rsid w:val="00891A7E"/>
    <w:rsid w:val="00894458"/>
    <w:rsid w:val="00894701"/>
    <w:rsid w:val="00895839"/>
    <w:rsid w:val="00895BE5"/>
    <w:rsid w:val="00896902"/>
    <w:rsid w:val="00896964"/>
    <w:rsid w:val="008A1F15"/>
    <w:rsid w:val="008A4BF7"/>
    <w:rsid w:val="008A6960"/>
    <w:rsid w:val="008A70BA"/>
    <w:rsid w:val="008A743F"/>
    <w:rsid w:val="008B2992"/>
    <w:rsid w:val="008B3DAC"/>
    <w:rsid w:val="008B5AF8"/>
    <w:rsid w:val="008B7269"/>
    <w:rsid w:val="008B765F"/>
    <w:rsid w:val="008D3810"/>
    <w:rsid w:val="008D5E3F"/>
    <w:rsid w:val="008D5F90"/>
    <w:rsid w:val="008D7CC0"/>
    <w:rsid w:val="008E59D8"/>
    <w:rsid w:val="008F0F41"/>
    <w:rsid w:val="008F156D"/>
    <w:rsid w:val="008F1DBB"/>
    <w:rsid w:val="008F34D2"/>
    <w:rsid w:val="008F721C"/>
    <w:rsid w:val="008F723F"/>
    <w:rsid w:val="008F7BAB"/>
    <w:rsid w:val="009015F3"/>
    <w:rsid w:val="009031A5"/>
    <w:rsid w:val="009053E3"/>
    <w:rsid w:val="00907892"/>
    <w:rsid w:val="00907E2A"/>
    <w:rsid w:val="00910EEB"/>
    <w:rsid w:val="00911BE9"/>
    <w:rsid w:val="009128EA"/>
    <w:rsid w:val="009137E3"/>
    <w:rsid w:val="009145CE"/>
    <w:rsid w:val="00914A84"/>
    <w:rsid w:val="00917A7C"/>
    <w:rsid w:val="00923E6E"/>
    <w:rsid w:val="00927F8E"/>
    <w:rsid w:val="009302C0"/>
    <w:rsid w:val="00931D47"/>
    <w:rsid w:val="009366CE"/>
    <w:rsid w:val="00936B77"/>
    <w:rsid w:val="00941BEA"/>
    <w:rsid w:val="00944021"/>
    <w:rsid w:val="00945926"/>
    <w:rsid w:val="00953963"/>
    <w:rsid w:val="00955A77"/>
    <w:rsid w:val="00956A09"/>
    <w:rsid w:val="0096493A"/>
    <w:rsid w:val="009663FC"/>
    <w:rsid w:val="00967D23"/>
    <w:rsid w:val="0097368C"/>
    <w:rsid w:val="00973E1F"/>
    <w:rsid w:val="00974CA3"/>
    <w:rsid w:val="00974D28"/>
    <w:rsid w:val="00975AEB"/>
    <w:rsid w:val="00981EAC"/>
    <w:rsid w:val="009911F3"/>
    <w:rsid w:val="009922C6"/>
    <w:rsid w:val="00995827"/>
    <w:rsid w:val="00995BD7"/>
    <w:rsid w:val="00996041"/>
    <w:rsid w:val="00996054"/>
    <w:rsid w:val="009A0EE6"/>
    <w:rsid w:val="009A5F21"/>
    <w:rsid w:val="009A5F38"/>
    <w:rsid w:val="009A6300"/>
    <w:rsid w:val="009A7F2D"/>
    <w:rsid w:val="009B019A"/>
    <w:rsid w:val="009B3A43"/>
    <w:rsid w:val="009B48CA"/>
    <w:rsid w:val="009B60FC"/>
    <w:rsid w:val="009B648C"/>
    <w:rsid w:val="009B66C3"/>
    <w:rsid w:val="009C3F56"/>
    <w:rsid w:val="009C7ED5"/>
    <w:rsid w:val="009D1016"/>
    <w:rsid w:val="009D4D02"/>
    <w:rsid w:val="009D739F"/>
    <w:rsid w:val="009E5FA3"/>
    <w:rsid w:val="009E69D2"/>
    <w:rsid w:val="009F1FB2"/>
    <w:rsid w:val="009F360D"/>
    <w:rsid w:val="009F52A5"/>
    <w:rsid w:val="009F6441"/>
    <w:rsid w:val="009F7726"/>
    <w:rsid w:val="00A00ED3"/>
    <w:rsid w:val="00A13487"/>
    <w:rsid w:val="00A134DE"/>
    <w:rsid w:val="00A15275"/>
    <w:rsid w:val="00A16870"/>
    <w:rsid w:val="00A173BA"/>
    <w:rsid w:val="00A21E6F"/>
    <w:rsid w:val="00A22930"/>
    <w:rsid w:val="00A313F4"/>
    <w:rsid w:val="00A35DB6"/>
    <w:rsid w:val="00A3612A"/>
    <w:rsid w:val="00A36204"/>
    <w:rsid w:val="00A40591"/>
    <w:rsid w:val="00A46F6F"/>
    <w:rsid w:val="00A51500"/>
    <w:rsid w:val="00A5638F"/>
    <w:rsid w:val="00A57011"/>
    <w:rsid w:val="00A57213"/>
    <w:rsid w:val="00A614BD"/>
    <w:rsid w:val="00A6208B"/>
    <w:rsid w:val="00A62322"/>
    <w:rsid w:val="00A63597"/>
    <w:rsid w:val="00A66B12"/>
    <w:rsid w:val="00A701AD"/>
    <w:rsid w:val="00A7124B"/>
    <w:rsid w:val="00A7627D"/>
    <w:rsid w:val="00A81976"/>
    <w:rsid w:val="00A81F80"/>
    <w:rsid w:val="00A86692"/>
    <w:rsid w:val="00A869DA"/>
    <w:rsid w:val="00A90973"/>
    <w:rsid w:val="00A9570B"/>
    <w:rsid w:val="00A958FE"/>
    <w:rsid w:val="00A97D5B"/>
    <w:rsid w:val="00AA3938"/>
    <w:rsid w:val="00AA458E"/>
    <w:rsid w:val="00AA7DE3"/>
    <w:rsid w:val="00AB063D"/>
    <w:rsid w:val="00AB1E60"/>
    <w:rsid w:val="00AB2AD9"/>
    <w:rsid w:val="00AB393E"/>
    <w:rsid w:val="00AB3BF4"/>
    <w:rsid w:val="00AC25A3"/>
    <w:rsid w:val="00AD0402"/>
    <w:rsid w:val="00AD11BD"/>
    <w:rsid w:val="00AE3816"/>
    <w:rsid w:val="00AE3D4E"/>
    <w:rsid w:val="00AF5B8E"/>
    <w:rsid w:val="00AF6704"/>
    <w:rsid w:val="00AF722D"/>
    <w:rsid w:val="00B005CC"/>
    <w:rsid w:val="00B00F63"/>
    <w:rsid w:val="00B01C44"/>
    <w:rsid w:val="00B0234E"/>
    <w:rsid w:val="00B02E71"/>
    <w:rsid w:val="00B032BE"/>
    <w:rsid w:val="00B044E7"/>
    <w:rsid w:val="00B06397"/>
    <w:rsid w:val="00B07984"/>
    <w:rsid w:val="00B145A1"/>
    <w:rsid w:val="00B16496"/>
    <w:rsid w:val="00B16879"/>
    <w:rsid w:val="00B2119B"/>
    <w:rsid w:val="00B23750"/>
    <w:rsid w:val="00B23D78"/>
    <w:rsid w:val="00B3193B"/>
    <w:rsid w:val="00B31C79"/>
    <w:rsid w:val="00B32899"/>
    <w:rsid w:val="00B363A2"/>
    <w:rsid w:val="00B418C1"/>
    <w:rsid w:val="00B4536D"/>
    <w:rsid w:val="00B46355"/>
    <w:rsid w:val="00B523BA"/>
    <w:rsid w:val="00B55EED"/>
    <w:rsid w:val="00B61463"/>
    <w:rsid w:val="00B65DE1"/>
    <w:rsid w:val="00B65F75"/>
    <w:rsid w:val="00B71270"/>
    <w:rsid w:val="00B801C3"/>
    <w:rsid w:val="00B828C1"/>
    <w:rsid w:val="00B83447"/>
    <w:rsid w:val="00B8610D"/>
    <w:rsid w:val="00B90F44"/>
    <w:rsid w:val="00B92AF6"/>
    <w:rsid w:val="00B93450"/>
    <w:rsid w:val="00B95CF7"/>
    <w:rsid w:val="00BA02DF"/>
    <w:rsid w:val="00BA2542"/>
    <w:rsid w:val="00BA3270"/>
    <w:rsid w:val="00BA4A4E"/>
    <w:rsid w:val="00BA72A4"/>
    <w:rsid w:val="00BB0D10"/>
    <w:rsid w:val="00BB1F0A"/>
    <w:rsid w:val="00BB2742"/>
    <w:rsid w:val="00BB27FD"/>
    <w:rsid w:val="00BB309F"/>
    <w:rsid w:val="00BB319E"/>
    <w:rsid w:val="00BB3EDB"/>
    <w:rsid w:val="00BB450E"/>
    <w:rsid w:val="00BB540C"/>
    <w:rsid w:val="00BC1348"/>
    <w:rsid w:val="00BC1630"/>
    <w:rsid w:val="00BC2A64"/>
    <w:rsid w:val="00BC37BC"/>
    <w:rsid w:val="00BC46E4"/>
    <w:rsid w:val="00BC55BE"/>
    <w:rsid w:val="00BC57EC"/>
    <w:rsid w:val="00BD3D36"/>
    <w:rsid w:val="00BD524C"/>
    <w:rsid w:val="00BD5F26"/>
    <w:rsid w:val="00BD6051"/>
    <w:rsid w:val="00BE0145"/>
    <w:rsid w:val="00BE1599"/>
    <w:rsid w:val="00BE21E4"/>
    <w:rsid w:val="00BE2FE1"/>
    <w:rsid w:val="00BE46D3"/>
    <w:rsid w:val="00BF0F09"/>
    <w:rsid w:val="00BF12FB"/>
    <w:rsid w:val="00BF1E3D"/>
    <w:rsid w:val="00BF6F9C"/>
    <w:rsid w:val="00BF758C"/>
    <w:rsid w:val="00BF7BF2"/>
    <w:rsid w:val="00C01F3E"/>
    <w:rsid w:val="00C03281"/>
    <w:rsid w:val="00C11C72"/>
    <w:rsid w:val="00C12428"/>
    <w:rsid w:val="00C12A09"/>
    <w:rsid w:val="00C13E64"/>
    <w:rsid w:val="00C17526"/>
    <w:rsid w:val="00C2091D"/>
    <w:rsid w:val="00C20A93"/>
    <w:rsid w:val="00C22FCB"/>
    <w:rsid w:val="00C41129"/>
    <w:rsid w:val="00C4292D"/>
    <w:rsid w:val="00C43474"/>
    <w:rsid w:val="00C449DE"/>
    <w:rsid w:val="00C52F2E"/>
    <w:rsid w:val="00C538F9"/>
    <w:rsid w:val="00C54012"/>
    <w:rsid w:val="00C54073"/>
    <w:rsid w:val="00C545DC"/>
    <w:rsid w:val="00C552CD"/>
    <w:rsid w:val="00C55306"/>
    <w:rsid w:val="00C56681"/>
    <w:rsid w:val="00C57B4D"/>
    <w:rsid w:val="00C57B90"/>
    <w:rsid w:val="00C60F7F"/>
    <w:rsid w:val="00C64954"/>
    <w:rsid w:val="00C658C9"/>
    <w:rsid w:val="00C6796F"/>
    <w:rsid w:val="00C70470"/>
    <w:rsid w:val="00C74BEF"/>
    <w:rsid w:val="00C76382"/>
    <w:rsid w:val="00C77FC2"/>
    <w:rsid w:val="00C8006D"/>
    <w:rsid w:val="00C83B22"/>
    <w:rsid w:val="00C84552"/>
    <w:rsid w:val="00C85854"/>
    <w:rsid w:val="00C8683C"/>
    <w:rsid w:val="00C8757D"/>
    <w:rsid w:val="00C94183"/>
    <w:rsid w:val="00CA121E"/>
    <w:rsid w:val="00CA14EF"/>
    <w:rsid w:val="00CA4688"/>
    <w:rsid w:val="00CA6070"/>
    <w:rsid w:val="00CB1891"/>
    <w:rsid w:val="00CB6636"/>
    <w:rsid w:val="00CB74E5"/>
    <w:rsid w:val="00CC0EBA"/>
    <w:rsid w:val="00CC25D3"/>
    <w:rsid w:val="00CC4934"/>
    <w:rsid w:val="00CC66C7"/>
    <w:rsid w:val="00CC6706"/>
    <w:rsid w:val="00CC7DCB"/>
    <w:rsid w:val="00CD0B04"/>
    <w:rsid w:val="00CD0B13"/>
    <w:rsid w:val="00CD0F24"/>
    <w:rsid w:val="00CD1DE8"/>
    <w:rsid w:val="00CD328A"/>
    <w:rsid w:val="00CD6E35"/>
    <w:rsid w:val="00CE5488"/>
    <w:rsid w:val="00CF0BA9"/>
    <w:rsid w:val="00CF3AD5"/>
    <w:rsid w:val="00CF3EA6"/>
    <w:rsid w:val="00CF78C0"/>
    <w:rsid w:val="00D04951"/>
    <w:rsid w:val="00D04A64"/>
    <w:rsid w:val="00D102D4"/>
    <w:rsid w:val="00D10C4A"/>
    <w:rsid w:val="00D128BC"/>
    <w:rsid w:val="00D12C35"/>
    <w:rsid w:val="00D146CF"/>
    <w:rsid w:val="00D16EAC"/>
    <w:rsid w:val="00D21048"/>
    <w:rsid w:val="00D2138E"/>
    <w:rsid w:val="00D258D6"/>
    <w:rsid w:val="00D31682"/>
    <w:rsid w:val="00D324CF"/>
    <w:rsid w:val="00D32CEB"/>
    <w:rsid w:val="00D3377E"/>
    <w:rsid w:val="00D37339"/>
    <w:rsid w:val="00D4042E"/>
    <w:rsid w:val="00D40791"/>
    <w:rsid w:val="00D4252E"/>
    <w:rsid w:val="00D42E62"/>
    <w:rsid w:val="00D47F38"/>
    <w:rsid w:val="00D56DA8"/>
    <w:rsid w:val="00D56F03"/>
    <w:rsid w:val="00D711C4"/>
    <w:rsid w:val="00D71841"/>
    <w:rsid w:val="00D73D3C"/>
    <w:rsid w:val="00D73D85"/>
    <w:rsid w:val="00D74B43"/>
    <w:rsid w:val="00D807CA"/>
    <w:rsid w:val="00D815D3"/>
    <w:rsid w:val="00D850A2"/>
    <w:rsid w:val="00D86F5A"/>
    <w:rsid w:val="00D875AF"/>
    <w:rsid w:val="00D922C3"/>
    <w:rsid w:val="00D937F3"/>
    <w:rsid w:val="00D93C3E"/>
    <w:rsid w:val="00D94731"/>
    <w:rsid w:val="00D94FAA"/>
    <w:rsid w:val="00D95A0C"/>
    <w:rsid w:val="00D96FD1"/>
    <w:rsid w:val="00DA3D8A"/>
    <w:rsid w:val="00DA4A04"/>
    <w:rsid w:val="00DA788C"/>
    <w:rsid w:val="00DB0F33"/>
    <w:rsid w:val="00DB4B28"/>
    <w:rsid w:val="00DB65BC"/>
    <w:rsid w:val="00DC0930"/>
    <w:rsid w:val="00DC125A"/>
    <w:rsid w:val="00DC17E4"/>
    <w:rsid w:val="00DC69B5"/>
    <w:rsid w:val="00DD10A2"/>
    <w:rsid w:val="00DD4774"/>
    <w:rsid w:val="00DD5DC8"/>
    <w:rsid w:val="00DE709D"/>
    <w:rsid w:val="00DF11AE"/>
    <w:rsid w:val="00DF2475"/>
    <w:rsid w:val="00DF77DE"/>
    <w:rsid w:val="00E06EE2"/>
    <w:rsid w:val="00E1047C"/>
    <w:rsid w:val="00E11678"/>
    <w:rsid w:val="00E11C7D"/>
    <w:rsid w:val="00E13545"/>
    <w:rsid w:val="00E14BDA"/>
    <w:rsid w:val="00E14D19"/>
    <w:rsid w:val="00E15CD5"/>
    <w:rsid w:val="00E1622E"/>
    <w:rsid w:val="00E21298"/>
    <w:rsid w:val="00E215A7"/>
    <w:rsid w:val="00E21B21"/>
    <w:rsid w:val="00E268A8"/>
    <w:rsid w:val="00E274C2"/>
    <w:rsid w:val="00E326D4"/>
    <w:rsid w:val="00E32E39"/>
    <w:rsid w:val="00E33E47"/>
    <w:rsid w:val="00E34B91"/>
    <w:rsid w:val="00E374D7"/>
    <w:rsid w:val="00E40591"/>
    <w:rsid w:val="00E4323E"/>
    <w:rsid w:val="00E4480C"/>
    <w:rsid w:val="00E5365A"/>
    <w:rsid w:val="00E54D02"/>
    <w:rsid w:val="00E55AA7"/>
    <w:rsid w:val="00E57547"/>
    <w:rsid w:val="00E618E2"/>
    <w:rsid w:val="00E61A7E"/>
    <w:rsid w:val="00E627CF"/>
    <w:rsid w:val="00E62FB1"/>
    <w:rsid w:val="00E64FFA"/>
    <w:rsid w:val="00E723A5"/>
    <w:rsid w:val="00E77FBE"/>
    <w:rsid w:val="00E8410B"/>
    <w:rsid w:val="00E84A75"/>
    <w:rsid w:val="00E91DC4"/>
    <w:rsid w:val="00E926AB"/>
    <w:rsid w:val="00E92EB8"/>
    <w:rsid w:val="00E95128"/>
    <w:rsid w:val="00E961BD"/>
    <w:rsid w:val="00EA53CC"/>
    <w:rsid w:val="00EA7033"/>
    <w:rsid w:val="00EB0C1B"/>
    <w:rsid w:val="00EB19A5"/>
    <w:rsid w:val="00EB2885"/>
    <w:rsid w:val="00EB2EF0"/>
    <w:rsid w:val="00EB5475"/>
    <w:rsid w:val="00EB5A2D"/>
    <w:rsid w:val="00EB7262"/>
    <w:rsid w:val="00EB7C25"/>
    <w:rsid w:val="00EC033C"/>
    <w:rsid w:val="00EC2F2B"/>
    <w:rsid w:val="00EC4DD1"/>
    <w:rsid w:val="00ED589A"/>
    <w:rsid w:val="00ED5D21"/>
    <w:rsid w:val="00ED6DA4"/>
    <w:rsid w:val="00EE0DB0"/>
    <w:rsid w:val="00EE1837"/>
    <w:rsid w:val="00EE4388"/>
    <w:rsid w:val="00EE5203"/>
    <w:rsid w:val="00EE5371"/>
    <w:rsid w:val="00EE5D0F"/>
    <w:rsid w:val="00EF07A7"/>
    <w:rsid w:val="00EF13B6"/>
    <w:rsid w:val="00EF1C91"/>
    <w:rsid w:val="00EF69CD"/>
    <w:rsid w:val="00EF7F5A"/>
    <w:rsid w:val="00F00686"/>
    <w:rsid w:val="00F0077B"/>
    <w:rsid w:val="00F0295D"/>
    <w:rsid w:val="00F03053"/>
    <w:rsid w:val="00F03754"/>
    <w:rsid w:val="00F03F3B"/>
    <w:rsid w:val="00F05FBC"/>
    <w:rsid w:val="00F0667D"/>
    <w:rsid w:val="00F11657"/>
    <w:rsid w:val="00F1197C"/>
    <w:rsid w:val="00F17EE7"/>
    <w:rsid w:val="00F23B40"/>
    <w:rsid w:val="00F2786C"/>
    <w:rsid w:val="00F27D02"/>
    <w:rsid w:val="00F3534C"/>
    <w:rsid w:val="00F403C0"/>
    <w:rsid w:val="00F40EAC"/>
    <w:rsid w:val="00F4182B"/>
    <w:rsid w:val="00F42207"/>
    <w:rsid w:val="00F43877"/>
    <w:rsid w:val="00F43E75"/>
    <w:rsid w:val="00F4498C"/>
    <w:rsid w:val="00F45E00"/>
    <w:rsid w:val="00F524BF"/>
    <w:rsid w:val="00F53826"/>
    <w:rsid w:val="00F56722"/>
    <w:rsid w:val="00F62D43"/>
    <w:rsid w:val="00F6738F"/>
    <w:rsid w:val="00F70692"/>
    <w:rsid w:val="00F70E85"/>
    <w:rsid w:val="00F70FDA"/>
    <w:rsid w:val="00F76981"/>
    <w:rsid w:val="00F77CF8"/>
    <w:rsid w:val="00F843BB"/>
    <w:rsid w:val="00F853E7"/>
    <w:rsid w:val="00F85DCD"/>
    <w:rsid w:val="00F8758B"/>
    <w:rsid w:val="00F876CF"/>
    <w:rsid w:val="00F90FF8"/>
    <w:rsid w:val="00F93DBF"/>
    <w:rsid w:val="00F96054"/>
    <w:rsid w:val="00F9699D"/>
    <w:rsid w:val="00F970B5"/>
    <w:rsid w:val="00FA2282"/>
    <w:rsid w:val="00FA2FA5"/>
    <w:rsid w:val="00FA37FA"/>
    <w:rsid w:val="00FA5A69"/>
    <w:rsid w:val="00FA5ECA"/>
    <w:rsid w:val="00FB0BE0"/>
    <w:rsid w:val="00FB0D5B"/>
    <w:rsid w:val="00FB1C11"/>
    <w:rsid w:val="00FB7E8C"/>
    <w:rsid w:val="00FC419C"/>
    <w:rsid w:val="00FC645C"/>
    <w:rsid w:val="00FC6A26"/>
    <w:rsid w:val="00FD68FE"/>
    <w:rsid w:val="00FE284C"/>
    <w:rsid w:val="00FE6289"/>
    <w:rsid w:val="00FE6842"/>
    <w:rsid w:val="00FE7100"/>
    <w:rsid w:val="00FF49B3"/>
    <w:rsid w:val="14A68E11"/>
    <w:rsid w:val="47B35728"/>
    <w:rsid w:val="68CBDF9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B0881"/>
  <w15:chartTrackingRefBased/>
  <w15:docId w15:val="{A8F26636-DBFD-468D-B6E9-D26A3F96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IMIS-Para"/>
    <w:link w:val="Heading1Char"/>
    <w:uiPriority w:val="9"/>
    <w:qFormat/>
    <w:rsid w:val="001C3243"/>
    <w:pPr>
      <w:outlineLvl w:val="0"/>
    </w:pPr>
  </w:style>
  <w:style w:type="paragraph" w:styleId="Heading2">
    <w:name w:val="heading 2"/>
    <w:basedOn w:val="Normal"/>
    <w:next w:val="Normal"/>
    <w:link w:val="Heading2Char"/>
    <w:uiPriority w:val="9"/>
    <w:unhideWhenUsed/>
    <w:qFormat/>
    <w:rsid w:val="00012E46"/>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02DF"/>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A02DF"/>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02DF"/>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02DF"/>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A02DF"/>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A02D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02D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71E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3243"/>
    <w:rPr>
      <w:rFonts w:ascii="Times New Roman" w:hAnsi="Times New Roman"/>
      <w:color w:val="282828"/>
      <w:sz w:val="24"/>
      <w:szCs w:val="24"/>
    </w:rPr>
  </w:style>
  <w:style w:type="paragraph" w:styleId="NormalWeb">
    <w:name w:val="Normal (Web)"/>
    <w:basedOn w:val="Normal"/>
    <w:uiPriority w:val="99"/>
    <w:unhideWhenUsed/>
    <w:rsid w:val="007D7ABC"/>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 w:type="paragraph" w:customStyle="1" w:styleId="IMIS-Title">
    <w:name w:val="IMIS-Title"/>
    <w:basedOn w:val="Title"/>
    <w:link w:val="IMIS-TitleChar"/>
    <w:qFormat/>
    <w:rsid w:val="00012E46"/>
    <w:rPr>
      <w:b/>
      <w:color w:val="031B7F"/>
      <w:kern w:val="0"/>
      <w:lang w:eastAsia="ja-JP"/>
      <w14:ligatures w14:val="none"/>
    </w:rPr>
  </w:style>
  <w:style w:type="character" w:customStyle="1" w:styleId="IMIS-TitleChar">
    <w:name w:val="IMIS-Title Char"/>
    <w:basedOn w:val="TitleChar"/>
    <w:link w:val="IMIS-Title"/>
    <w:rsid w:val="00012E46"/>
    <w:rPr>
      <w:rFonts w:asciiTheme="majorHAnsi" w:eastAsiaTheme="majorEastAsia" w:hAnsiTheme="majorHAnsi" w:cstheme="majorBidi"/>
      <w:b/>
      <w:color w:val="031B7F"/>
      <w:spacing w:val="-10"/>
      <w:kern w:val="0"/>
      <w:sz w:val="56"/>
      <w:szCs w:val="56"/>
      <w:lang w:eastAsia="ja-JP"/>
      <w14:ligatures w14:val="none"/>
    </w:rPr>
  </w:style>
  <w:style w:type="paragraph" w:styleId="Title">
    <w:name w:val="Title"/>
    <w:basedOn w:val="Normal"/>
    <w:next w:val="Normal"/>
    <w:link w:val="TitleChar"/>
    <w:uiPriority w:val="10"/>
    <w:qFormat/>
    <w:rsid w:val="001E7F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FAD"/>
    <w:rPr>
      <w:rFonts w:asciiTheme="majorHAnsi" w:eastAsiaTheme="majorEastAsia" w:hAnsiTheme="majorHAnsi" w:cstheme="majorBidi"/>
      <w:spacing w:val="-10"/>
      <w:kern w:val="28"/>
      <w:sz w:val="56"/>
      <w:szCs w:val="56"/>
    </w:rPr>
  </w:style>
  <w:style w:type="paragraph" w:customStyle="1" w:styleId="IMIS-Caption">
    <w:name w:val="IMIS-Caption"/>
    <w:basedOn w:val="IMIS-Para"/>
    <w:link w:val="IMIS-CaptionChar"/>
    <w:qFormat/>
    <w:rsid w:val="00996054"/>
    <w:pPr>
      <w:numPr>
        <w:ilvl w:val="8"/>
        <w:numId w:val="5"/>
      </w:numPr>
      <w:spacing w:before="0" w:after="0"/>
      <w:jc w:val="center"/>
    </w:pPr>
    <w:rPr>
      <w:rFonts w:ascii="Book Antiqua" w:hAnsi="Book Antiqua"/>
      <w:i/>
      <w:color w:val="2F5496" w:themeColor="accent1" w:themeShade="BF"/>
      <w:sz w:val="16"/>
      <w:szCs w:val="16"/>
    </w:rPr>
  </w:style>
  <w:style w:type="character" w:customStyle="1" w:styleId="IMIS-CaptionChar">
    <w:name w:val="IMIS-Caption Char"/>
    <w:basedOn w:val="DefaultParagraphFont"/>
    <w:link w:val="IMIS-Caption"/>
    <w:rsid w:val="00996054"/>
    <w:rPr>
      <w:rFonts w:ascii="Book Antiqua" w:hAnsi="Book Antiqua"/>
      <w:i/>
      <w:color w:val="2F5496" w:themeColor="accent1" w:themeShade="BF"/>
      <w:sz w:val="16"/>
      <w:szCs w:val="16"/>
    </w:rPr>
  </w:style>
  <w:style w:type="paragraph" w:styleId="Caption">
    <w:name w:val="caption"/>
    <w:basedOn w:val="Normal"/>
    <w:next w:val="Normal"/>
    <w:uiPriority w:val="35"/>
    <w:unhideWhenUsed/>
    <w:qFormat/>
    <w:rsid w:val="0013320C"/>
    <w:pPr>
      <w:spacing w:after="200" w:line="240" w:lineRule="auto"/>
    </w:pPr>
    <w:rPr>
      <w:i/>
      <w:iCs/>
      <w:color w:val="44546A" w:themeColor="text2"/>
      <w:sz w:val="18"/>
      <w:szCs w:val="18"/>
    </w:rPr>
  </w:style>
  <w:style w:type="paragraph" w:customStyle="1" w:styleId="IMIS-CoverPage-6">
    <w:name w:val="IMIS-CoverPage-6"/>
    <w:rsid w:val="00012E46"/>
  </w:style>
  <w:style w:type="paragraph" w:customStyle="1" w:styleId="IMIS-Head1">
    <w:name w:val="IMIS-Head1"/>
    <w:basedOn w:val="Heading1"/>
    <w:next w:val="Normal"/>
    <w:link w:val="IMIS-Head1Char"/>
    <w:qFormat/>
    <w:rsid w:val="00AB2AD9"/>
    <w:pPr>
      <w:keepNext/>
      <w:keepLines/>
      <w:numPr>
        <w:numId w:val="5"/>
      </w:numPr>
      <w:pBdr>
        <w:bottom w:val="single" w:sz="4" w:space="1" w:color="595959" w:themeColor="text1" w:themeTint="A6"/>
      </w:pBdr>
      <w:spacing w:before="600" w:after="400"/>
    </w:pPr>
    <w:rPr>
      <w:rFonts w:ascii="Book Antiqua" w:eastAsiaTheme="majorEastAsia" w:hAnsi="Book Antiqua" w:cstheme="majorBidi"/>
      <w:b/>
      <w:bCs/>
      <w:smallCaps/>
      <w:color w:val="2439A4"/>
      <w:kern w:val="0"/>
      <w:sz w:val="32"/>
      <w:szCs w:val="36"/>
      <w:lang w:eastAsia="ja-JP"/>
    </w:rPr>
  </w:style>
  <w:style w:type="character" w:customStyle="1" w:styleId="IMIS-Head1Char">
    <w:name w:val="IMIS-Head1 Char"/>
    <w:basedOn w:val="Heading1Char"/>
    <w:link w:val="IMIS-Head1"/>
    <w:rsid w:val="00AB2AD9"/>
    <w:rPr>
      <w:rFonts w:ascii="Book Antiqua" w:eastAsiaTheme="majorEastAsia" w:hAnsi="Book Antiqua" w:cstheme="majorBidi"/>
      <w:b/>
      <w:bCs/>
      <w:smallCaps/>
      <w:color w:val="2439A4"/>
      <w:kern w:val="0"/>
      <w:sz w:val="32"/>
      <w:szCs w:val="36"/>
      <w:lang w:eastAsia="ja-JP"/>
    </w:rPr>
  </w:style>
  <w:style w:type="paragraph" w:customStyle="1" w:styleId="IMIS-Head2">
    <w:name w:val="IMIS-Head2"/>
    <w:basedOn w:val="Heading2"/>
    <w:next w:val="Normal"/>
    <w:link w:val="IMIS-Head2Char"/>
    <w:qFormat/>
    <w:rsid w:val="00931D47"/>
    <w:pPr>
      <w:numPr>
        <w:numId w:val="5"/>
      </w:numPr>
      <w:spacing w:before="280" w:after="240" w:line="240" w:lineRule="auto"/>
      <w:jc w:val="both"/>
    </w:pPr>
    <w:rPr>
      <w:rFonts w:ascii="Times New Roman" w:hAnsi="Times New Roman"/>
      <w:b/>
      <w:color w:val="2941BB"/>
      <w:sz w:val="28"/>
    </w:rPr>
  </w:style>
  <w:style w:type="character" w:customStyle="1" w:styleId="IMIS-Head2Char">
    <w:name w:val="IMIS-Head2 Char"/>
    <w:basedOn w:val="Heading2Char"/>
    <w:link w:val="IMIS-Head2"/>
    <w:rsid w:val="00931D47"/>
    <w:rPr>
      <w:rFonts w:ascii="Times New Roman" w:eastAsiaTheme="majorEastAsia" w:hAnsi="Times New Roman" w:cstheme="majorBidi"/>
      <w:b/>
      <w:color w:val="2941BB"/>
      <w:sz w:val="28"/>
      <w:szCs w:val="26"/>
    </w:rPr>
  </w:style>
  <w:style w:type="character" w:customStyle="1" w:styleId="Heading2Char">
    <w:name w:val="Heading 2 Char"/>
    <w:basedOn w:val="DefaultParagraphFont"/>
    <w:link w:val="Heading2"/>
    <w:uiPriority w:val="9"/>
    <w:rsid w:val="00012E46"/>
    <w:rPr>
      <w:rFonts w:asciiTheme="majorHAnsi" w:eastAsiaTheme="majorEastAsia" w:hAnsiTheme="majorHAnsi" w:cstheme="majorBidi"/>
      <w:color w:val="2F5496" w:themeColor="accent1" w:themeShade="BF"/>
      <w:sz w:val="26"/>
      <w:szCs w:val="26"/>
    </w:rPr>
  </w:style>
  <w:style w:type="paragraph" w:customStyle="1" w:styleId="IMIS-Head3">
    <w:name w:val="IMIS-Head3"/>
    <w:basedOn w:val="Heading2"/>
    <w:next w:val="Normal"/>
    <w:link w:val="IMIS-Head3Char"/>
    <w:qFormat/>
    <w:rsid w:val="004055FA"/>
    <w:pPr>
      <w:numPr>
        <w:ilvl w:val="2"/>
        <w:numId w:val="5"/>
      </w:numPr>
      <w:spacing w:before="280" w:after="240" w:line="240" w:lineRule="auto"/>
      <w:jc w:val="both"/>
    </w:pPr>
    <w:rPr>
      <w:rFonts w:ascii="Book Antiqua" w:eastAsia="Times New Roman" w:hAnsi="Book Antiqua"/>
      <w:b/>
      <w:color w:val="101C76"/>
      <w:sz w:val="28"/>
    </w:rPr>
  </w:style>
  <w:style w:type="character" w:customStyle="1" w:styleId="IMIS-Head3Char">
    <w:name w:val="IMIS-Head3 Char"/>
    <w:basedOn w:val="Heading2Char"/>
    <w:link w:val="IMIS-Head3"/>
    <w:rsid w:val="004055FA"/>
    <w:rPr>
      <w:rFonts w:ascii="Book Antiqua" w:eastAsia="Times New Roman" w:hAnsi="Book Antiqua" w:cstheme="majorBidi"/>
      <w:b/>
      <w:color w:val="101C76"/>
      <w:sz w:val="28"/>
      <w:szCs w:val="26"/>
    </w:rPr>
  </w:style>
  <w:style w:type="paragraph" w:customStyle="1" w:styleId="IMIS-Head4">
    <w:name w:val="IMIS-Head4"/>
    <w:basedOn w:val="IMIS-Head3"/>
    <w:link w:val="IMIS-Head4Char"/>
    <w:qFormat/>
    <w:rsid w:val="00012E46"/>
    <w:pPr>
      <w:numPr>
        <w:ilvl w:val="3"/>
      </w:numPr>
    </w:pPr>
    <w:rPr>
      <w:color w:val="262626" w:themeColor="text1" w:themeTint="D9"/>
    </w:rPr>
  </w:style>
  <w:style w:type="character" w:customStyle="1" w:styleId="IMIS-Head4Char">
    <w:name w:val="IMIS-Head4 Char"/>
    <w:basedOn w:val="IMIS-Head3Char"/>
    <w:link w:val="IMIS-Head4"/>
    <w:rsid w:val="00012E46"/>
    <w:rPr>
      <w:rFonts w:ascii="Book Antiqua" w:eastAsia="Times New Roman" w:hAnsi="Book Antiqua" w:cstheme="majorBidi"/>
      <w:b/>
      <w:color w:val="262626" w:themeColor="text1" w:themeTint="D9"/>
      <w:sz w:val="28"/>
      <w:szCs w:val="26"/>
    </w:rPr>
  </w:style>
  <w:style w:type="paragraph" w:customStyle="1" w:styleId="IMIS-Head5">
    <w:name w:val="IMIS-Head5"/>
    <w:basedOn w:val="IMIS-Head3"/>
    <w:link w:val="IMIS-Head5Char"/>
    <w:qFormat/>
    <w:rsid w:val="00012E46"/>
    <w:pPr>
      <w:numPr>
        <w:ilvl w:val="4"/>
      </w:numPr>
    </w:pPr>
    <w:rPr>
      <w:color w:val="595959" w:themeColor="text1" w:themeTint="A6"/>
    </w:rPr>
  </w:style>
  <w:style w:type="character" w:customStyle="1" w:styleId="IMIS-Head5Char">
    <w:name w:val="IMIS-Head5 Char"/>
    <w:basedOn w:val="IMIS-Head3Char"/>
    <w:link w:val="IMIS-Head5"/>
    <w:rsid w:val="00012E46"/>
    <w:rPr>
      <w:rFonts w:ascii="Book Antiqua" w:eastAsia="Times New Roman" w:hAnsi="Book Antiqua" w:cstheme="majorBidi"/>
      <w:b/>
      <w:color w:val="595959" w:themeColor="text1" w:themeTint="A6"/>
      <w:sz w:val="28"/>
      <w:szCs w:val="26"/>
    </w:rPr>
  </w:style>
  <w:style w:type="paragraph" w:customStyle="1" w:styleId="IMIS-Para">
    <w:name w:val="IMIS-Para"/>
    <w:basedOn w:val="Normal"/>
    <w:link w:val="IMIS-ParaChar"/>
    <w:qFormat/>
    <w:rsid w:val="00817E08"/>
    <w:pPr>
      <w:spacing w:before="160" w:line="360" w:lineRule="auto"/>
      <w:jc w:val="both"/>
    </w:pPr>
    <w:rPr>
      <w:rFonts w:ascii="Times New Roman" w:hAnsi="Times New Roman"/>
      <w:color w:val="282828"/>
      <w:sz w:val="24"/>
      <w:szCs w:val="24"/>
    </w:rPr>
  </w:style>
  <w:style w:type="character" w:customStyle="1" w:styleId="IMIS-ParaChar">
    <w:name w:val="IMIS-Para Char"/>
    <w:basedOn w:val="DefaultParagraphFont"/>
    <w:link w:val="IMIS-Para"/>
    <w:rsid w:val="00817E08"/>
    <w:rPr>
      <w:rFonts w:ascii="Times New Roman" w:hAnsi="Times New Roman"/>
      <w:color w:val="282828"/>
      <w:sz w:val="24"/>
      <w:szCs w:val="24"/>
    </w:rPr>
  </w:style>
  <w:style w:type="character" w:styleId="Hyperlink">
    <w:name w:val="Hyperlink"/>
    <w:basedOn w:val="DefaultParagraphFont"/>
    <w:uiPriority w:val="99"/>
    <w:unhideWhenUsed/>
    <w:qFormat/>
    <w:rsid w:val="000E74F6"/>
    <w:rPr>
      <w:color w:val="0563C1" w:themeColor="hyperlink"/>
      <w:u w:val="single"/>
    </w:rPr>
  </w:style>
  <w:style w:type="paragraph" w:styleId="TOC1">
    <w:name w:val="toc 1"/>
    <w:basedOn w:val="Normal"/>
    <w:next w:val="Normal"/>
    <w:autoRedefine/>
    <w:uiPriority w:val="39"/>
    <w:unhideWhenUsed/>
    <w:rsid w:val="000E74F6"/>
    <w:pPr>
      <w:spacing w:before="240" w:after="120"/>
    </w:pPr>
    <w:rPr>
      <w:rFonts w:cstheme="minorHAnsi"/>
      <w:b/>
      <w:bCs/>
      <w:sz w:val="20"/>
      <w:szCs w:val="20"/>
    </w:rPr>
  </w:style>
  <w:style w:type="paragraph" w:styleId="TOC2">
    <w:name w:val="toc 2"/>
    <w:basedOn w:val="Normal"/>
    <w:next w:val="Normal"/>
    <w:autoRedefine/>
    <w:uiPriority w:val="39"/>
    <w:unhideWhenUsed/>
    <w:rsid w:val="000E74F6"/>
    <w:pPr>
      <w:spacing w:before="120" w:after="0"/>
      <w:ind w:left="220"/>
    </w:pPr>
    <w:rPr>
      <w:rFonts w:cstheme="minorHAnsi"/>
      <w:i/>
      <w:iCs/>
      <w:sz w:val="20"/>
      <w:szCs w:val="20"/>
    </w:rPr>
  </w:style>
  <w:style w:type="paragraph" w:styleId="TOC3">
    <w:name w:val="toc 3"/>
    <w:basedOn w:val="Normal"/>
    <w:next w:val="Normal"/>
    <w:autoRedefine/>
    <w:uiPriority w:val="39"/>
    <w:unhideWhenUsed/>
    <w:rsid w:val="000E74F6"/>
    <w:pPr>
      <w:spacing w:after="0"/>
      <w:ind w:left="440"/>
    </w:pPr>
    <w:rPr>
      <w:rFonts w:cstheme="minorHAnsi"/>
      <w:sz w:val="20"/>
      <w:szCs w:val="20"/>
    </w:rPr>
  </w:style>
  <w:style w:type="paragraph" w:styleId="TOC4">
    <w:name w:val="toc 4"/>
    <w:basedOn w:val="Normal"/>
    <w:next w:val="Normal"/>
    <w:autoRedefine/>
    <w:uiPriority w:val="39"/>
    <w:unhideWhenUsed/>
    <w:rsid w:val="000E74F6"/>
    <w:pPr>
      <w:spacing w:after="0"/>
      <w:ind w:left="660"/>
    </w:pPr>
    <w:rPr>
      <w:rFonts w:cstheme="minorHAnsi"/>
      <w:sz w:val="20"/>
      <w:szCs w:val="20"/>
    </w:rPr>
  </w:style>
  <w:style w:type="paragraph" w:styleId="TOC5">
    <w:name w:val="toc 5"/>
    <w:basedOn w:val="Normal"/>
    <w:next w:val="Normal"/>
    <w:autoRedefine/>
    <w:uiPriority w:val="39"/>
    <w:unhideWhenUsed/>
    <w:rsid w:val="000E74F6"/>
    <w:pPr>
      <w:spacing w:after="0"/>
      <w:ind w:left="880"/>
    </w:pPr>
    <w:rPr>
      <w:rFonts w:cstheme="minorHAnsi"/>
      <w:sz w:val="20"/>
      <w:szCs w:val="20"/>
    </w:rPr>
  </w:style>
  <w:style w:type="paragraph" w:styleId="Footer">
    <w:name w:val="footer"/>
    <w:basedOn w:val="Normal"/>
    <w:link w:val="FooterChar"/>
    <w:uiPriority w:val="99"/>
    <w:unhideWhenUsed/>
    <w:qFormat/>
    <w:rsid w:val="000E7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4F6"/>
  </w:style>
  <w:style w:type="paragraph" w:styleId="Header">
    <w:name w:val="header"/>
    <w:basedOn w:val="Normal"/>
    <w:link w:val="HeaderChar"/>
    <w:uiPriority w:val="99"/>
    <w:unhideWhenUsed/>
    <w:rsid w:val="000E7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4F6"/>
  </w:style>
  <w:style w:type="character" w:customStyle="1" w:styleId="Heading3Char">
    <w:name w:val="Heading 3 Char"/>
    <w:basedOn w:val="DefaultParagraphFont"/>
    <w:link w:val="Heading3"/>
    <w:uiPriority w:val="9"/>
    <w:rsid w:val="00BA02D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A02D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02D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A02D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A02D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02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02D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F13B6"/>
    <w:pPr>
      <w:ind w:left="720"/>
      <w:contextualSpacing/>
    </w:pPr>
  </w:style>
  <w:style w:type="paragraph" w:customStyle="1" w:styleId="IMIS-Head6">
    <w:name w:val="IMIS-Head6"/>
    <w:basedOn w:val="Normal"/>
    <w:link w:val="IMIS-Head6Char"/>
    <w:qFormat/>
    <w:rsid w:val="00705165"/>
    <w:rPr>
      <w:rFonts w:ascii="Times New Roman" w:hAnsi="Times New Roman"/>
      <w:b/>
      <w:bCs/>
      <w:color w:val="282828"/>
      <w:sz w:val="24"/>
      <w:szCs w:val="24"/>
    </w:rPr>
  </w:style>
  <w:style w:type="character" w:customStyle="1" w:styleId="IMIS-Head6Char">
    <w:name w:val="IMIS-Head6 Char"/>
    <w:basedOn w:val="DefaultParagraphFont"/>
    <w:link w:val="IMIS-Head6"/>
    <w:rsid w:val="00705165"/>
    <w:rPr>
      <w:rFonts w:ascii="Times New Roman" w:hAnsi="Times New Roman"/>
      <w:b/>
      <w:bCs/>
      <w:color w:val="282828"/>
      <w:sz w:val="24"/>
      <w:szCs w:val="24"/>
    </w:rPr>
  </w:style>
  <w:style w:type="paragraph" w:customStyle="1" w:styleId="IMIS-Appendix">
    <w:name w:val="IMIS-Appendix"/>
    <w:basedOn w:val="IMIS-Head1"/>
    <w:link w:val="IMIS-AppendixChar"/>
    <w:qFormat/>
    <w:rsid w:val="009A0EE6"/>
    <w:pPr>
      <w:numPr>
        <w:numId w:val="3"/>
      </w:numPr>
      <w:tabs>
        <w:tab w:val="left" w:pos="720"/>
        <w:tab w:val="left" w:pos="810"/>
      </w:tabs>
      <w:spacing w:before="0" w:after="0"/>
      <w:ind w:left="0" w:firstLine="1800"/>
    </w:pPr>
  </w:style>
  <w:style w:type="paragraph" w:customStyle="1" w:styleId="IMIS-Append-Title">
    <w:name w:val="IMIS-Append-Title"/>
    <w:basedOn w:val="IMIS-Head2"/>
    <w:link w:val="IMIS-Append-TitleChar"/>
    <w:qFormat/>
    <w:rsid w:val="0052463C"/>
    <w:pPr>
      <w:numPr>
        <w:ilvl w:val="0"/>
        <w:numId w:val="0"/>
      </w:numPr>
    </w:pPr>
    <w:rPr>
      <w:rFonts w:eastAsia="Times New Roman"/>
    </w:rPr>
  </w:style>
  <w:style w:type="character" w:customStyle="1" w:styleId="IMIS-AppendixChar">
    <w:name w:val="IMIS-Appendix Char"/>
    <w:basedOn w:val="IMIS-Head1Char"/>
    <w:link w:val="IMIS-Appendix"/>
    <w:rsid w:val="009A0EE6"/>
    <w:rPr>
      <w:rFonts w:ascii="Book Antiqua" w:eastAsiaTheme="majorEastAsia" w:hAnsi="Book Antiqua" w:cstheme="majorBidi"/>
      <w:b/>
      <w:bCs/>
      <w:smallCaps/>
      <w:color w:val="2439A4"/>
      <w:kern w:val="0"/>
      <w:sz w:val="32"/>
      <w:szCs w:val="36"/>
      <w:lang w:eastAsia="ja-JP"/>
    </w:rPr>
  </w:style>
  <w:style w:type="character" w:customStyle="1" w:styleId="IMIS-Append-TitleChar">
    <w:name w:val="IMIS-Append-Title Char"/>
    <w:basedOn w:val="IMIS-Head2Char"/>
    <w:link w:val="IMIS-Append-Title"/>
    <w:rsid w:val="0052463C"/>
    <w:rPr>
      <w:rFonts w:ascii="Book Antiqua" w:eastAsia="Times New Roman" w:hAnsi="Book Antiqua" w:cstheme="majorBidi"/>
      <w:b/>
      <w:color w:val="2941BB"/>
      <w:sz w:val="28"/>
      <w:szCs w:val="26"/>
    </w:rPr>
  </w:style>
  <w:style w:type="character" w:customStyle="1" w:styleId="apple-tab-span">
    <w:name w:val="apple-tab-span"/>
    <w:basedOn w:val="DefaultParagraphFont"/>
    <w:rsid w:val="00973E1F"/>
  </w:style>
  <w:style w:type="paragraph" w:styleId="TOCHeading">
    <w:name w:val="TOC Heading"/>
    <w:basedOn w:val="Heading1"/>
    <w:next w:val="Normal"/>
    <w:uiPriority w:val="39"/>
    <w:unhideWhenUsed/>
    <w:qFormat/>
    <w:rsid w:val="004A38C2"/>
    <w:pPr>
      <w:keepNext/>
      <w:keepLines/>
      <w:spacing w:before="240" w:after="0" w:line="259" w:lineRule="auto"/>
      <w:outlineLvl w:val="9"/>
    </w:pPr>
    <w:rPr>
      <w:rFonts w:asciiTheme="majorHAnsi" w:eastAsiaTheme="majorEastAsia" w:hAnsiTheme="majorHAnsi" w:cstheme="majorBidi"/>
      <w:b/>
      <w:bCs/>
      <w:color w:val="2F5496" w:themeColor="accent1" w:themeShade="BF"/>
      <w:kern w:val="0"/>
      <w:sz w:val="32"/>
      <w:szCs w:val="32"/>
    </w:rPr>
  </w:style>
  <w:style w:type="table" w:styleId="ListTable6Colorful-Accent5">
    <w:name w:val="List Table 6 Colorful Accent 5"/>
    <w:basedOn w:val="TableNormal"/>
    <w:uiPriority w:val="51"/>
    <w:rsid w:val="00C22FCB"/>
    <w:pPr>
      <w:spacing w:after="0" w:line="240" w:lineRule="auto"/>
    </w:pPr>
    <w:rPr>
      <w:color w:val="2E74B5" w:themeColor="accent5" w:themeShade="BF"/>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dashed" w:sz="4" w:space="0" w:color="5B9BD5" w:themeColor="accent5"/>
        <w:insideV w:val="dashed" w:sz="4" w:space="0" w:color="5B9BD5" w:themeColor="accent5"/>
      </w:tblBorders>
    </w:tblPr>
    <w:tcPr>
      <w:shd w:val="pct10" w:color="D9E2F3" w:themeColor="accent1" w:themeTint="33" w:fill="8EAADB" w:themeFill="accent1" w:themeFillTint="99"/>
    </w:tc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7Colorful-Accent5">
    <w:name w:val="List Table 7 Colorful Accent 5"/>
    <w:basedOn w:val="TableNormal"/>
    <w:uiPriority w:val="52"/>
    <w:rsid w:val="00C22FC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5">
    <w:name w:val="Grid Table 7 Colorful Accent 5"/>
    <w:basedOn w:val="TableNormal"/>
    <w:uiPriority w:val="52"/>
    <w:rsid w:val="00E34B9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PlaceholderText">
    <w:name w:val="Placeholder Text"/>
    <w:basedOn w:val="DefaultParagraphFont"/>
    <w:uiPriority w:val="99"/>
    <w:semiHidden/>
    <w:rsid w:val="00053600"/>
    <w:rPr>
      <w:color w:val="808080"/>
    </w:rPr>
  </w:style>
  <w:style w:type="paragraph" w:styleId="NoSpacing">
    <w:name w:val="No Spacing"/>
    <w:aliases w:val="steps"/>
    <w:basedOn w:val="IMIS-Head6"/>
    <w:uiPriority w:val="1"/>
    <w:qFormat/>
    <w:rsid w:val="0031312F"/>
    <w:pPr>
      <w:spacing w:after="0" w:line="240" w:lineRule="auto"/>
    </w:pPr>
    <w:rPr>
      <w:color w:val="44546A" w:themeColor="text2"/>
      <w:kern w:val="0"/>
      <w:sz w:val="20"/>
      <w:szCs w:val="20"/>
      <w14:ligatures w14:val="none"/>
    </w:rPr>
  </w:style>
  <w:style w:type="table" w:styleId="TableGridLight">
    <w:name w:val="Grid Table Light"/>
    <w:basedOn w:val="TableNormal"/>
    <w:uiPriority w:val="40"/>
    <w:rsid w:val="006C66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B07984"/>
    <w:pPr>
      <w:numPr>
        <w:numId w:val="4"/>
      </w:numPr>
      <w:contextualSpacing/>
    </w:pPr>
  </w:style>
  <w:style w:type="paragraph" w:customStyle="1" w:styleId="IMIS-notHead4">
    <w:name w:val="IMIS-notHead4"/>
    <w:next w:val="IMIS-Para"/>
    <w:link w:val="IMIS-notHead4Char"/>
    <w:qFormat/>
    <w:rsid w:val="004055FA"/>
    <w:rPr>
      <w:rFonts w:ascii="Book Antiqua" w:eastAsiaTheme="majorEastAsia" w:hAnsi="Book Antiqua" w:cs="Times New Roman"/>
      <w:b/>
      <w:color w:val="262626" w:themeColor="text1" w:themeTint="D9"/>
      <w:sz w:val="28"/>
      <w:szCs w:val="26"/>
    </w:rPr>
  </w:style>
  <w:style w:type="character" w:customStyle="1" w:styleId="IMIS-notHead4Char">
    <w:name w:val="IMIS-notHead4 Char"/>
    <w:basedOn w:val="DefaultParagraphFont"/>
    <w:link w:val="IMIS-notHead4"/>
    <w:rsid w:val="004055FA"/>
    <w:rPr>
      <w:rFonts w:ascii="Book Antiqua" w:eastAsiaTheme="majorEastAsia" w:hAnsi="Book Antiqua" w:cs="Times New Roman"/>
      <w:b/>
      <w:color w:val="262626" w:themeColor="text1" w:themeTint="D9"/>
      <w:sz w:val="28"/>
      <w:szCs w:val="26"/>
    </w:rPr>
  </w:style>
  <w:style w:type="paragraph" w:styleId="Subtitle">
    <w:name w:val="Subtitle"/>
    <w:basedOn w:val="Normal"/>
    <w:next w:val="Normal"/>
    <w:link w:val="SubtitleChar"/>
    <w:uiPriority w:val="11"/>
    <w:qFormat/>
    <w:rsid w:val="006E6AC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E6AC3"/>
    <w:rPr>
      <w:rFonts w:eastAsiaTheme="minorEastAsia"/>
      <w:color w:val="5A5A5A" w:themeColor="text1" w:themeTint="A5"/>
      <w:spacing w:val="15"/>
    </w:rPr>
  </w:style>
  <w:style w:type="paragraph" w:customStyle="1" w:styleId="IMIS-notHead5">
    <w:name w:val="IMIS-notHead5"/>
    <w:link w:val="IMIS-notHead5Char"/>
    <w:qFormat/>
    <w:rsid w:val="00E57547"/>
    <w:pPr>
      <w:spacing w:line="360" w:lineRule="auto"/>
    </w:pPr>
    <w:rPr>
      <w:rFonts w:ascii="Times New Roman" w:eastAsia="Times New Roman" w:hAnsi="Times New Roman" w:cs="Times New Roman"/>
      <w:b/>
      <w:color w:val="000000"/>
      <w:sz w:val="24"/>
      <w:szCs w:val="24"/>
    </w:rPr>
  </w:style>
  <w:style w:type="character" w:customStyle="1" w:styleId="IMIS-notHead5Char">
    <w:name w:val="IMIS-notHead5 Char"/>
    <w:basedOn w:val="DefaultParagraphFont"/>
    <w:link w:val="IMIS-notHead5"/>
    <w:rsid w:val="00E57547"/>
    <w:rPr>
      <w:rFonts w:ascii="Times New Roman" w:eastAsia="Times New Roman" w:hAnsi="Times New Roman" w:cs="Times New Roman"/>
      <w:b/>
      <w:color w:val="000000"/>
      <w:sz w:val="24"/>
      <w:szCs w:val="24"/>
    </w:rPr>
  </w:style>
  <w:style w:type="paragraph" w:customStyle="1" w:styleId="IMIS-para-bullet">
    <w:name w:val="IMIS-para-bullet"/>
    <w:link w:val="IMIS-para-bulletChar"/>
    <w:qFormat/>
    <w:rsid w:val="00E57547"/>
    <w:pPr>
      <w:numPr>
        <w:numId w:val="6"/>
      </w:numPr>
    </w:pPr>
    <w:rPr>
      <w:rFonts w:ascii="Times New Roman" w:eastAsia="Calibri" w:hAnsi="Times New Roman" w:cs="Calibri"/>
      <w:color w:val="282828"/>
      <w:sz w:val="24"/>
      <w:szCs w:val="24"/>
    </w:rPr>
  </w:style>
  <w:style w:type="character" w:customStyle="1" w:styleId="IMIS-para-bulletChar">
    <w:name w:val="IMIS-para-bullet Char"/>
    <w:basedOn w:val="DefaultParagraphFont"/>
    <w:link w:val="IMIS-para-bullet"/>
    <w:rsid w:val="00E57547"/>
    <w:rPr>
      <w:rFonts w:ascii="Times New Roman" w:eastAsia="Calibri" w:hAnsi="Times New Roman" w:cs="Calibri"/>
      <w:color w:val="282828"/>
      <w:sz w:val="24"/>
      <w:szCs w:val="24"/>
    </w:rPr>
  </w:style>
  <w:style w:type="paragraph" w:styleId="DocumentMap">
    <w:name w:val="Document Map"/>
    <w:basedOn w:val="Normal"/>
    <w:link w:val="DocumentMapChar"/>
    <w:uiPriority w:val="99"/>
    <w:semiHidden/>
    <w:rsid w:val="0062215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22153"/>
    <w:rPr>
      <w:rFonts w:ascii="Tahoma" w:hAnsi="Tahoma" w:cs="Tahoma"/>
      <w:sz w:val="16"/>
      <w:szCs w:val="16"/>
    </w:rPr>
  </w:style>
  <w:style w:type="paragraph" w:styleId="BalloonText">
    <w:name w:val="Balloon Text"/>
    <w:basedOn w:val="Normal"/>
    <w:link w:val="BalloonTextChar"/>
    <w:uiPriority w:val="99"/>
    <w:semiHidden/>
    <w:unhideWhenUsed/>
    <w:rsid w:val="004A51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51E1"/>
    <w:rPr>
      <w:rFonts w:ascii="Segoe UI" w:hAnsi="Segoe UI" w:cs="Segoe UI"/>
      <w:sz w:val="18"/>
      <w:szCs w:val="18"/>
    </w:rPr>
  </w:style>
  <w:style w:type="paragraph" w:styleId="Revision">
    <w:name w:val="Revision"/>
    <w:hidden/>
    <w:uiPriority w:val="99"/>
    <w:semiHidden/>
    <w:rsid w:val="005848D4"/>
    <w:pPr>
      <w:spacing w:after="0" w:line="240" w:lineRule="auto"/>
    </w:pPr>
  </w:style>
  <w:style w:type="character" w:styleId="Strong">
    <w:name w:val="Strong"/>
    <w:basedOn w:val="DefaultParagraphFont"/>
    <w:uiPriority w:val="22"/>
    <w:qFormat/>
    <w:rsid w:val="002A6EE6"/>
    <w:rPr>
      <w:b/>
      <w:bCs/>
    </w:rPr>
  </w:style>
  <w:style w:type="character" w:customStyle="1" w:styleId="line-clamp-1">
    <w:name w:val="line-clamp-1"/>
    <w:basedOn w:val="DefaultParagraphFont"/>
    <w:rsid w:val="00BC1348"/>
  </w:style>
  <w:style w:type="character" w:styleId="CommentReference">
    <w:name w:val="annotation reference"/>
    <w:basedOn w:val="DefaultParagraphFont"/>
    <w:uiPriority w:val="99"/>
    <w:semiHidden/>
    <w:unhideWhenUsed/>
    <w:rsid w:val="00D815D3"/>
    <w:rPr>
      <w:sz w:val="16"/>
      <w:szCs w:val="16"/>
    </w:rPr>
  </w:style>
  <w:style w:type="paragraph" w:styleId="CommentText">
    <w:name w:val="annotation text"/>
    <w:basedOn w:val="Normal"/>
    <w:link w:val="CommentTextChar"/>
    <w:uiPriority w:val="99"/>
    <w:semiHidden/>
    <w:unhideWhenUsed/>
    <w:rsid w:val="00D815D3"/>
    <w:pPr>
      <w:spacing w:line="240" w:lineRule="auto"/>
    </w:pPr>
    <w:rPr>
      <w:sz w:val="20"/>
      <w:szCs w:val="20"/>
    </w:rPr>
  </w:style>
  <w:style w:type="character" w:customStyle="1" w:styleId="CommentTextChar">
    <w:name w:val="Comment Text Char"/>
    <w:basedOn w:val="DefaultParagraphFont"/>
    <w:link w:val="CommentText"/>
    <w:uiPriority w:val="99"/>
    <w:semiHidden/>
    <w:rsid w:val="00D815D3"/>
    <w:rPr>
      <w:sz w:val="20"/>
      <w:szCs w:val="20"/>
    </w:rPr>
  </w:style>
  <w:style w:type="paragraph" w:styleId="CommentSubject">
    <w:name w:val="annotation subject"/>
    <w:basedOn w:val="CommentText"/>
    <w:next w:val="CommentText"/>
    <w:link w:val="CommentSubjectChar"/>
    <w:uiPriority w:val="99"/>
    <w:semiHidden/>
    <w:unhideWhenUsed/>
    <w:rsid w:val="00D815D3"/>
    <w:rPr>
      <w:b/>
      <w:bCs/>
    </w:rPr>
  </w:style>
  <w:style w:type="character" w:customStyle="1" w:styleId="CommentSubjectChar">
    <w:name w:val="Comment Subject Char"/>
    <w:basedOn w:val="CommentTextChar"/>
    <w:link w:val="CommentSubject"/>
    <w:uiPriority w:val="99"/>
    <w:semiHidden/>
    <w:rsid w:val="00D815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444">
      <w:bodyDiv w:val="1"/>
      <w:marLeft w:val="0"/>
      <w:marRight w:val="0"/>
      <w:marTop w:val="0"/>
      <w:marBottom w:val="0"/>
      <w:divBdr>
        <w:top w:val="none" w:sz="0" w:space="0" w:color="auto"/>
        <w:left w:val="none" w:sz="0" w:space="0" w:color="auto"/>
        <w:bottom w:val="none" w:sz="0" w:space="0" w:color="auto"/>
        <w:right w:val="none" w:sz="0" w:space="0" w:color="auto"/>
      </w:divBdr>
    </w:div>
    <w:div w:id="147870751">
      <w:bodyDiv w:val="1"/>
      <w:marLeft w:val="0"/>
      <w:marRight w:val="0"/>
      <w:marTop w:val="0"/>
      <w:marBottom w:val="0"/>
      <w:divBdr>
        <w:top w:val="none" w:sz="0" w:space="0" w:color="auto"/>
        <w:left w:val="none" w:sz="0" w:space="0" w:color="auto"/>
        <w:bottom w:val="none" w:sz="0" w:space="0" w:color="auto"/>
        <w:right w:val="none" w:sz="0" w:space="0" w:color="auto"/>
      </w:divBdr>
    </w:div>
    <w:div w:id="179707162">
      <w:bodyDiv w:val="1"/>
      <w:marLeft w:val="0"/>
      <w:marRight w:val="0"/>
      <w:marTop w:val="0"/>
      <w:marBottom w:val="0"/>
      <w:divBdr>
        <w:top w:val="none" w:sz="0" w:space="0" w:color="auto"/>
        <w:left w:val="none" w:sz="0" w:space="0" w:color="auto"/>
        <w:bottom w:val="none" w:sz="0" w:space="0" w:color="auto"/>
        <w:right w:val="none" w:sz="0" w:space="0" w:color="auto"/>
      </w:divBdr>
    </w:div>
    <w:div w:id="183595795">
      <w:bodyDiv w:val="1"/>
      <w:marLeft w:val="0"/>
      <w:marRight w:val="0"/>
      <w:marTop w:val="0"/>
      <w:marBottom w:val="0"/>
      <w:divBdr>
        <w:top w:val="none" w:sz="0" w:space="0" w:color="auto"/>
        <w:left w:val="none" w:sz="0" w:space="0" w:color="auto"/>
        <w:bottom w:val="none" w:sz="0" w:space="0" w:color="auto"/>
        <w:right w:val="none" w:sz="0" w:space="0" w:color="auto"/>
      </w:divBdr>
    </w:div>
    <w:div w:id="212499454">
      <w:bodyDiv w:val="1"/>
      <w:marLeft w:val="0"/>
      <w:marRight w:val="0"/>
      <w:marTop w:val="0"/>
      <w:marBottom w:val="0"/>
      <w:divBdr>
        <w:top w:val="none" w:sz="0" w:space="0" w:color="auto"/>
        <w:left w:val="none" w:sz="0" w:space="0" w:color="auto"/>
        <w:bottom w:val="none" w:sz="0" w:space="0" w:color="auto"/>
        <w:right w:val="none" w:sz="0" w:space="0" w:color="auto"/>
      </w:divBdr>
    </w:div>
    <w:div w:id="465391918">
      <w:bodyDiv w:val="1"/>
      <w:marLeft w:val="0"/>
      <w:marRight w:val="0"/>
      <w:marTop w:val="0"/>
      <w:marBottom w:val="0"/>
      <w:divBdr>
        <w:top w:val="none" w:sz="0" w:space="0" w:color="auto"/>
        <w:left w:val="none" w:sz="0" w:space="0" w:color="auto"/>
        <w:bottom w:val="none" w:sz="0" w:space="0" w:color="auto"/>
        <w:right w:val="none" w:sz="0" w:space="0" w:color="auto"/>
      </w:divBdr>
    </w:div>
    <w:div w:id="481314130">
      <w:bodyDiv w:val="1"/>
      <w:marLeft w:val="0"/>
      <w:marRight w:val="0"/>
      <w:marTop w:val="0"/>
      <w:marBottom w:val="0"/>
      <w:divBdr>
        <w:top w:val="none" w:sz="0" w:space="0" w:color="auto"/>
        <w:left w:val="none" w:sz="0" w:space="0" w:color="auto"/>
        <w:bottom w:val="none" w:sz="0" w:space="0" w:color="auto"/>
        <w:right w:val="none" w:sz="0" w:space="0" w:color="auto"/>
      </w:divBdr>
    </w:div>
    <w:div w:id="556211829">
      <w:bodyDiv w:val="1"/>
      <w:marLeft w:val="0"/>
      <w:marRight w:val="0"/>
      <w:marTop w:val="0"/>
      <w:marBottom w:val="0"/>
      <w:divBdr>
        <w:top w:val="none" w:sz="0" w:space="0" w:color="auto"/>
        <w:left w:val="none" w:sz="0" w:space="0" w:color="auto"/>
        <w:bottom w:val="none" w:sz="0" w:space="0" w:color="auto"/>
        <w:right w:val="none" w:sz="0" w:space="0" w:color="auto"/>
      </w:divBdr>
      <w:divsChild>
        <w:div w:id="1964266326">
          <w:marLeft w:val="0"/>
          <w:marRight w:val="0"/>
          <w:marTop w:val="0"/>
          <w:marBottom w:val="0"/>
          <w:divBdr>
            <w:top w:val="none" w:sz="0" w:space="0" w:color="auto"/>
            <w:left w:val="none" w:sz="0" w:space="0" w:color="auto"/>
            <w:bottom w:val="none" w:sz="0" w:space="0" w:color="auto"/>
            <w:right w:val="none" w:sz="0" w:space="0" w:color="auto"/>
          </w:divBdr>
          <w:divsChild>
            <w:div w:id="498278502">
              <w:marLeft w:val="0"/>
              <w:marRight w:val="0"/>
              <w:marTop w:val="0"/>
              <w:marBottom w:val="0"/>
              <w:divBdr>
                <w:top w:val="none" w:sz="0" w:space="0" w:color="auto"/>
                <w:left w:val="none" w:sz="0" w:space="0" w:color="auto"/>
                <w:bottom w:val="none" w:sz="0" w:space="0" w:color="auto"/>
                <w:right w:val="none" w:sz="0" w:space="0" w:color="auto"/>
              </w:divBdr>
              <w:divsChild>
                <w:div w:id="222647609">
                  <w:marLeft w:val="0"/>
                  <w:marRight w:val="0"/>
                  <w:marTop w:val="0"/>
                  <w:marBottom w:val="0"/>
                  <w:divBdr>
                    <w:top w:val="none" w:sz="0" w:space="0" w:color="auto"/>
                    <w:left w:val="none" w:sz="0" w:space="0" w:color="auto"/>
                    <w:bottom w:val="none" w:sz="0" w:space="0" w:color="auto"/>
                    <w:right w:val="none" w:sz="0" w:space="0" w:color="auto"/>
                  </w:divBdr>
                  <w:divsChild>
                    <w:div w:id="11491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48047">
          <w:marLeft w:val="0"/>
          <w:marRight w:val="0"/>
          <w:marTop w:val="0"/>
          <w:marBottom w:val="0"/>
          <w:divBdr>
            <w:top w:val="none" w:sz="0" w:space="0" w:color="auto"/>
            <w:left w:val="none" w:sz="0" w:space="0" w:color="auto"/>
            <w:bottom w:val="none" w:sz="0" w:space="0" w:color="auto"/>
            <w:right w:val="none" w:sz="0" w:space="0" w:color="auto"/>
          </w:divBdr>
          <w:divsChild>
            <w:div w:id="1025399035">
              <w:marLeft w:val="0"/>
              <w:marRight w:val="0"/>
              <w:marTop w:val="0"/>
              <w:marBottom w:val="0"/>
              <w:divBdr>
                <w:top w:val="none" w:sz="0" w:space="0" w:color="auto"/>
                <w:left w:val="none" w:sz="0" w:space="0" w:color="auto"/>
                <w:bottom w:val="none" w:sz="0" w:space="0" w:color="auto"/>
                <w:right w:val="none" w:sz="0" w:space="0" w:color="auto"/>
              </w:divBdr>
              <w:divsChild>
                <w:div w:id="320741096">
                  <w:marLeft w:val="0"/>
                  <w:marRight w:val="0"/>
                  <w:marTop w:val="0"/>
                  <w:marBottom w:val="0"/>
                  <w:divBdr>
                    <w:top w:val="none" w:sz="0" w:space="0" w:color="auto"/>
                    <w:left w:val="none" w:sz="0" w:space="0" w:color="auto"/>
                    <w:bottom w:val="none" w:sz="0" w:space="0" w:color="auto"/>
                    <w:right w:val="none" w:sz="0" w:space="0" w:color="auto"/>
                  </w:divBdr>
                  <w:divsChild>
                    <w:div w:id="8647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49179">
      <w:bodyDiv w:val="1"/>
      <w:marLeft w:val="0"/>
      <w:marRight w:val="0"/>
      <w:marTop w:val="0"/>
      <w:marBottom w:val="0"/>
      <w:divBdr>
        <w:top w:val="none" w:sz="0" w:space="0" w:color="auto"/>
        <w:left w:val="none" w:sz="0" w:space="0" w:color="auto"/>
        <w:bottom w:val="none" w:sz="0" w:space="0" w:color="auto"/>
        <w:right w:val="none" w:sz="0" w:space="0" w:color="auto"/>
      </w:divBdr>
    </w:div>
    <w:div w:id="1095442387">
      <w:bodyDiv w:val="1"/>
      <w:marLeft w:val="0"/>
      <w:marRight w:val="0"/>
      <w:marTop w:val="0"/>
      <w:marBottom w:val="0"/>
      <w:divBdr>
        <w:top w:val="none" w:sz="0" w:space="0" w:color="auto"/>
        <w:left w:val="none" w:sz="0" w:space="0" w:color="auto"/>
        <w:bottom w:val="none" w:sz="0" w:space="0" w:color="auto"/>
        <w:right w:val="none" w:sz="0" w:space="0" w:color="auto"/>
      </w:divBdr>
    </w:div>
    <w:div w:id="1246840454">
      <w:bodyDiv w:val="1"/>
      <w:marLeft w:val="0"/>
      <w:marRight w:val="0"/>
      <w:marTop w:val="0"/>
      <w:marBottom w:val="0"/>
      <w:divBdr>
        <w:top w:val="none" w:sz="0" w:space="0" w:color="auto"/>
        <w:left w:val="none" w:sz="0" w:space="0" w:color="auto"/>
        <w:bottom w:val="none" w:sz="0" w:space="0" w:color="auto"/>
        <w:right w:val="none" w:sz="0" w:space="0" w:color="auto"/>
      </w:divBdr>
    </w:div>
    <w:div w:id="1407648004">
      <w:bodyDiv w:val="1"/>
      <w:marLeft w:val="0"/>
      <w:marRight w:val="0"/>
      <w:marTop w:val="0"/>
      <w:marBottom w:val="0"/>
      <w:divBdr>
        <w:top w:val="none" w:sz="0" w:space="0" w:color="auto"/>
        <w:left w:val="none" w:sz="0" w:space="0" w:color="auto"/>
        <w:bottom w:val="none" w:sz="0" w:space="0" w:color="auto"/>
        <w:right w:val="none" w:sz="0" w:space="0" w:color="auto"/>
      </w:divBdr>
    </w:div>
    <w:div w:id="1414427716">
      <w:bodyDiv w:val="1"/>
      <w:marLeft w:val="0"/>
      <w:marRight w:val="0"/>
      <w:marTop w:val="0"/>
      <w:marBottom w:val="0"/>
      <w:divBdr>
        <w:top w:val="none" w:sz="0" w:space="0" w:color="auto"/>
        <w:left w:val="none" w:sz="0" w:space="0" w:color="auto"/>
        <w:bottom w:val="none" w:sz="0" w:space="0" w:color="auto"/>
        <w:right w:val="none" w:sz="0" w:space="0" w:color="auto"/>
      </w:divBdr>
    </w:div>
    <w:div w:id="1669484917">
      <w:bodyDiv w:val="1"/>
      <w:marLeft w:val="0"/>
      <w:marRight w:val="0"/>
      <w:marTop w:val="0"/>
      <w:marBottom w:val="0"/>
      <w:divBdr>
        <w:top w:val="none" w:sz="0" w:space="0" w:color="auto"/>
        <w:left w:val="none" w:sz="0" w:space="0" w:color="auto"/>
        <w:bottom w:val="none" w:sz="0" w:space="0" w:color="auto"/>
        <w:right w:val="none" w:sz="0" w:space="0" w:color="auto"/>
      </w:divBdr>
    </w:div>
    <w:div w:id="1683046806">
      <w:bodyDiv w:val="1"/>
      <w:marLeft w:val="0"/>
      <w:marRight w:val="0"/>
      <w:marTop w:val="0"/>
      <w:marBottom w:val="0"/>
      <w:divBdr>
        <w:top w:val="none" w:sz="0" w:space="0" w:color="auto"/>
        <w:left w:val="none" w:sz="0" w:space="0" w:color="auto"/>
        <w:bottom w:val="none" w:sz="0" w:space="0" w:color="auto"/>
        <w:right w:val="none" w:sz="0" w:space="0" w:color="auto"/>
      </w:divBdr>
    </w:div>
    <w:div w:id="1689519914">
      <w:bodyDiv w:val="1"/>
      <w:marLeft w:val="0"/>
      <w:marRight w:val="0"/>
      <w:marTop w:val="0"/>
      <w:marBottom w:val="0"/>
      <w:divBdr>
        <w:top w:val="none" w:sz="0" w:space="0" w:color="auto"/>
        <w:left w:val="none" w:sz="0" w:space="0" w:color="auto"/>
        <w:bottom w:val="none" w:sz="0" w:space="0" w:color="auto"/>
        <w:right w:val="none" w:sz="0" w:space="0" w:color="auto"/>
      </w:divBdr>
    </w:div>
    <w:div w:id="1813402630">
      <w:bodyDiv w:val="1"/>
      <w:marLeft w:val="0"/>
      <w:marRight w:val="0"/>
      <w:marTop w:val="0"/>
      <w:marBottom w:val="0"/>
      <w:divBdr>
        <w:top w:val="none" w:sz="0" w:space="0" w:color="auto"/>
        <w:left w:val="none" w:sz="0" w:space="0" w:color="auto"/>
        <w:bottom w:val="none" w:sz="0" w:space="0" w:color="auto"/>
        <w:right w:val="none" w:sz="0" w:space="0" w:color="auto"/>
      </w:divBdr>
    </w:div>
    <w:div w:id="2022587521">
      <w:bodyDiv w:val="1"/>
      <w:marLeft w:val="0"/>
      <w:marRight w:val="0"/>
      <w:marTop w:val="0"/>
      <w:marBottom w:val="0"/>
      <w:divBdr>
        <w:top w:val="none" w:sz="0" w:space="0" w:color="auto"/>
        <w:left w:val="none" w:sz="0" w:space="0" w:color="auto"/>
        <w:bottom w:val="none" w:sz="0" w:space="0" w:color="auto"/>
        <w:right w:val="none" w:sz="0" w:space="0" w:color="auto"/>
      </w:divBdr>
      <w:divsChild>
        <w:div w:id="1098136979">
          <w:marLeft w:val="0"/>
          <w:marRight w:val="0"/>
          <w:marTop w:val="0"/>
          <w:marBottom w:val="0"/>
          <w:divBdr>
            <w:top w:val="none" w:sz="0" w:space="0" w:color="auto"/>
            <w:left w:val="none" w:sz="0" w:space="0" w:color="auto"/>
            <w:bottom w:val="none" w:sz="0" w:space="0" w:color="auto"/>
            <w:right w:val="none" w:sz="0" w:space="0" w:color="auto"/>
          </w:divBdr>
          <w:divsChild>
            <w:div w:id="1900817983">
              <w:marLeft w:val="0"/>
              <w:marRight w:val="0"/>
              <w:marTop w:val="0"/>
              <w:marBottom w:val="0"/>
              <w:divBdr>
                <w:top w:val="none" w:sz="0" w:space="0" w:color="auto"/>
                <w:left w:val="none" w:sz="0" w:space="0" w:color="auto"/>
                <w:bottom w:val="none" w:sz="0" w:space="0" w:color="auto"/>
                <w:right w:val="none" w:sz="0" w:space="0" w:color="auto"/>
              </w:divBdr>
              <w:divsChild>
                <w:div w:id="1741445606">
                  <w:marLeft w:val="0"/>
                  <w:marRight w:val="0"/>
                  <w:marTop w:val="0"/>
                  <w:marBottom w:val="0"/>
                  <w:divBdr>
                    <w:top w:val="none" w:sz="0" w:space="0" w:color="auto"/>
                    <w:left w:val="none" w:sz="0" w:space="0" w:color="auto"/>
                    <w:bottom w:val="none" w:sz="0" w:space="0" w:color="auto"/>
                    <w:right w:val="none" w:sz="0" w:space="0" w:color="auto"/>
                  </w:divBdr>
                  <w:divsChild>
                    <w:div w:id="2170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5421">
          <w:marLeft w:val="0"/>
          <w:marRight w:val="0"/>
          <w:marTop w:val="0"/>
          <w:marBottom w:val="0"/>
          <w:divBdr>
            <w:top w:val="none" w:sz="0" w:space="0" w:color="auto"/>
            <w:left w:val="none" w:sz="0" w:space="0" w:color="auto"/>
            <w:bottom w:val="none" w:sz="0" w:space="0" w:color="auto"/>
            <w:right w:val="none" w:sz="0" w:space="0" w:color="auto"/>
          </w:divBdr>
          <w:divsChild>
            <w:div w:id="405037536">
              <w:marLeft w:val="0"/>
              <w:marRight w:val="0"/>
              <w:marTop w:val="0"/>
              <w:marBottom w:val="0"/>
              <w:divBdr>
                <w:top w:val="none" w:sz="0" w:space="0" w:color="auto"/>
                <w:left w:val="none" w:sz="0" w:space="0" w:color="auto"/>
                <w:bottom w:val="none" w:sz="0" w:space="0" w:color="auto"/>
                <w:right w:val="none" w:sz="0" w:space="0" w:color="auto"/>
              </w:divBdr>
              <w:divsChild>
                <w:div w:id="1227909064">
                  <w:marLeft w:val="0"/>
                  <w:marRight w:val="0"/>
                  <w:marTop w:val="0"/>
                  <w:marBottom w:val="0"/>
                  <w:divBdr>
                    <w:top w:val="none" w:sz="0" w:space="0" w:color="auto"/>
                    <w:left w:val="none" w:sz="0" w:space="0" w:color="auto"/>
                    <w:bottom w:val="none" w:sz="0" w:space="0" w:color="auto"/>
                    <w:right w:val="none" w:sz="0" w:space="0" w:color="auto"/>
                  </w:divBdr>
                  <w:divsChild>
                    <w:div w:id="11335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9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hyperlink" Target="https://dncc.gov.bd/" TargetMode="External"/><Relationship Id="rId17" Type="http://schemas.openxmlformats.org/officeDocument/2006/relationships/image" Target="media/image5.jpeg"/><Relationship Id="rId25" Type="http://schemas.openxmlformats.org/officeDocument/2006/relationships/header" Target="header3.xml"/><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4.0/?ref=chooser-v1" TargetMode="External"/><Relationship Id="rId24"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2.jpeg"/><Relationship Id="rId36" Type="http://schemas.openxmlformats.org/officeDocument/2006/relationships/fontTable" Target="fontTable.xml"/><Relationship Id="rId10" Type="http://schemas.openxmlformats.org/officeDocument/2006/relationships/hyperlink" Target="https://www.gwsc.ait.ac.th/" TargetMode="External"/><Relationship Id="rId19" Type="http://schemas.openxmlformats.org/officeDocument/2006/relationships/image" Target="media/image7.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innovativesolution.com.np/" TargetMode="External"/><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header" Target="header4.xml"/><Relationship Id="rId30" Type="http://schemas.openxmlformats.org/officeDocument/2006/relationships/image" Target="media/image14.jpeg"/><Relationship Id="rId35"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hak\OneDrive\Documents\Custom%20Office%20Templates\IMIS%20-%20Report%20Template%20-%20Origina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AA37F632974D93AE3DBA5247BD358A"/>
        <w:category>
          <w:name w:val="General"/>
          <w:gallery w:val="placeholder"/>
        </w:category>
        <w:types>
          <w:type w:val="bbPlcHdr"/>
        </w:types>
        <w:behaviors>
          <w:behavior w:val="content"/>
        </w:behaviors>
        <w:guid w:val="{FD365605-0186-4F65-ACB7-EFA8B0B35877}"/>
      </w:docPartPr>
      <w:docPartBody>
        <w:p w:rsidR="00D97CD7" w:rsidRDefault="00B24E20" w:rsidP="00B24E20">
          <w:pPr>
            <w:pStyle w:val="F7AA37F632974D93AE3DBA5247BD358A"/>
          </w:pPr>
          <w:r w:rsidRPr="004D0DDB">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altName w:val="Palatino Linotype"/>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93" w:csb1="00000000"/>
  </w:font>
  <w:font w:name="Sanskrit Text">
    <w:panose1 w:val="02020503050405020304"/>
    <w:charset w:val="00"/>
    <w:family w:val="roman"/>
    <w:pitch w:val="variable"/>
    <w:sig w:usb0="A0008047"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2A"/>
    <w:rsid w:val="0001630A"/>
    <w:rsid w:val="00031699"/>
    <w:rsid w:val="00034987"/>
    <w:rsid w:val="000A19FA"/>
    <w:rsid w:val="000F2176"/>
    <w:rsid w:val="00102597"/>
    <w:rsid w:val="001853C9"/>
    <w:rsid w:val="001D654B"/>
    <w:rsid w:val="0024135E"/>
    <w:rsid w:val="00290F74"/>
    <w:rsid w:val="0029334B"/>
    <w:rsid w:val="002E3028"/>
    <w:rsid w:val="002E3B49"/>
    <w:rsid w:val="002F191C"/>
    <w:rsid w:val="003208D5"/>
    <w:rsid w:val="00365FB4"/>
    <w:rsid w:val="003C00C3"/>
    <w:rsid w:val="0044364B"/>
    <w:rsid w:val="0045048F"/>
    <w:rsid w:val="00490BA2"/>
    <w:rsid w:val="00507F3C"/>
    <w:rsid w:val="00531D27"/>
    <w:rsid w:val="0057345B"/>
    <w:rsid w:val="005B4617"/>
    <w:rsid w:val="005B563C"/>
    <w:rsid w:val="005C113F"/>
    <w:rsid w:val="005C658B"/>
    <w:rsid w:val="005D7C0F"/>
    <w:rsid w:val="0061303B"/>
    <w:rsid w:val="006E113C"/>
    <w:rsid w:val="006E60BC"/>
    <w:rsid w:val="007253FC"/>
    <w:rsid w:val="00732F09"/>
    <w:rsid w:val="00761332"/>
    <w:rsid w:val="007858C7"/>
    <w:rsid w:val="007C57F4"/>
    <w:rsid w:val="007F6C3D"/>
    <w:rsid w:val="00845DDD"/>
    <w:rsid w:val="00885C53"/>
    <w:rsid w:val="008D273F"/>
    <w:rsid w:val="009031A5"/>
    <w:rsid w:val="00910EEB"/>
    <w:rsid w:val="00991BA7"/>
    <w:rsid w:val="009B6708"/>
    <w:rsid w:val="009C3EB4"/>
    <w:rsid w:val="00A00D36"/>
    <w:rsid w:val="00A170A0"/>
    <w:rsid w:val="00A3612A"/>
    <w:rsid w:val="00A52ABA"/>
    <w:rsid w:val="00A6182E"/>
    <w:rsid w:val="00A7627D"/>
    <w:rsid w:val="00A924FF"/>
    <w:rsid w:val="00AB1181"/>
    <w:rsid w:val="00AB3BF4"/>
    <w:rsid w:val="00B01C44"/>
    <w:rsid w:val="00B24E20"/>
    <w:rsid w:val="00B42239"/>
    <w:rsid w:val="00B64E56"/>
    <w:rsid w:val="00B900ED"/>
    <w:rsid w:val="00BD73AD"/>
    <w:rsid w:val="00C14134"/>
    <w:rsid w:val="00C5042A"/>
    <w:rsid w:val="00C55306"/>
    <w:rsid w:val="00C60F7F"/>
    <w:rsid w:val="00C9118D"/>
    <w:rsid w:val="00CB7649"/>
    <w:rsid w:val="00D102D4"/>
    <w:rsid w:val="00D36C62"/>
    <w:rsid w:val="00D549BB"/>
    <w:rsid w:val="00D80B97"/>
    <w:rsid w:val="00D80D95"/>
    <w:rsid w:val="00D97CD7"/>
    <w:rsid w:val="00DF5E8B"/>
    <w:rsid w:val="00E67B04"/>
    <w:rsid w:val="00E9011C"/>
    <w:rsid w:val="00EA59A8"/>
    <w:rsid w:val="00EB0C1B"/>
    <w:rsid w:val="00F1197C"/>
    <w:rsid w:val="00F517B3"/>
    <w:rsid w:val="00F56722"/>
    <w:rsid w:val="00F73CC7"/>
    <w:rsid w:val="00F85AD6"/>
    <w:rsid w:val="00F970B5"/>
    <w:rsid w:val="00FA5A69"/>
    <w:rsid w:val="00FC7D3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2A"/>
    <w:rPr>
      <w:rFonts w:cs="Mangal"/>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4E20"/>
    <w:rPr>
      <w:color w:val="808080"/>
    </w:rPr>
  </w:style>
  <w:style w:type="paragraph" w:customStyle="1" w:styleId="F7AA37F632974D93AE3DBA5247BD358A">
    <w:name w:val="F7AA37F632974D93AE3DBA5247BD358A"/>
    <w:rsid w:val="00B24E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FBE8A-8E9D-4794-A008-8F886164B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IMIS - Report Template - Original.dotm</Template>
  <TotalTime>861</TotalTime>
  <Pages>16</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Sludge Collections App User Manual</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ISPL</dc:creator>
  <cp:keywords/>
  <dc:description/>
  <cp:lastModifiedBy>Samantha Basnet</cp:lastModifiedBy>
  <cp:revision>645</cp:revision>
  <cp:lastPrinted>2025-01-15T10:59:00Z</cp:lastPrinted>
  <dcterms:created xsi:type="dcterms:W3CDTF">2023-07-28T11:32:00Z</dcterms:created>
  <dcterms:modified xsi:type="dcterms:W3CDTF">2026-10-30T15:18:00Z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91e5401847cede7908a6bd21a68adc86e1c0178497ab9a2e5fb220e92b6dbe5c</vt:lpwstr>
  </property>
</Properties>
</file>