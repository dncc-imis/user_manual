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2643A" w14:textId="2A282C13" w:rsidR="000E74F6" w:rsidRPr="0041623D" w:rsidRDefault="0041623D" w:rsidP="00BB450E">
      <w:pPr>
        <w:pStyle w:val="IMIS-Title"/>
        <w:rPr>
          <w:b w:val="0"/>
        </w:rPr>
      </w:pPr>
      <w:bookmarkStart w:id="0" w:name="_Hlk162775973"/>
      <w:r w:rsidRPr="001E7FAD">
        <w:rPr>
          <w:b w:val="0"/>
          <w:noProof/>
          <w:lang w:eastAsia="en-US" w:bidi="ne-NP"/>
        </w:rPr>
        <mc:AlternateContent>
          <mc:Choice Requires="wps">
            <w:drawing>
              <wp:anchor distT="0" distB="0" distL="114300" distR="114300" simplePos="0" relativeHeight="251678720" behindDoc="0" locked="0" layoutInCell="1" allowOverlap="1" wp14:anchorId="022B7115" wp14:editId="284D0EF3">
                <wp:simplePos x="0" y="0"/>
                <wp:positionH relativeFrom="page">
                  <wp:posOffset>53340</wp:posOffset>
                </wp:positionH>
                <wp:positionV relativeFrom="paragraph">
                  <wp:posOffset>7543800</wp:posOffset>
                </wp:positionV>
                <wp:extent cx="7734300" cy="584835"/>
                <wp:effectExtent l="0" t="0" r="0" b="5715"/>
                <wp:wrapNone/>
                <wp:docPr id="27099976" name="Text Box 29"/>
                <wp:cNvGraphicFramePr/>
                <a:graphic xmlns:a="http://schemas.openxmlformats.org/drawingml/2006/main">
                  <a:graphicData uri="http://schemas.microsoft.com/office/word/2010/wordprocessingShape">
                    <wps:wsp>
                      <wps:cNvSpPr txBox="1"/>
                      <wps:spPr>
                        <a:xfrm>
                          <a:off x="0" y="0"/>
                          <a:ext cx="7734300" cy="584835"/>
                        </a:xfrm>
                        <a:prstGeom prst="rect">
                          <a:avLst/>
                        </a:prstGeom>
                        <a:solidFill>
                          <a:schemeClr val="lt1"/>
                        </a:solidFill>
                        <a:ln w="6350">
                          <a:noFill/>
                        </a:ln>
                      </wps:spPr>
                      <wps:txbx>
                        <w:txbxContent>
                          <w:p w14:paraId="173C7FA0" w14:textId="77777777" w:rsidR="00B31C79" w:rsidRDefault="00B31C79" w:rsidP="00B31C79">
                            <w:pPr>
                              <w:spacing w:after="0"/>
                              <w:jc w:val="center"/>
                              <w:rPr>
                                <w:rFonts w:ascii="Abadi" w:hAnsi="Abadi" w:cs="Sanskrit Text"/>
                                <w:color w:val="244061"/>
                                <w:sz w:val="44"/>
                                <w:szCs w:val="44"/>
                              </w:rPr>
                            </w:pPr>
                            <w:r>
                              <w:rPr>
                                <w:rFonts w:ascii="Abadi" w:hAnsi="Abadi" w:cs="Sanskrit Text"/>
                                <w:color w:val="244061"/>
                                <w:sz w:val="44"/>
                                <w:szCs w:val="44"/>
                              </w:rPr>
                              <w:t>Integrated Municipal Information System (IMIS)</w:t>
                            </w:r>
                          </w:p>
                          <w:p w14:paraId="56BC5838" w14:textId="06BBC206" w:rsidR="0041623D" w:rsidRPr="001B1AF8" w:rsidRDefault="00B31C79" w:rsidP="00B31C79">
                            <w:pPr>
                              <w:spacing w:after="0"/>
                              <w:jc w:val="center"/>
                              <w:rPr>
                                <w:rFonts w:ascii="Abadi" w:hAnsi="Abadi" w:cs="Sanskrit Text"/>
                                <w:color w:val="244061"/>
                                <w:sz w:val="44"/>
                                <w:szCs w:val="44"/>
                              </w:rPr>
                            </w:pPr>
                            <w:r>
                              <w:rPr>
                                <w:rFonts w:ascii="Garamond" w:eastAsia="Garamond" w:hAnsi="Garamond" w:cs="Garamond"/>
                                <w:b/>
                                <w:bCs/>
                              </w:rPr>
                              <w:t xml:space="preserve"> Innovative Solution Pvt. Ltd (ISPL)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2B7115" id="_x0000_t202" coordsize="21600,21600" o:spt="202" path="m,l,21600r21600,l21600,xe">
                <v:stroke joinstyle="miter"/>
                <v:path gradientshapeok="t" o:connecttype="rect"/>
              </v:shapetype>
              <v:shape id="Text Box 29" o:spid="_x0000_s1026" type="#_x0000_t202" style="position:absolute;margin-left:4.2pt;margin-top:594pt;width:609pt;height:46.0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" fillcolor="white [3201]" stroked="f" strokeweight=".5pt">
                <v:textbox>
                  <w:txbxContent>
                    <w:p w14:paraId="173C7FA0" w14:textId="77777777" w:rsidR="00B31C79" w:rsidRDefault="00B31C79" w:rsidP="00B31C79">
                      <w:pPr>
                        <w:spacing w:after="0"/>
                        <w:jc w:val="center"/>
                        <w:rPr>
                          <w:rFonts w:ascii="Abadi" w:hAnsi="Abadi" w:cs="Sanskrit Text"/>
                          <w:color w:val="244061"/>
                          <w:sz w:val="44"/>
                          <w:szCs w:val="44"/>
                        </w:rPr>
                      </w:pPr>
                      <w:r>
                        <w:rPr>
                          <w:rFonts w:ascii="Abadi" w:hAnsi="Abadi" w:cs="Sanskrit Text"/>
                          <w:color w:val="244061"/>
                          <w:sz w:val="44"/>
                          <w:szCs w:val="44"/>
                        </w:rPr>
                        <w:t>Integrated Municipal Information System (IMIS)</w:t>
                      </w:r>
                    </w:p>
                    <w:p w14:paraId="56BC5838" w14:textId="06BBC206" w:rsidR="0041623D" w:rsidRPr="001B1AF8" w:rsidRDefault="00B31C79" w:rsidP="00B31C79">
                      <w:pPr>
                        <w:spacing w:after="0"/>
                        <w:jc w:val="center"/>
                        <w:rPr>
                          <w:rFonts w:ascii="Abadi" w:hAnsi="Abadi" w:cs="Sanskrit Text"/>
                          <w:color w:val="244061"/>
                          <w:sz w:val="44"/>
                          <w:szCs w:val="44"/>
                        </w:rPr>
                      </w:pPr>
                      <w:r>
                        <w:rPr>
                          <w:rFonts w:ascii="Garamond" w:eastAsia="Garamond" w:hAnsi="Garamond" w:cs="Garamond"/>
                          <w:b/>
                          <w:bCs/>
                        </w:rPr>
                        <w:t xml:space="preserve"> Innovative Solution Pvt. Ltd (ISPL)</w:t>
                      </w:r>
                    </w:p>
                  </w:txbxContent>
                </v:textbox>
                <w10:wrap anchorx="page"/>
              </v:shape>
            </w:pict>
          </mc:Fallback>
        </mc:AlternateContent>
      </w:r>
      <w:r w:rsidRPr="001E7FAD">
        <w:rPr>
          <w:b w:val="0"/>
          <w:noProof/>
          <w:lang w:eastAsia="en-US" w:bidi="ne-NP"/>
        </w:rPr>
        <mc:AlternateContent>
          <mc:Choice Requires="wps">
            <w:drawing>
              <wp:anchor distT="0" distB="0" distL="114300" distR="114300" simplePos="0" relativeHeight="251679744" behindDoc="0" locked="0" layoutInCell="1" allowOverlap="1" wp14:anchorId="6DBC44B0" wp14:editId="1DD40DF8">
                <wp:simplePos x="0" y="0"/>
                <wp:positionH relativeFrom="page">
                  <wp:posOffset>624840</wp:posOffset>
                </wp:positionH>
                <wp:positionV relativeFrom="paragraph">
                  <wp:posOffset>2865120</wp:posOffset>
                </wp:positionV>
                <wp:extent cx="3642360" cy="2971800"/>
                <wp:effectExtent l="0" t="0" r="0" b="0"/>
                <wp:wrapNone/>
                <wp:docPr id="1425432659" name="Text Box 30"/>
                <wp:cNvGraphicFramePr/>
                <a:graphic xmlns:a="http://schemas.openxmlformats.org/drawingml/2006/main">
                  <a:graphicData uri="http://schemas.microsoft.com/office/word/2010/wordprocessingShape">
                    <wps:wsp>
                      <wps:cNvSpPr txBox="1"/>
                      <wps:spPr>
                        <a:xfrm>
                          <a:off x="0" y="0"/>
                          <a:ext cx="3642360" cy="2971800"/>
                        </a:xfrm>
                        <a:prstGeom prst="rect">
                          <a:avLst/>
                        </a:prstGeom>
                        <a:noFill/>
                        <a:ln w="6350">
                          <a:noFill/>
                          <a:extLst>
                            <a:ext uri="{C807C97D-BFC1-408E-A445-0C87EB9F89A2}">
                              <ask:lineSketchStyleProps xmlns:ask="http://schemas.microsoft.com/office/drawing/2018/sketchyshapes" sd="981765707">
                                <a:custGeom>
                                  <a:avLst/>
                                  <a:gdLst>
                                    <a:gd name="connsiteX0" fmla="*/ 0 w 7752926"/>
                                    <a:gd name="connsiteY0" fmla="*/ 0 h 469556"/>
                                    <a:gd name="connsiteX1" fmla="*/ 7752926 w 7752926"/>
                                    <a:gd name="connsiteY1" fmla="*/ 0 h 469556"/>
                                    <a:gd name="connsiteX2" fmla="*/ 7752926 w 7752926"/>
                                    <a:gd name="connsiteY2" fmla="*/ 469556 h 469556"/>
                                    <a:gd name="connsiteX3" fmla="*/ 0 w 7752926"/>
                                    <a:gd name="connsiteY3" fmla="*/ 469556 h 469556"/>
                                    <a:gd name="connsiteX4" fmla="*/ 0 w 7752926"/>
                                    <a:gd name="connsiteY4" fmla="*/ 0 h 4695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2926" h="469556" fill="none" extrusionOk="0">
                                      <a:moveTo>
                                        <a:pt x="0" y="0"/>
                                      </a:moveTo>
                                      <a:cubicBezTo>
                                        <a:pt x="1486593" y="-33775"/>
                                        <a:pt x="5340123" y="138873"/>
                                        <a:pt x="7752926" y="0"/>
                                      </a:cubicBezTo>
                                      <a:cubicBezTo>
                                        <a:pt x="7753920" y="114786"/>
                                        <a:pt x="7722978" y="308091"/>
                                        <a:pt x="7752926" y="469556"/>
                                      </a:cubicBezTo>
                                      <a:cubicBezTo>
                                        <a:pt x="5634750" y="332226"/>
                                        <a:pt x="2956908" y="331700"/>
                                        <a:pt x="0" y="469556"/>
                                      </a:cubicBezTo>
                                      <a:cubicBezTo>
                                        <a:pt x="10839" y="404373"/>
                                        <a:pt x="28085" y="133850"/>
                                        <a:pt x="0" y="0"/>
                                      </a:cubicBezTo>
                                      <a:close/>
                                    </a:path>
                                    <a:path w="7752926" h="469556" stroke="0" extrusionOk="0">
                                      <a:moveTo>
                                        <a:pt x="0" y="0"/>
                                      </a:moveTo>
                                      <a:cubicBezTo>
                                        <a:pt x="3488583" y="-101487"/>
                                        <a:pt x="6273781" y="-162162"/>
                                        <a:pt x="7752926" y="0"/>
                                      </a:cubicBezTo>
                                      <a:cubicBezTo>
                                        <a:pt x="7715121" y="173016"/>
                                        <a:pt x="7771873" y="323244"/>
                                        <a:pt x="7752926" y="469556"/>
                                      </a:cubicBezTo>
                                      <a:cubicBezTo>
                                        <a:pt x="4034986" y="519621"/>
                                        <a:pt x="2925357" y="311107"/>
                                        <a:pt x="0" y="469556"/>
                                      </a:cubicBezTo>
                                      <a:cubicBezTo>
                                        <a:pt x="36737" y="295722"/>
                                        <a:pt x="-33470" y="85216"/>
                                        <a:pt x="0" y="0"/>
                                      </a:cubicBezTo>
                                      <a:close/>
                                    </a:path>
                                  </a:pathLst>
                                </a:custGeom>
                                <ask:type>
                                  <ask:lineSketchNone/>
                                </ask:type>
                              </ask:lineSketchStyleProps>
                            </a:ext>
                          </a:extLst>
                        </a:ln>
                      </wps:spPr>
                      <wps:txbx>
                        <w:txbxContent>
                          <w:p w14:paraId="70E23C12" w14:textId="3B087D25" w:rsidR="0041623D" w:rsidRDefault="005F2590" w:rsidP="0041623D">
                            <w:pPr>
                              <w:jc w:val="center"/>
                              <w:rPr>
                                <w:rFonts w:ascii="Book Antiqua" w:hAnsi="Book Antiqua"/>
                                <w:b/>
                                <w:bCs/>
                                <w:color w:val="244061"/>
                                <w:sz w:val="40"/>
                                <w:szCs w:val="40"/>
                              </w:rPr>
                            </w:pPr>
                            <w:r>
                              <w:rPr>
                                <w:rFonts w:ascii="Book Antiqua" w:hAnsi="Book Antiqua"/>
                                <w:b/>
                                <w:bCs/>
                                <w:color w:val="244061"/>
                                <w:sz w:val="40"/>
                                <w:szCs w:val="40"/>
                              </w:rPr>
                              <w:t>Emptying Information Collection Mobile App</w:t>
                            </w:r>
                          </w:p>
                          <w:p w14:paraId="2C08C0E2" w14:textId="7CCDE3F6" w:rsidR="0041623D" w:rsidRPr="00DF77DE" w:rsidRDefault="0041623D" w:rsidP="00DF77DE">
                            <w:pPr>
                              <w:jc w:val="center"/>
                              <w:rPr>
                                <w:rFonts w:ascii="Book Antiqua" w:hAnsi="Book Antiqua"/>
                                <w:b/>
                                <w:bCs/>
                                <w:color w:val="244061"/>
                                <w:sz w:val="40"/>
                                <w:szCs w:val="40"/>
                              </w:rPr>
                            </w:pPr>
                            <w:r>
                              <w:rPr>
                                <w:rFonts w:ascii="Book Antiqua" w:hAnsi="Book Antiqua"/>
                                <w:b/>
                                <w:bCs/>
                                <w:color w:val="244061"/>
                                <w:sz w:val="40"/>
                                <w:szCs w:val="40"/>
                              </w:rPr>
                              <w:t>User Manual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C44B0" id="Text Box 30" o:spid="_x0000_s1027" type="#_x0000_t202" style="position:absolute;margin-left:49.2pt;margin-top:225.6pt;width:286.8pt;height:234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" filled="f" stroked="f" strokeweight=".5pt">
                <v:textbox>
                  <w:txbxContent>
                    <w:p w14:paraId="70E23C12" w14:textId="3B087D25" w:rsidR="0041623D" w:rsidRDefault="005F2590" w:rsidP="0041623D">
                      <w:pPr>
                        <w:jc w:val="center"/>
                        <w:rPr>
                          <w:rFonts w:ascii="Book Antiqua" w:hAnsi="Book Antiqua"/>
                          <w:b/>
                          <w:bCs/>
                          <w:color w:val="244061"/>
                          <w:sz w:val="40"/>
                          <w:szCs w:val="40"/>
                        </w:rPr>
                      </w:pPr>
                      <w:r>
                        <w:rPr>
                          <w:rFonts w:ascii="Book Antiqua" w:hAnsi="Book Antiqua"/>
                          <w:b/>
                          <w:bCs/>
                          <w:color w:val="244061"/>
                          <w:sz w:val="40"/>
                          <w:szCs w:val="40"/>
                        </w:rPr>
                        <w:t>Emptying Information Collection Mobile App</w:t>
                      </w:r>
                    </w:p>
                    <w:p w14:paraId="2C08C0E2" w14:textId="7CCDE3F6" w:rsidR="0041623D" w:rsidRPr="00DF77DE" w:rsidRDefault="0041623D" w:rsidP="00DF77DE">
                      <w:pPr>
                        <w:jc w:val="center"/>
                        <w:rPr>
                          <w:rFonts w:ascii="Book Antiqua" w:hAnsi="Book Antiqua"/>
                          <w:b/>
                          <w:bCs/>
                          <w:color w:val="244061"/>
                          <w:sz w:val="40"/>
                          <w:szCs w:val="40"/>
                        </w:rPr>
                      </w:pPr>
                      <w:r>
                        <w:rPr>
                          <w:rFonts w:ascii="Book Antiqua" w:hAnsi="Book Antiqua"/>
                          <w:b/>
                          <w:bCs/>
                          <w:color w:val="244061"/>
                          <w:sz w:val="40"/>
                          <w:szCs w:val="40"/>
                        </w:rPr>
                        <w:t>User Manual</w:t>
                      </w:r>
                    </w:p>
                  </w:txbxContent>
                </v:textbox>
                <w10:wrap anchorx="page"/>
              </v:shape>
            </w:pict>
          </mc:Fallback>
        </mc:AlternateContent>
      </w:r>
      <w:r w:rsidRPr="001E7FAD">
        <w:rPr>
          <w:b w:val="0"/>
          <w:noProof/>
          <w:lang w:eastAsia="en-US" w:bidi="ne-NP"/>
        </w:rPr>
        <mc:AlternateContent>
          <mc:Choice Requires="wps">
            <w:drawing>
              <wp:anchor distT="0" distB="0" distL="114300" distR="114300" simplePos="0" relativeHeight="251673600" behindDoc="0" locked="0" layoutInCell="1" allowOverlap="1" wp14:anchorId="3388BC1F" wp14:editId="1FA5AE1B">
                <wp:simplePos x="0" y="0"/>
                <wp:positionH relativeFrom="page">
                  <wp:align>right</wp:align>
                </wp:positionH>
                <wp:positionV relativeFrom="paragraph">
                  <wp:posOffset>5857875</wp:posOffset>
                </wp:positionV>
                <wp:extent cx="7734300" cy="2040340"/>
                <wp:effectExtent l="0" t="0" r="0" b="4445"/>
                <wp:wrapNone/>
                <wp:docPr id="1823677106" name="Rectangle 19"/>
                <wp:cNvGraphicFramePr/>
                <a:graphic xmlns:a="http://schemas.openxmlformats.org/drawingml/2006/main">
                  <a:graphicData uri="http://schemas.microsoft.com/office/word/2010/wordprocessingShape">
                    <wps:wsp>
                      <wps:cNvSpPr/>
                      <wps:spPr>
                        <a:xfrm>
                          <a:off x="0" y="0"/>
                          <a:ext cx="7734300" cy="204034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C3054A" id="Rectangle 19" o:spid="_x0000_s1026" style="position:absolute;margin-left:557.8pt;margin-top:461.25pt;width:609pt;height:160.65pt;z-index:25167360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" fillcolor="white [3212]" stroked="f" strokeweight="1pt">
                <w10:wrap anchorx="page"/>
              </v:rect>
            </w:pict>
          </mc:Fallback>
        </mc:AlternateContent>
      </w:r>
      <w:r>
        <w:rPr>
          <w:noProof/>
          <w:bdr w:val="none" w:sz="0" w:space="0" w:color="auto" w:frame="1"/>
          <w:lang w:eastAsia="en-US" w:bidi="ne-NP"/>
        </w:rPr>
        <w:drawing>
          <wp:anchor distT="0" distB="0" distL="114300" distR="114300" simplePos="0" relativeHeight="251681792" behindDoc="1" locked="0" layoutInCell="1" allowOverlap="1" wp14:anchorId="3215082B" wp14:editId="6BE72299">
            <wp:simplePos x="0" y="0"/>
            <wp:positionH relativeFrom="margin">
              <wp:posOffset>-739140</wp:posOffset>
            </wp:positionH>
            <wp:positionV relativeFrom="margin">
              <wp:posOffset>-403860</wp:posOffset>
            </wp:positionV>
            <wp:extent cx="1463040" cy="527634"/>
            <wp:effectExtent l="0" t="0" r="3810" b="6350"/>
            <wp:wrapTight wrapText="bothSides">
              <wp:wrapPolygon edited="0">
                <wp:start x="5625" y="0"/>
                <wp:lineTo x="3938" y="1561"/>
                <wp:lineTo x="0" y="10149"/>
                <wp:lineTo x="0" y="17176"/>
                <wp:lineTo x="2531" y="19518"/>
                <wp:lineTo x="7875" y="21080"/>
                <wp:lineTo x="13500" y="21080"/>
                <wp:lineTo x="21375" y="19518"/>
                <wp:lineTo x="21375" y="9369"/>
                <wp:lineTo x="6750" y="0"/>
                <wp:lineTo x="5625" y="0"/>
              </wp:wrapPolygon>
            </wp:wrapTight>
            <wp:docPr id="1514648520" name="Picture 151464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46465" name="Picture 22564646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1" r="1117"/>
                    <a:stretch/>
                  </pic:blipFill>
                  <pic:spPr bwMode="auto">
                    <a:xfrm>
                      <a:off x="0" y="0"/>
                      <a:ext cx="1463040" cy="5276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36954">
        <w:rPr>
          <w:noProof/>
          <w:lang w:eastAsia="en-US" w:bidi="ne-NP"/>
        </w:rPr>
        <mc:AlternateContent>
          <mc:Choice Requires="wps">
            <w:drawing>
              <wp:anchor distT="0" distB="0" distL="114300" distR="114300" simplePos="0" relativeHeight="251680768" behindDoc="0" locked="0" layoutInCell="1" allowOverlap="1" wp14:anchorId="1D2744A4" wp14:editId="06810134">
                <wp:simplePos x="0" y="0"/>
                <wp:positionH relativeFrom="page">
                  <wp:posOffset>5829854</wp:posOffset>
                </wp:positionH>
                <wp:positionV relativeFrom="paragraph">
                  <wp:posOffset>180975</wp:posOffset>
                </wp:positionV>
                <wp:extent cx="1704975" cy="2047875"/>
                <wp:effectExtent l="0" t="0" r="0" b="0"/>
                <wp:wrapNone/>
                <wp:docPr id="499826348" name="Text Box 38"/>
                <wp:cNvGraphicFramePr/>
                <a:graphic xmlns:a="http://schemas.openxmlformats.org/drawingml/2006/main">
                  <a:graphicData uri="http://schemas.microsoft.com/office/word/2010/wordprocessingShape">
                    <wps:wsp>
                      <wps:cNvSpPr txBox="1"/>
                      <wps:spPr>
                        <a:xfrm>
                          <a:off x="0" y="0"/>
                          <a:ext cx="1704975" cy="2047875"/>
                        </a:xfrm>
                        <a:prstGeom prst="rect">
                          <a:avLst/>
                        </a:prstGeom>
                        <a:noFill/>
                        <a:ln w="6350">
                          <a:noFill/>
                        </a:ln>
                      </wps:spPr>
                      <wps:txbx>
                        <w:txbxContent>
                          <w:p w14:paraId="66DC5698" w14:textId="77777777" w:rsidR="0041623D" w:rsidRPr="00660FB3" w:rsidRDefault="0041623D" w:rsidP="0041623D">
                            <w:pPr>
                              <w:jc w:val="right"/>
                              <w:rPr>
                                <w:color w:val="8496B0" w:themeColor="text2" w:themeTint="99"/>
                                <w:sz w:val="32"/>
                                <w:szCs w:val="32"/>
                              </w:rPr>
                            </w:pPr>
                            <w:r w:rsidRPr="00660FB3">
                              <w:rPr>
                                <w:color w:val="8496B0" w:themeColor="text2" w:themeTint="99"/>
                                <w:sz w:val="32"/>
                                <w:szCs w:val="32"/>
                              </w:rPr>
                              <w:t>Empowering Development through Data-driven Innovation and Information Technology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744A4" id="Text Box 38" o:spid="_x0000_s1028" type="#_x0000_t202" style="position:absolute;margin-left:459.05pt;margin-top:14.25pt;width:134.25pt;height:161.2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" filled="f" stroked="f" strokeweight=".5pt">
                <v:textbox>
                  <w:txbxContent>
                    <w:p w14:paraId="66DC5698" w14:textId="77777777" w:rsidR="0041623D" w:rsidRPr="00660FB3" w:rsidRDefault="0041623D" w:rsidP="0041623D">
                      <w:pPr>
                        <w:jc w:val="right"/>
                        <w:rPr>
                          <w:color w:val="8496B0" w:themeColor="text2" w:themeTint="99"/>
                          <w:sz w:val="32"/>
                          <w:szCs w:val="32"/>
                        </w:rPr>
                      </w:pPr>
                      <w:r w:rsidRPr="00660FB3">
                        <w:rPr>
                          <w:color w:val="8496B0" w:themeColor="text2" w:themeTint="99"/>
                          <w:sz w:val="32"/>
                          <w:szCs w:val="32"/>
                        </w:rPr>
                        <w:t>Empowering Development through Data-driven Innovation and Information Technology Solutions</w:t>
                      </w:r>
                    </w:p>
                  </w:txbxContent>
                </v:textbox>
                <w10:wrap anchorx="page"/>
              </v:shape>
            </w:pict>
          </mc:Fallback>
        </mc:AlternateContent>
      </w:r>
      <w:r w:rsidRPr="001E7FAD">
        <w:rPr>
          <w:b w:val="0"/>
          <w:noProof/>
          <w:lang w:eastAsia="en-US" w:bidi="ne-NP"/>
        </w:rPr>
        <mc:AlternateContent>
          <mc:Choice Requires="wps">
            <w:drawing>
              <wp:anchor distT="0" distB="0" distL="114300" distR="114300" simplePos="0" relativeHeight="251677696" behindDoc="0" locked="0" layoutInCell="1" allowOverlap="1" wp14:anchorId="1E17CF28" wp14:editId="1272EBE7">
                <wp:simplePos x="0" y="0"/>
                <wp:positionH relativeFrom="margin">
                  <wp:posOffset>-765018</wp:posOffset>
                </wp:positionH>
                <wp:positionV relativeFrom="paragraph">
                  <wp:posOffset>226337</wp:posOffset>
                </wp:positionV>
                <wp:extent cx="3665239" cy="964194"/>
                <wp:effectExtent l="0" t="0" r="0" b="7620"/>
                <wp:wrapNone/>
                <wp:docPr id="1717532885" name="Text Box 30"/>
                <wp:cNvGraphicFramePr/>
                <a:graphic xmlns:a="http://schemas.openxmlformats.org/drawingml/2006/main">
                  <a:graphicData uri="http://schemas.microsoft.com/office/word/2010/wordprocessingShape">
                    <wps:wsp>
                      <wps:cNvSpPr txBox="1"/>
                      <wps:spPr>
                        <a:xfrm>
                          <a:off x="0" y="0"/>
                          <a:ext cx="3665239" cy="964194"/>
                        </a:xfrm>
                        <a:prstGeom prst="rect">
                          <a:avLst/>
                        </a:prstGeom>
                        <a:noFill/>
                        <a:ln w="6350">
                          <a:noFill/>
                          <a:extLst>
                            <a:ext uri="{C807C97D-BFC1-408E-A445-0C87EB9F89A2}">
                              <ask:lineSketchStyleProps xmlns:ask="http://schemas.microsoft.com/office/drawing/2018/sketchyshapes" sd="981765707">
                                <a:custGeom>
                                  <a:avLst/>
                                  <a:gdLst>
                                    <a:gd name="connsiteX0" fmla="*/ 0 w 7752926"/>
                                    <a:gd name="connsiteY0" fmla="*/ 0 h 469556"/>
                                    <a:gd name="connsiteX1" fmla="*/ 7752926 w 7752926"/>
                                    <a:gd name="connsiteY1" fmla="*/ 0 h 469556"/>
                                    <a:gd name="connsiteX2" fmla="*/ 7752926 w 7752926"/>
                                    <a:gd name="connsiteY2" fmla="*/ 469556 h 469556"/>
                                    <a:gd name="connsiteX3" fmla="*/ 0 w 7752926"/>
                                    <a:gd name="connsiteY3" fmla="*/ 469556 h 469556"/>
                                    <a:gd name="connsiteX4" fmla="*/ 0 w 7752926"/>
                                    <a:gd name="connsiteY4" fmla="*/ 0 h 4695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2926" h="469556" fill="none" extrusionOk="0">
                                      <a:moveTo>
                                        <a:pt x="0" y="0"/>
                                      </a:moveTo>
                                      <a:cubicBezTo>
                                        <a:pt x="1486593" y="-33775"/>
                                        <a:pt x="5340123" y="138873"/>
                                        <a:pt x="7752926" y="0"/>
                                      </a:cubicBezTo>
                                      <a:cubicBezTo>
                                        <a:pt x="7753920" y="114786"/>
                                        <a:pt x="7722978" y="308091"/>
                                        <a:pt x="7752926" y="469556"/>
                                      </a:cubicBezTo>
                                      <a:cubicBezTo>
                                        <a:pt x="5634750" y="332226"/>
                                        <a:pt x="2956908" y="331700"/>
                                        <a:pt x="0" y="469556"/>
                                      </a:cubicBezTo>
                                      <a:cubicBezTo>
                                        <a:pt x="10839" y="404373"/>
                                        <a:pt x="28085" y="133850"/>
                                        <a:pt x="0" y="0"/>
                                      </a:cubicBezTo>
                                      <a:close/>
                                    </a:path>
                                    <a:path w="7752926" h="469556" stroke="0" extrusionOk="0">
                                      <a:moveTo>
                                        <a:pt x="0" y="0"/>
                                      </a:moveTo>
                                      <a:cubicBezTo>
                                        <a:pt x="3488583" y="-101487"/>
                                        <a:pt x="6273781" y="-162162"/>
                                        <a:pt x="7752926" y="0"/>
                                      </a:cubicBezTo>
                                      <a:cubicBezTo>
                                        <a:pt x="7715121" y="173016"/>
                                        <a:pt x="7771873" y="323244"/>
                                        <a:pt x="7752926" y="469556"/>
                                      </a:cubicBezTo>
                                      <a:cubicBezTo>
                                        <a:pt x="4034986" y="519621"/>
                                        <a:pt x="2925357" y="311107"/>
                                        <a:pt x="0" y="469556"/>
                                      </a:cubicBezTo>
                                      <a:cubicBezTo>
                                        <a:pt x="36737" y="295722"/>
                                        <a:pt x="-33470" y="85216"/>
                                        <a:pt x="0" y="0"/>
                                      </a:cubicBezTo>
                                      <a:close/>
                                    </a:path>
                                  </a:pathLst>
                                </a:custGeom>
                                <ask:type>
                                  <ask:lineSketchNone/>
                                </ask:type>
                              </ask:lineSketchStyleProps>
                            </a:ext>
                          </a:extLst>
                        </a:ln>
                      </wps:spPr>
                      <wps:txbx>
                        <w:txbxContent>
                          <w:p w14:paraId="2DF303C6" w14:textId="77777777" w:rsidR="0041623D" w:rsidRDefault="0041623D" w:rsidP="0041623D">
                            <w:pPr>
                              <w:pStyle w:val="IMIS-Title"/>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7CF28" id="_x0000_s1029" type="#_x0000_t202" style="position:absolute;margin-left:-60.25pt;margin-top:17.8pt;width:288.6pt;height:75.9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" filled="f" stroked="f" strokeweight=".5pt">
                <v:textbox>
                  <w:txbxContent>
                    <w:p w14:paraId="2DF303C6" w14:textId="77777777" w:rsidR="0041623D" w:rsidRDefault="0041623D" w:rsidP="0041623D">
                      <w:pPr>
                        <w:pStyle w:val="IMIS-Title"/>
                        <w:jc w:val="center"/>
                      </w:pPr>
                    </w:p>
                  </w:txbxContent>
                </v:textbox>
                <w10:wrap anchorx="margin"/>
              </v:shape>
            </w:pict>
          </mc:Fallback>
        </mc:AlternateContent>
      </w:r>
      <w:r w:rsidRPr="001E7FAD">
        <w:rPr>
          <w:b w:val="0"/>
          <w:noProof/>
          <w:lang w:eastAsia="en-US" w:bidi="ne-NP"/>
        </w:rPr>
        <mc:AlternateContent>
          <mc:Choice Requires="wps">
            <w:drawing>
              <wp:anchor distT="0" distB="0" distL="114300" distR="114300" simplePos="0" relativeHeight="251676672" behindDoc="0" locked="0" layoutInCell="1" allowOverlap="1" wp14:anchorId="5DD0C380" wp14:editId="2CE8E363">
                <wp:simplePos x="0" y="0"/>
                <wp:positionH relativeFrom="page">
                  <wp:align>left</wp:align>
                </wp:positionH>
                <wp:positionV relativeFrom="paragraph">
                  <wp:posOffset>176530</wp:posOffset>
                </wp:positionV>
                <wp:extent cx="609600" cy="5659755"/>
                <wp:effectExtent l="0" t="0" r="0" b="0"/>
                <wp:wrapNone/>
                <wp:docPr id="216540558" name="Rectangle 23"/>
                <wp:cNvGraphicFramePr/>
                <a:graphic xmlns:a="http://schemas.openxmlformats.org/drawingml/2006/main">
                  <a:graphicData uri="http://schemas.microsoft.com/office/word/2010/wordprocessingShape">
                    <wps:wsp>
                      <wps:cNvSpPr/>
                      <wps:spPr>
                        <a:xfrm>
                          <a:off x="0" y="0"/>
                          <a:ext cx="609600" cy="5659755"/>
                        </a:xfrm>
                        <a:prstGeom prst="rect">
                          <a:avLst/>
                        </a:prstGeom>
                        <a:solidFill>
                          <a:schemeClr val="tx2">
                            <a:lumMod val="20000"/>
                            <a:lumOff val="8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00735" id="Rectangle 23" o:spid="_x0000_s1026" style="position:absolute;margin-left:0;margin-top:13.9pt;width:48pt;height:445.65pt;z-index:2516766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" fillcolor="#d5dce4 [671]" stroked="f" strokeweight="1pt">
                <v:fill opacity="19789f"/>
                <w10:wrap anchorx="page"/>
              </v:rect>
            </w:pict>
          </mc:Fallback>
        </mc:AlternateContent>
      </w:r>
      <w:r w:rsidRPr="001E7FAD">
        <w:rPr>
          <w:b w:val="0"/>
          <w:noProof/>
          <w:lang w:eastAsia="en-US" w:bidi="ne-NP"/>
        </w:rPr>
        <mc:AlternateContent>
          <mc:Choice Requires="wps">
            <w:drawing>
              <wp:anchor distT="0" distB="0" distL="114300" distR="114300" simplePos="0" relativeHeight="251674624" behindDoc="0" locked="0" layoutInCell="1" allowOverlap="1" wp14:anchorId="7D68174A" wp14:editId="1D527948">
                <wp:simplePos x="0" y="0"/>
                <wp:positionH relativeFrom="page">
                  <wp:posOffset>455739</wp:posOffset>
                </wp:positionH>
                <wp:positionV relativeFrom="paragraph">
                  <wp:posOffset>-1594130</wp:posOffset>
                </wp:positionV>
                <wp:extent cx="4017441" cy="3574057"/>
                <wp:effectExtent l="685800" t="0" r="478790" b="902970"/>
                <wp:wrapNone/>
                <wp:docPr id="850292096" name="Half Frame 22"/>
                <wp:cNvGraphicFramePr/>
                <a:graphic xmlns:a="http://schemas.openxmlformats.org/drawingml/2006/main">
                  <a:graphicData uri="http://schemas.microsoft.com/office/word/2010/wordprocessingShape">
                    <wps:wsp>
                      <wps:cNvSpPr/>
                      <wps:spPr>
                        <a:xfrm rot="13308556">
                          <a:off x="0" y="0"/>
                          <a:ext cx="4017441" cy="3574057"/>
                        </a:xfrm>
                        <a:prstGeom prst="halfFrame">
                          <a:avLst>
                            <a:gd name="adj1" fmla="val 15452"/>
                            <a:gd name="adj2" fmla="val 65553"/>
                          </a:avLst>
                        </a:prstGeom>
                        <a:solidFill>
                          <a:srgbClr val="E7EAF1">
                            <a:alpha val="2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84521" id="Half Frame 22" o:spid="_x0000_s1026" style="position:absolute;margin-left:35.9pt;margin-top:-125.5pt;width:316.35pt;height:281.4pt;rotation:-9056468fd;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017441,357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" path="m,l4017441,,3396666,552263r-1053764,l2342902,1489729,,3574057,,xe" fillcolor="#e7eaf1" stroked="f" strokeweight="1pt">
                <v:fill opacity="19532f"/>
                <v:stroke joinstyle="miter"/>
                <v:path arrowok="t" o:connecttype="custom" o:connectlocs="0,0;4017441,0;3396666,552263;2342902,552263;2342902,1489729;0,3574057;0,0" o:connectangles="0,0,0,0,0,0,0"/>
                <w10:wrap anchorx="page"/>
              </v:shape>
            </w:pict>
          </mc:Fallback>
        </mc:AlternateContent>
      </w:r>
      <w:sdt>
        <w:sdtPr>
          <w:rPr>
            <w:b w:val="0"/>
          </w:rPr>
          <w:id w:val="181102443"/>
          <w:docPartObj>
            <w:docPartGallery w:val="Cover Pages"/>
            <w:docPartUnique/>
          </w:docPartObj>
        </w:sdtPr>
        <w:sdtContent>
          <w:r w:rsidRPr="001E7FAD">
            <w:rPr>
              <w:b w:val="0"/>
              <w:noProof/>
              <w:lang w:eastAsia="en-US" w:bidi="ne-NP"/>
            </w:rPr>
            <mc:AlternateContent>
              <mc:Choice Requires="wps">
                <w:drawing>
                  <wp:anchor distT="0" distB="0" distL="114300" distR="114300" simplePos="0" relativeHeight="251671552" behindDoc="0" locked="0" layoutInCell="1" allowOverlap="1" wp14:anchorId="00037B54" wp14:editId="209EF386">
                    <wp:simplePos x="0" y="0"/>
                    <wp:positionH relativeFrom="page">
                      <wp:align>right</wp:align>
                    </wp:positionH>
                    <wp:positionV relativeFrom="paragraph">
                      <wp:posOffset>-248589</wp:posOffset>
                    </wp:positionV>
                    <wp:extent cx="2159635" cy="2742565"/>
                    <wp:effectExtent l="0" t="0" r="0" b="635"/>
                    <wp:wrapNone/>
                    <wp:docPr id="2038559080" name="Flowchart: Delay 24"/>
                    <wp:cNvGraphicFramePr/>
                    <a:graphic xmlns:a="http://schemas.openxmlformats.org/drawingml/2006/main">
                      <a:graphicData uri="http://schemas.microsoft.com/office/word/2010/wordprocessingShape">
                        <wps:wsp>
                          <wps:cNvSpPr/>
                          <wps:spPr>
                            <a:xfrm rot="10800000">
                              <a:off x="0" y="0"/>
                              <a:ext cx="2159635" cy="2742565"/>
                            </a:xfrm>
                            <a:prstGeom prst="flowChartDelay">
                              <a:avLst/>
                            </a:prstGeom>
                            <a:solidFill>
                              <a:srgbClr val="EEEDDE">
                                <a:alpha val="5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3E8BA4" id="_x0000_t135" coordsize="21600,21600" o:spt="135" path="m10800,qx21600,10800,10800,21600l,21600,,xe">
                    <v:stroke joinstyle="miter"/>
                    <v:path gradientshapeok="t" o:connecttype="rect" textboxrect="0,3163,18437,18437"/>
                  </v:shapetype>
                  <v:shape id="Flowchart: Delay 24" o:spid="_x0000_s1026" type="#_x0000_t135" style="position:absolute;margin-left:118.85pt;margin-top:-19.55pt;width:170.05pt;height:215.95pt;rotation:180;z-index:2516715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" fillcolor="#eeedde" stroked="f" strokeweight="1pt">
                    <v:fill opacity="35980f"/>
                    <w10:wrap anchorx="page"/>
                  </v:shape>
                </w:pict>
              </mc:Fallback>
            </mc:AlternateContent>
          </w:r>
          <w:r w:rsidRPr="001E7FAD">
            <w:rPr>
              <w:b w:val="0"/>
              <w:noProof/>
              <w:lang w:eastAsia="en-US" w:bidi="ne-NP"/>
            </w:rPr>
            <mc:AlternateContent>
              <mc:Choice Requires="wps">
                <w:drawing>
                  <wp:anchor distT="0" distB="0" distL="114300" distR="114300" simplePos="0" relativeHeight="251670528" behindDoc="0" locked="0" layoutInCell="1" allowOverlap="1" wp14:anchorId="0CF12364" wp14:editId="19E76E1D">
                    <wp:simplePos x="0" y="0"/>
                    <wp:positionH relativeFrom="margin">
                      <wp:posOffset>4203296</wp:posOffset>
                    </wp:positionH>
                    <wp:positionV relativeFrom="paragraph">
                      <wp:posOffset>3134360</wp:posOffset>
                    </wp:positionV>
                    <wp:extent cx="2475186" cy="2742565"/>
                    <wp:effectExtent l="0" t="0" r="1905" b="635"/>
                    <wp:wrapNone/>
                    <wp:docPr id="1403203648" name="Flowchart: Delay 24"/>
                    <wp:cNvGraphicFramePr/>
                    <a:graphic xmlns:a="http://schemas.openxmlformats.org/drawingml/2006/main">
                      <a:graphicData uri="http://schemas.microsoft.com/office/word/2010/wordprocessingShape">
                        <wps:wsp>
                          <wps:cNvSpPr/>
                          <wps:spPr>
                            <a:xfrm>
                              <a:off x="0" y="0"/>
                              <a:ext cx="2475186" cy="2742565"/>
                            </a:xfrm>
                            <a:prstGeom prst="flowChartDelay">
                              <a:avLst/>
                            </a:prstGeom>
                            <a:solidFill>
                              <a:srgbClr val="EEEDDE">
                                <a:alpha val="5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720B6" id="Flowchart: Delay 24" o:spid="_x0000_s1026" type="#_x0000_t135" style="position:absolute;margin-left:330.95pt;margin-top:246.8pt;width:194.9pt;height:215.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" fillcolor="#eeedde" stroked="f" strokeweight="1pt">
                    <v:fill opacity="35980f"/>
                    <w10:wrap anchorx="margin"/>
                  </v:shape>
                </w:pict>
              </mc:Fallback>
            </mc:AlternateContent>
          </w:r>
          <w:r w:rsidRPr="001E7FAD">
            <w:rPr>
              <w:b w:val="0"/>
              <w:noProof/>
              <w:lang w:eastAsia="en-US" w:bidi="ne-NP"/>
            </w:rPr>
            <mc:AlternateContent>
              <mc:Choice Requires="wps">
                <w:drawing>
                  <wp:anchor distT="0" distB="0" distL="114300" distR="114300" simplePos="0" relativeHeight="251675648" behindDoc="0" locked="0" layoutInCell="1" allowOverlap="1" wp14:anchorId="5E7801E6" wp14:editId="41ED87E8">
                    <wp:simplePos x="0" y="0"/>
                    <wp:positionH relativeFrom="page">
                      <wp:posOffset>4263390</wp:posOffset>
                    </wp:positionH>
                    <wp:positionV relativeFrom="paragraph">
                      <wp:posOffset>211455</wp:posOffset>
                    </wp:positionV>
                    <wp:extent cx="850900" cy="5628005"/>
                    <wp:effectExtent l="0" t="0" r="6350" b="0"/>
                    <wp:wrapNone/>
                    <wp:docPr id="2090235645" name="Rectangle 26"/>
                    <wp:cNvGraphicFramePr/>
                    <a:graphic xmlns:a="http://schemas.openxmlformats.org/drawingml/2006/main">
                      <a:graphicData uri="http://schemas.microsoft.com/office/word/2010/wordprocessingShape">
                        <wps:wsp>
                          <wps:cNvSpPr/>
                          <wps:spPr>
                            <a:xfrm>
                              <a:off x="0" y="0"/>
                              <a:ext cx="850900" cy="5628005"/>
                            </a:xfrm>
                            <a:prstGeom prst="rect">
                              <a:avLst/>
                            </a:prstGeom>
                            <a:solidFill>
                              <a:schemeClr val="tx2">
                                <a:lumMod val="20000"/>
                                <a:lumOff val="8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938B7" id="Rectangle 26" o:spid="_x0000_s1026" style="position:absolute;margin-left:335.7pt;margin-top:16.65pt;width:67pt;height:443.1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" fillcolor="#d5dce4 [671]" stroked="f" strokeweight="1pt">
                    <v:fill opacity="19789f"/>
                    <w10:wrap anchorx="page"/>
                  </v:rect>
                </w:pict>
              </mc:Fallback>
            </mc:AlternateContent>
          </w:r>
          <w:r w:rsidRPr="001E7FAD">
            <w:rPr>
              <w:b w:val="0"/>
              <w:noProof/>
              <w:lang w:eastAsia="en-US" w:bidi="ne-NP"/>
            </w:rPr>
            <mc:AlternateContent>
              <mc:Choice Requires="wps">
                <w:drawing>
                  <wp:anchor distT="0" distB="0" distL="114300" distR="114300" simplePos="0" relativeHeight="251672576" behindDoc="0" locked="0" layoutInCell="1" allowOverlap="1" wp14:anchorId="055DB96F" wp14:editId="4D3FD437">
                    <wp:simplePos x="0" y="0"/>
                    <wp:positionH relativeFrom="page">
                      <wp:posOffset>4065270</wp:posOffset>
                    </wp:positionH>
                    <wp:positionV relativeFrom="paragraph">
                      <wp:posOffset>-952500</wp:posOffset>
                    </wp:positionV>
                    <wp:extent cx="3495675" cy="6791325"/>
                    <wp:effectExtent l="0" t="0" r="9525" b="9525"/>
                    <wp:wrapNone/>
                    <wp:docPr id="193606829" name="Rectangle 27"/>
                    <wp:cNvGraphicFramePr/>
                    <a:graphic xmlns:a="http://schemas.openxmlformats.org/drawingml/2006/main">
                      <a:graphicData uri="http://schemas.microsoft.com/office/word/2010/wordprocessingShape">
                        <wps:wsp>
                          <wps:cNvSpPr/>
                          <wps:spPr>
                            <a:xfrm>
                              <a:off x="0" y="0"/>
                              <a:ext cx="3495675" cy="6791325"/>
                            </a:xfrm>
                            <a:prstGeom prst="rect">
                              <a:avLst/>
                            </a:prstGeom>
                            <a:solidFill>
                              <a:schemeClr val="tx2">
                                <a:lumMod val="20000"/>
                                <a:lumOff val="8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43540" id="Rectangle 27" o:spid="_x0000_s1026" style="position:absolute;margin-left:335.3pt;margin-top:-72.3pt;width:275.25pt;height:534.7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" fillcolor="#d5dce4 [671]" stroked="f" strokeweight="1pt">
                    <v:fill opacity="19789f"/>
                    <w10:wrap anchorx="page"/>
                  </v:rect>
                </w:pict>
              </mc:Fallback>
            </mc:AlternateContent>
          </w:r>
          <w:r>
            <w:br w:type="page"/>
          </w:r>
        </w:sdtContent>
      </w:sdt>
    </w:p>
    <w:tbl>
      <w:tblPr>
        <w:tblpPr w:leftFromText="187" w:rightFromText="187" w:vertAnchor="page" w:horzAnchor="margin" w:tblpXSpec="right" w:tblpY="11804"/>
        <w:tblW w:w="5199" w:type="pct"/>
        <w:tblLook w:val="04A0" w:firstRow="1" w:lastRow="0" w:firstColumn="1" w:lastColumn="0" w:noHBand="0" w:noVBand="1"/>
      </w:tblPr>
      <w:tblGrid>
        <w:gridCol w:w="8637"/>
      </w:tblGrid>
      <w:tr w:rsidR="00D21048" w14:paraId="1B418809" w14:textId="77777777" w:rsidTr="00D21048">
        <w:trPr>
          <w:trHeight w:val="572"/>
        </w:trPr>
        <w:tc>
          <w:tcPr>
            <w:tcW w:w="5000" w:type="pct"/>
            <w:tcBorders>
              <w:bottom w:val="single" w:sz="4" w:space="0" w:color="auto"/>
            </w:tcBorders>
            <w:vAlign w:val="center"/>
          </w:tcPr>
          <w:p w14:paraId="177FC1FB" w14:textId="77777777" w:rsidR="00D21048" w:rsidRPr="00417CAE" w:rsidRDefault="00D21048" w:rsidP="00D21048">
            <w:pPr>
              <w:pStyle w:val="IMIS-Para"/>
              <w:spacing w:after="0"/>
              <w:jc w:val="center"/>
              <w:rPr>
                <w:sz w:val="22"/>
                <w:szCs w:val="22"/>
              </w:rPr>
            </w:pPr>
            <w:r w:rsidRPr="00417CAE">
              <w:rPr>
                <w:sz w:val="22"/>
                <w:szCs w:val="22"/>
              </w:rPr>
              <w:lastRenderedPageBreak/>
              <w:t>Emptying Information Collection Mobile App User Manual</w:t>
            </w:r>
          </w:p>
        </w:tc>
      </w:tr>
      <w:tr w:rsidR="00D21048" w14:paraId="32A5F68F" w14:textId="77777777" w:rsidTr="00D21048">
        <w:trPr>
          <w:trHeight w:val="572"/>
        </w:trPr>
        <w:tc>
          <w:tcPr>
            <w:tcW w:w="5000" w:type="pct"/>
            <w:vAlign w:val="center"/>
          </w:tcPr>
          <w:p w14:paraId="516E93B3" w14:textId="558E80FC" w:rsidR="00C05B7E" w:rsidRDefault="00C05B7E" w:rsidP="00D21048">
            <w:pPr>
              <w:pStyle w:val="IMIS-Para"/>
              <w:spacing w:before="0" w:after="0"/>
              <w:jc w:val="center"/>
              <w:rPr>
                <w:sz w:val="22"/>
                <w:szCs w:val="22"/>
              </w:rPr>
            </w:pPr>
            <w:r w:rsidRPr="00C05B7E">
              <w:rPr>
                <w:sz w:val="22"/>
                <w:szCs w:val="22"/>
              </w:rPr>
              <w:t xml:space="preserve">Base IMIS  2022-2026 by </w:t>
            </w:r>
            <w:hyperlink r:id="rId9" w:history="1">
              <w:r w:rsidRPr="00844633">
                <w:rPr>
                  <w:rStyle w:val="Hyperlink"/>
                  <w:sz w:val="22"/>
                  <w:szCs w:val="22"/>
                </w:rPr>
                <w:t>ISPL</w:t>
              </w:r>
            </w:hyperlink>
            <w:r w:rsidRPr="00C05B7E">
              <w:rPr>
                <w:sz w:val="22"/>
                <w:szCs w:val="22"/>
              </w:rPr>
              <w:t xml:space="preserve"> &amp; </w:t>
            </w:r>
            <w:hyperlink r:id="rId10" w:history="1">
              <w:r w:rsidRPr="00C532FE">
                <w:rPr>
                  <w:rStyle w:val="Hyperlink"/>
                  <w:sz w:val="22"/>
                  <w:szCs w:val="22"/>
                </w:rPr>
                <w:t>GWSC-AIT</w:t>
              </w:r>
            </w:hyperlink>
            <w:r w:rsidRPr="00C05B7E">
              <w:rPr>
                <w:sz w:val="22"/>
                <w:szCs w:val="22"/>
              </w:rPr>
              <w:t xml:space="preserve"> is licensed under </w:t>
            </w:r>
            <w:hyperlink r:id="rId11" w:history="1">
              <w:r w:rsidRPr="00FA01E4">
                <w:rPr>
                  <w:rStyle w:val="Hyperlink"/>
                  <w:sz w:val="22"/>
                  <w:szCs w:val="22"/>
                </w:rPr>
                <w:t>CC BY-NC-SA 4.0</w:t>
              </w:r>
            </w:hyperlink>
            <w:r w:rsidRPr="00C05B7E">
              <w:rPr>
                <w:sz w:val="22"/>
                <w:szCs w:val="22"/>
              </w:rPr>
              <w:t xml:space="preserve"> | Customized for </w:t>
            </w:r>
            <w:hyperlink r:id="rId12" w:history="1">
              <w:r w:rsidRPr="00C532FE">
                <w:rPr>
                  <w:rStyle w:val="Hyperlink"/>
                  <w:sz w:val="22"/>
                  <w:szCs w:val="22"/>
                </w:rPr>
                <w:t>DNCC</w:t>
              </w:r>
            </w:hyperlink>
            <w:r w:rsidRPr="00C05B7E">
              <w:rPr>
                <w:sz w:val="22"/>
                <w:szCs w:val="22"/>
              </w:rPr>
              <w:t xml:space="preserve"> </w:t>
            </w:r>
          </w:p>
          <w:p w14:paraId="5359AF46" w14:textId="3DB5DDCC" w:rsidR="00D21048" w:rsidRDefault="00D21048" w:rsidP="00D21048">
            <w:pPr>
              <w:pStyle w:val="IMIS-Para"/>
              <w:spacing w:before="0" w:after="0"/>
              <w:jc w:val="center"/>
              <w:rPr>
                <w:sz w:val="20"/>
                <w:szCs w:val="20"/>
              </w:rPr>
            </w:pPr>
            <w:r>
              <w:rPr>
                <w:sz w:val="20"/>
                <w:szCs w:val="20"/>
              </w:rPr>
              <w:t>Version 1.0.</w:t>
            </w:r>
            <w:r w:rsidR="00B67B10">
              <w:rPr>
                <w:sz w:val="20"/>
                <w:szCs w:val="20"/>
              </w:rPr>
              <w:t>2</w:t>
            </w:r>
          </w:p>
        </w:tc>
      </w:tr>
    </w:tbl>
    <w:p w14:paraId="421C93EC" w14:textId="5F05788E" w:rsidR="00B31C79" w:rsidRDefault="00B31C79"/>
    <w:p w14:paraId="0665C90D" w14:textId="77777777" w:rsidR="00B31C79" w:rsidRDefault="00B31C79">
      <w:r>
        <w:br w:type="page"/>
      </w:r>
    </w:p>
    <w:p w14:paraId="6FEEC363" w14:textId="0899913F" w:rsidR="00B31C79" w:rsidRDefault="00B31C79"/>
    <w:p w14:paraId="3F70A20C" w14:textId="77777777" w:rsidR="005A1509" w:rsidRPr="002A6EE6" w:rsidRDefault="005A1509"/>
    <w:sdt>
      <w:sdtPr>
        <w:rPr>
          <w:rFonts w:ascii="Times New Roman" w:eastAsiaTheme="minorHAnsi" w:hAnsi="Times New Roman" w:cs="Times New Roman"/>
          <w:b w:val="0"/>
          <w:color w:val="282828"/>
          <w:spacing w:val="0"/>
          <w:kern w:val="2"/>
          <w:sz w:val="24"/>
          <w:szCs w:val="24"/>
          <w:lang w:eastAsia="en-US"/>
          <w14:ligatures w14:val="standardContextual"/>
        </w:rPr>
        <w:id w:val="-388494661"/>
        <w:docPartObj>
          <w:docPartGallery w:val="Table of Contents"/>
          <w:docPartUnique/>
        </w:docPartObj>
      </w:sdtPr>
      <w:sdtContent>
        <w:p w14:paraId="5D63AAB6" w14:textId="77777777" w:rsidR="005A1509" w:rsidRPr="00BA3270" w:rsidRDefault="005A1509" w:rsidP="005A1509">
          <w:pPr>
            <w:pStyle w:val="IMIS-Title"/>
            <w:rPr>
              <w:rFonts w:ascii="Times New Roman" w:hAnsi="Times New Roman" w:cs="Times New Roman"/>
            </w:rPr>
          </w:pPr>
          <w:r w:rsidRPr="00BA3270">
            <w:rPr>
              <w:rFonts w:ascii="Times New Roman" w:hAnsi="Times New Roman" w:cs="Times New Roman"/>
            </w:rPr>
            <w:t>Table of Contents</w:t>
          </w:r>
        </w:p>
        <w:p w14:paraId="178FD54B" w14:textId="369266AE" w:rsidR="0018433E" w:rsidRDefault="005A1509">
          <w:pPr>
            <w:pStyle w:val="TOC1"/>
            <w:tabs>
              <w:tab w:val="right" w:leader="dot" w:pos="8296"/>
            </w:tabs>
            <w:rPr>
              <w:rFonts w:eastAsiaTheme="minorEastAsia" w:cstheme="minorBidi"/>
              <w:b w:val="0"/>
              <w:bCs w:val="0"/>
              <w:noProof/>
              <w:sz w:val="24"/>
              <w:szCs w:val="21"/>
              <w:lang w:bidi="hi-IN"/>
            </w:rPr>
          </w:pPr>
          <w:r w:rsidRPr="00BA3270">
            <w:rPr>
              <w:rFonts w:ascii="Times New Roman" w:hAnsi="Times New Roman" w:cs="Times New Roman"/>
              <w:bCs w:val="0"/>
              <w:i/>
              <w:iCs/>
              <w:caps/>
              <w:u w:val="single"/>
            </w:rPr>
            <w:fldChar w:fldCharType="begin"/>
          </w:r>
          <w:r w:rsidRPr="00BA3270">
            <w:rPr>
              <w:rFonts w:ascii="Times New Roman" w:hAnsi="Times New Roman" w:cs="Times New Roman"/>
              <w:bCs w:val="0"/>
              <w:i/>
              <w:iCs/>
              <w:caps/>
              <w:u w:val="single"/>
            </w:rPr>
            <w:instrText xml:space="preserve"> TOC \h \z \t "IMIS-Head1,1,IMIS-Head2,2,IMIS-Head3,3,IMIS-Appendix,1" </w:instrText>
          </w:r>
          <w:r w:rsidRPr="00BA3270">
            <w:rPr>
              <w:rFonts w:ascii="Times New Roman" w:hAnsi="Times New Roman" w:cs="Times New Roman"/>
              <w:bCs w:val="0"/>
              <w:i/>
              <w:iCs/>
              <w:caps/>
              <w:u w:val="single"/>
            </w:rPr>
            <w:fldChar w:fldCharType="separate"/>
          </w:r>
          <w:hyperlink w:anchor="_Toc229132369" w:history="1">
            <w:r w:rsidR="0018433E" w:rsidRPr="00CD6C53">
              <w:rPr>
                <w:rStyle w:val="Hyperlink"/>
                <w:rFonts w:eastAsia="Times New Roman"/>
                <w:noProof/>
                <w14:scene3d>
                  <w14:camera w14:prst="orthographicFront"/>
                  <w14:lightRig w14:rig="threePt" w14:dir="t">
                    <w14:rot w14:lat="0" w14:lon="0" w14:rev="0"/>
                  </w14:lightRig>
                </w14:scene3d>
                <w14:ligatures w14:val="none"/>
              </w:rPr>
              <w:t>Chapter 1</w:t>
            </w:r>
            <w:r w:rsidR="0018433E" w:rsidRPr="00CD6C53">
              <w:rPr>
                <w:rStyle w:val="Hyperlink"/>
                <w:rFonts w:eastAsia="Times New Roman"/>
                <w:noProof/>
              </w:rPr>
              <w:t xml:space="preserve"> Introduction</w:t>
            </w:r>
            <w:r w:rsidR="0018433E">
              <w:rPr>
                <w:noProof/>
                <w:webHidden/>
              </w:rPr>
              <w:tab/>
            </w:r>
            <w:r w:rsidR="0018433E">
              <w:rPr>
                <w:noProof/>
                <w:webHidden/>
              </w:rPr>
              <w:fldChar w:fldCharType="begin"/>
            </w:r>
            <w:r w:rsidR="0018433E">
              <w:rPr>
                <w:noProof/>
                <w:webHidden/>
              </w:rPr>
              <w:instrText xml:space="preserve"> PAGEREF _Toc229132369 \h </w:instrText>
            </w:r>
            <w:r w:rsidR="0018433E">
              <w:rPr>
                <w:noProof/>
                <w:webHidden/>
              </w:rPr>
            </w:r>
            <w:r w:rsidR="0018433E">
              <w:rPr>
                <w:noProof/>
                <w:webHidden/>
              </w:rPr>
              <w:fldChar w:fldCharType="separate"/>
            </w:r>
            <w:r w:rsidR="0018433E">
              <w:rPr>
                <w:noProof/>
                <w:webHidden/>
              </w:rPr>
              <w:t>1</w:t>
            </w:r>
            <w:r w:rsidR="0018433E">
              <w:rPr>
                <w:noProof/>
                <w:webHidden/>
              </w:rPr>
              <w:fldChar w:fldCharType="end"/>
            </w:r>
          </w:hyperlink>
        </w:p>
        <w:p w14:paraId="03F668BB" w14:textId="44EF126F" w:rsidR="0018433E" w:rsidRDefault="0018433E">
          <w:pPr>
            <w:pStyle w:val="TOC2"/>
            <w:tabs>
              <w:tab w:val="right" w:leader="dot" w:pos="8296"/>
            </w:tabs>
            <w:rPr>
              <w:rFonts w:eastAsiaTheme="minorEastAsia" w:cstheme="minorBidi"/>
              <w:i w:val="0"/>
              <w:iCs w:val="0"/>
              <w:noProof/>
              <w:sz w:val="24"/>
              <w:szCs w:val="21"/>
              <w:lang w:bidi="hi-IN"/>
            </w:rPr>
          </w:pPr>
          <w:hyperlink w:anchor="_Toc229132370" w:history="1">
            <w:r w:rsidRPr="00CD6C53">
              <w:rPr>
                <w:rStyle w:val="Hyperlink"/>
                <w:rFonts w:eastAsia="Times New Roman"/>
                <w:noProof/>
              </w:rPr>
              <w:t>1.1 Purpose</w:t>
            </w:r>
            <w:r>
              <w:rPr>
                <w:noProof/>
                <w:webHidden/>
              </w:rPr>
              <w:tab/>
            </w:r>
            <w:r>
              <w:rPr>
                <w:noProof/>
                <w:webHidden/>
              </w:rPr>
              <w:fldChar w:fldCharType="begin"/>
            </w:r>
            <w:r>
              <w:rPr>
                <w:noProof/>
                <w:webHidden/>
              </w:rPr>
              <w:instrText xml:space="preserve"> PAGEREF _Toc229132370 \h </w:instrText>
            </w:r>
            <w:r>
              <w:rPr>
                <w:noProof/>
                <w:webHidden/>
              </w:rPr>
            </w:r>
            <w:r>
              <w:rPr>
                <w:noProof/>
                <w:webHidden/>
              </w:rPr>
              <w:fldChar w:fldCharType="separate"/>
            </w:r>
            <w:r>
              <w:rPr>
                <w:noProof/>
                <w:webHidden/>
              </w:rPr>
              <w:t>1</w:t>
            </w:r>
            <w:r>
              <w:rPr>
                <w:noProof/>
                <w:webHidden/>
              </w:rPr>
              <w:fldChar w:fldCharType="end"/>
            </w:r>
          </w:hyperlink>
        </w:p>
        <w:p w14:paraId="1F1C702E" w14:textId="61DD1A30" w:rsidR="0018433E" w:rsidRDefault="0018433E">
          <w:pPr>
            <w:pStyle w:val="TOC2"/>
            <w:tabs>
              <w:tab w:val="right" w:leader="dot" w:pos="8296"/>
            </w:tabs>
            <w:rPr>
              <w:rFonts w:eastAsiaTheme="minorEastAsia" w:cstheme="minorBidi"/>
              <w:i w:val="0"/>
              <w:iCs w:val="0"/>
              <w:noProof/>
              <w:sz w:val="24"/>
              <w:szCs w:val="21"/>
              <w:lang w:bidi="hi-IN"/>
            </w:rPr>
          </w:pPr>
          <w:hyperlink w:anchor="_Toc229132371" w:history="1">
            <w:r w:rsidRPr="00CD6C53">
              <w:rPr>
                <w:rStyle w:val="Hyperlink"/>
                <w:rFonts w:eastAsia="Times New Roman"/>
                <w:noProof/>
              </w:rPr>
              <w:t>1.2 Target Audience</w:t>
            </w:r>
            <w:r>
              <w:rPr>
                <w:noProof/>
                <w:webHidden/>
              </w:rPr>
              <w:tab/>
            </w:r>
            <w:r>
              <w:rPr>
                <w:noProof/>
                <w:webHidden/>
              </w:rPr>
              <w:fldChar w:fldCharType="begin"/>
            </w:r>
            <w:r>
              <w:rPr>
                <w:noProof/>
                <w:webHidden/>
              </w:rPr>
              <w:instrText xml:space="preserve"> PAGEREF _Toc229132371 \h </w:instrText>
            </w:r>
            <w:r>
              <w:rPr>
                <w:noProof/>
                <w:webHidden/>
              </w:rPr>
            </w:r>
            <w:r>
              <w:rPr>
                <w:noProof/>
                <w:webHidden/>
              </w:rPr>
              <w:fldChar w:fldCharType="separate"/>
            </w:r>
            <w:r>
              <w:rPr>
                <w:noProof/>
                <w:webHidden/>
              </w:rPr>
              <w:t>1</w:t>
            </w:r>
            <w:r>
              <w:rPr>
                <w:noProof/>
                <w:webHidden/>
              </w:rPr>
              <w:fldChar w:fldCharType="end"/>
            </w:r>
          </w:hyperlink>
        </w:p>
        <w:p w14:paraId="21084890" w14:textId="679E327E" w:rsidR="0018433E" w:rsidRDefault="0018433E">
          <w:pPr>
            <w:pStyle w:val="TOC1"/>
            <w:tabs>
              <w:tab w:val="right" w:leader="dot" w:pos="8296"/>
            </w:tabs>
            <w:rPr>
              <w:rFonts w:eastAsiaTheme="minorEastAsia" w:cstheme="minorBidi"/>
              <w:b w:val="0"/>
              <w:bCs w:val="0"/>
              <w:noProof/>
              <w:sz w:val="24"/>
              <w:szCs w:val="21"/>
              <w:lang w:bidi="hi-IN"/>
            </w:rPr>
          </w:pPr>
          <w:hyperlink w:anchor="_Toc229132372" w:history="1">
            <w:r w:rsidRPr="00CD6C53">
              <w:rPr>
                <w:rStyle w:val="Hyperlink"/>
                <w:noProof/>
                <w14:scene3d>
                  <w14:camera w14:prst="orthographicFront"/>
                  <w14:lightRig w14:rig="threePt" w14:dir="t">
                    <w14:rot w14:lat="0" w14:lon="0" w14:rev="0"/>
                  </w14:lightRig>
                </w14:scene3d>
                <w14:ligatures w14:val="none"/>
              </w:rPr>
              <w:t>Chapter 2</w:t>
            </w:r>
            <w:r w:rsidRPr="00CD6C53">
              <w:rPr>
                <w:rStyle w:val="Hyperlink"/>
                <w:noProof/>
              </w:rPr>
              <w:t xml:space="preserve"> App </w:t>
            </w:r>
            <w:r w:rsidRPr="00CD6C53">
              <w:rPr>
                <w:rStyle w:val="Hyperlink"/>
                <w:rFonts w:eastAsia="Times New Roman"/>
                <w:noProof/>
              </w:rPr>
              <w:t>Installation</w:t>
            </w:r>
            <w:r>
              <w:rPr>
                <w:noProof/>
                <w:webHidden/>
              </w:rPr>
              <w:tab/>
            </w:r>
            <w:r>
              <w:rPr>
                <w:noProof/>
                <w:webHidden/>
              </w:rPr>
              <w:fldChar w:fldCharType="begin"/>
            </w:r>
            <w:r>
              <w:rPr>
                <w:noProof/>
                <w:webHidden/>
              </w:rPr>
              <w:instrText xml:space="preserve"> PAGEREF _Toc229132372 \h </w:instrText>
            </w:r>
            <w:r>
              <w:rPr>
                <w:noProof/>
                <w:webHidden/>
              </w:rPr>
            </w:r>
            <w:r>
              <w:rPr>
                <w:noProof/>
                <w:webHidden/>
              </w:rPr>
              <w:fldChar w:fldCharType="separate"/>
            </w:r>
            <w:r>
              <w:rPr>
                <w:noProof/>
                <w:webHidden/>
              </w:rPr>
              <w:t>2</w:t>
            </w:r>
            <w:r>
              <w:rPr>
                <w:noProof/>
                <w:webHidden/>
              </w:rPr>
              <w:fldChar w:fldCharType="end"/>
            </w:r>
          </w:hyperlink>
        </w:p>
        <w:p w14:paraId="55D48A76" w14:textId="223E6AAC" w:rsidR="0018433E" w:rsidRDefault="0018433E">
          <w:pPr>
            <w:pStyle w:val="TOC2"/>
            <w:tabs>
              <w:tab w:val="right" w:leader="dot" w:pos="8296"/>
            </w:tabs>
            <w:rPr>
              <w:rFonts w:eastAsiaTheme="minorEastAsia" w:cstheme="minorBidi"/>
              <w:i w:val="0"/>
              <w:iCs w:val="0"/>
              <w:noProof/>
              <w:sz w:val="24"/>
              <w:szCs w:val="21"/>
              <w:lang w:bidi="hi-IN"/>
            </w:rPr>
          </w:pPr>
          <w:hyperlink w:anchor="_Toc229132373" w:history="1">
            <w:r w:rsidRPr="00CD6C53">
              <w:rPr>
                <w:rStyle w:val="Hyperlink"/>
                <w:noProof/>
              </w:rPr>
              <w:t>2.1</w:t>
            </w:r>
            <w:r w:rsidRPr="00CD6C53">
              <w:rPr>
                <w:rStyle w:val="Hyperlink"/>
                <w:noProof/>
                <w:lang w:eastAsia="ja-JP"/>
              </w:rPr>
              <w:t xml:space="preserve"> Installation Procedure</w:t>
            </w:r>
            <w:r>
              <w:rPr>
                <w:noProof/>
                <w:webHidden/>
              </w:rPr>
              <w:tab/>
            </w:r>
            <w:r>
              <w:rPr>
                <w:noProof/>
                <w:webHidden/>
              </w:rPr>
              <w:fldChar w:fldCharType="begin"/>
            </w:r>
            <w:r>
              <w:rPr>
                <w:noProof/>
                <w:webHidden/>
              </w:rPr>
              <w:instrText xml:space="preserve"> PAGEREF _Toc229132373 \h </w:instrText>
            </w:r>
            <w:r>
              <w:rPr>
                <w:noProof/>
                <w:webHidden/>
              </w:rPr>
            </w:r>
            <w:r>
              <w:rPr>
                <w:noProof/>
                <w:webHidden/>
              </w:rPr>
              <w:fldChar w:fldCharType="separate"/>
            </w:r>
            <w:r>
              <w:rPr>
                <w:noProof/>
                <w:webHidden/>
              </w:rPr>
              <w:t>2</w:t>
            </w:r>
            <w:r>
              <w:rPr>
                <w:noProof/>
                <w:webHidden/>
              </w:rPr>
              <w:fldChar w:fldCharType="end"/>
            </w:r>
          </w:hyperlink>
        </w:p>
        <w:p w14:paraId="55D0BC03" w14:textId="3C959055" w:rsidR="0018433E" w:rsidRDefault="0018433E">
          <w:pPr>
            <w:pStyle w:val="TOC1"/>
            <w:tabs>
              <w:tab w:val="right" w:leader="dot" w:pos="8296"/>
            </w:tabs>
            <w:rPr>
              <w:rFonts w:eastAsiaTheme="minorEastAsia" w:cstheme="minorBidi"/>
              <w:b w:val="0"/>
              <w:bCs w:val="0"/>
              <w:noProof/>
              <w:sz w:val="24"/>
              <w:szCs w:val="21"/>
              <w:lang w:bidi="hi-IN"/>
            </w:rPr>
          </w:pPr>
          <w:hyperlink w:anchor="_Toc229132374" w:history="1">
            <w:r w:rsidRPr="00CD6C53">
              <w:rPr>
                <w:rStyle w:val="Hyperlink"/>
                <w:rFonts w:eastAsia="Times New Roman"/>
                <w:noProof/>
                <w14:scene3d>
                  <w14:camera w14:prst="orthographicFront"/>
                  <w14:lightRig w14:rig="threePt" w14:dir="t">
                    <w14:rot w14:lat="0" w14:lon="0" w14:rev="0"/>
                  </w14:lightRig>
                </w14:scene3d>
                <w14:ligatures w14:val="none"/>
              </w:rPr>
              <w:t>Chapter 3</w:t>
            </w:r>
            <w:r w:rsidRPr="00CD6C53">
              <w:rPr>
                <w:rStyle w:val="Hyperlink"/>
                <w:rFonts w:eastAsia="Times New Roman"/>
                <w:noProof/>
              </w:rPr>
              <w:t xml:space="preserve"> Accessing the IMIS</w:t>
            </w:r>
            <w:r>
              <w:rPr>
                <w:noProof/>
                <w:webHidden/>
              </w:rPr>
              <w:tab/>
            </w:r>
            <w:r>
              <w:rPr>
                <w:noProof/>
                <w:webHidden/>
              </w:rPr>
              <w:fldChar w:fldCharType="begin"/>
            </w:r>
            <w:r>
              <w:rPr>
                <w:noProof/>
                <w:webHidden/>
              </w:rPr>
              <w:instrText xml:space="preserve"> PAGEREF _Toc229132374 \h </w:instrText>
            </w:r>
            <w:r>
              <w:rPr>
                <w:noProof/>
                <w:webHidden/>
              </w:rPr>
            </w:r>
            <w:r>
              <w:rPr>
                <w:noProof/>
                <w:webHidden/>
              </w:rPr>
              <w:fldChar w:fldCharType="separate"/>
            </w:r>
            <w:r>
              <w:rPr>
                <w:noProof/>
                <w:webHidden/>
              </w:rPr>
              <w:t>4</w:t>
            </w:r>
            <w:r>
              <w:rPr>
                <w:noProof/>
                <w:webHidden/>
              </w:rPr>
              <w:fldChar w:fldCharType="end"/>
            </w:r>
          </w:hyperlink>
        </w:p>
        <w:p w14:paraId="43C9B58D" w14:textId="2A2B8CE6" w:rsidR="0018433E" w:rsidRDefault="0018433E">
          <w:pPr>
            <w:pStyle w:val="TOC2"/>
            <w:tabs>
              <w:tab w:val="right" w:leader="dot" w:pos="8296"/>
            </w:tabs>
            <w:rPr>
              <w:rFonts w:eastAsiaTheme="minorEastAsia" w:cstheme="minorBidi"/>
              <w:i w:val="0"/>
              <w:iCs w:val="0"/>
              <w:noProof/>
              <w:sz w:val="24"/>
              <w:szCs w:val="21"/>
              <w:lang w:bidi="hi-IN"/>
            </w:rPr>
          </w:pPr>
          <w:hyperlink w:anchor="_Toc229132375" w:history="1">
            <w:r w:rsidRPr="00CD6C53">
              <w:rPr>
                <w:rStyle w:val="Hyperlink"/>
                <w:noProof/>
              </w:rPr>
              <w:t>3.1 Opening the app/ Login</w:t>
            </w:r>
            <w:r>
              <w:rPr>
                <w:noProof/>
                <w:webHidden/>
              </w:rPr>
              <w:tab/>
            </w:r>
            <w:r>
              <w:rPr>
                <w:noProof/>
                <w:webHidden/>
              </w:rPr>
              <w:fldChar w:fldCharType="begin"/>
            </w:r>
            <w:r>
              <w:rPr>
                <w:noProof/>
                <w:webHidden/>
              </w:rPr>
              <w:instrText xml:space="preserve"> PAGEREF _Toc229132375 \h </w:instrText>
            </w:r>
            <w:r>
              <w:rPr>
                <w:noProof/>
                <w:webHidden/>
              </w:rPr>
            </w:r>
            <w:r>
              <w:rPr>
                <w:noProof/>
                <w:webHidden/>
              </w:rPr>
              <w:fldChar w:fldCharType="separate"/>
            </w:r>
            <w:r>
              <w:rPr>
                <w:noProof/>
                <w:webHidden/>
              </w:rPr>
              <w:t>4</w:t>
            </w:r>
            <w:r>
              <w:rPr>
                <w:noProof/>
                <w:webHidden/>
              </w:rPr>
              <w:fldChar w:fldCharType="end"/>
            </w:r>
          </w:hyperlink>
        </w:p>
        <w:p w14:paraId="2C46C2BB" w14:textId="374F93D5" w:rsidR="0018433E" w:rsidRDefault="0018433E">
          <w:pPr>
            <w:pStyle w:val="TOC1"/>
            <w:tabs>
              <w:tab w:val="right" w:leader="dot" w:pos="8296"/>
            </w:tabs>
            <w:rPr>
              <w:rFonts w:eastAsiaTheme="minorEastAsia" w:cstheme="minorBidi"/>
              <w:b w:val="0"/>
              <w:bCs w:val="0"/>
              <w:noProof/>
              <w:sz w:val="24"/>
              <w:szCs w:val="21"/>
              <w:lang w:bidi="hi-IN"/>
            </w:rPr>
          </w:pPr>
          <w:hyperlink w:anchor="_Toc229132376" w:history="1">
            <w:r w:rsidRPr="00CD6C53">
              <w:rPr>
                <w:rStyle w:val="Hyperlink"/>
                <w:rFonts w:eastAsia="Times New Roman"/>
                <w:noProof/>
                <w14:scene3d>
                  <w14:camera w14:prst="orthographicFront"/>
                  <w14:lightRig w14:rig="threePt" w14:dir="t">
                    <w14:rot w14:lat="0" w14:lon="0" w14:rev="0"/>
                  </w14:lightRig>
                </w14:scene3d>
                <w14:ligatures w14:val="none"/>
              </w:rPr>
              <w:t>Chapter 4</w:t>
            </w:r>
            <w:r w:rsidRPr="00CD6C53">
              <w:rPr>
                <w:rStyle w:val="Hyperlink"/>
                <w:rFonts w:eastAsia="Times New Roman"/>
                <w:noProof/>
              </w:rPr>
              <w:t xml:space="preserve"> Dashboard</w:t>
            </w:r>
            <w:r>
              <w:rPr>
                <w:noProof/>
                <w:webHidden/>
              </w:rPr>
              <w:tab/>
            </w:r>
            <w:r>
              <w:rPr>
                <w:noProof/>
                <w:webHidden/>
              </w:rPr>
              <w:fldChar w:fldCharType="begin"/>
            </w:r>
            <w:r>
              <w:rPr>
                <w:noProof/>
                <w:webHidden/>
              </w:rPr>
              <w:instrText xml:space="preserve"> PAGEREF _Toc229132376 \h </w:instrText>
            </w:r>
            <w:r>
              <w:rPr>
                <w:noProof/>
                <w:webHidden/>
              </w:rPr>
            </w:r>
            <w:r>
              <w:rPr>
                <w:noProof/>
                <w:webHidden/>
              </w:rPr>
              <w:fldChar w:fldCharType="separate"/>
            </w:r>
            <w:r>
              <w:rPr>
                <w:noProof/>
                <w:webHidden/>
              </w:rPr>
              <w:t>6</w:t>
            </w:r>
            <w:r>
              <w:rPr>
                <w:noProof/>
                <w:webHidden/>
              </w:rPr>
              <w:fldChar w:fldCharType="end"/>
            </w:r>
          </w:hyperlink>
        </w:p>
        <w:p w14:paraId="31A957FA" w14:textId="75E95C6E" w:rsidR="0018433E" w:rsidRDefault="0018433E">
          <w:pPr>
            <w:pStyle w:val="TOC2"/>
            <w:tabs>
              <w:tab w:val="right" w:leader="dot" w:pos="8296"/>
            </w:tabs>
            <w:rPr>
              <w:rFonts w:eastAsiaTheme="minorEastAsia" w:cstheme="minorBidi"/>
              <w:i w:val="0"/>
              <w:iCs w:val="0"/>
              <w:noProof/>
              <w:sz w:val="24"/>
              <w:szCs w:val="21"/>
              <w:lang w:bidi="hi-IN"/>
            </w:rPr>
          </w:pPr>
          <w:hyperlink w:anchor="_Toc229132377" w:history="1">
            <w:r w:rsidRPr="00CD6C53">
              <w:rPr>
                <w:rStyle w:val="Hyperlink"/>
                <w:noProof/>
              </w:rPr>
              <w:t>4.1 Navigate to Dashboard</w:t>
            </w:r>
            <w:r>
              <w:rPr>
                <w:noProof/>
                <w:webHidden/>
              </w:rPr>
              <w:tab/>
            </w:r>
            <w:r>
              <w:rPr>
                <w:noProof/>
                <w:webHidden/>
              </w:rPr>
              <w:fldChar w:fldCharType="begin"/>
            </w:r>
            <w:r>
              <w:rPr>
                <w:noProof/>
                <w:webHidden/>
              </w:rPr>
              <w:instrText xml:space="preserve"> PAGEREF _Toc229132377 \h </w:instrText>
            </w:r>
            <w:r>
              <w:rPr>
                <w:noProof/>
                <w:webHidden/>
              </w:rPr>
            </w:r>
            <w:r>
              <w:rPr>
                <w:noProof/>
                <w:webHidden/>
              </w:rPr>
              <w:fldChar w:fldCharType="separate"/>
            </w:r>
            <w:r>
              <w:rPr>
                <w:noProof/>
                <w:webHidden/>
              </w:rPr>
              <w:t>6</w:t>
            </w:r>
            <w:r>
              <w:rPr>
                <w:noProof/>
                <w:webHidden/>
              </w:rPr>
              <w:fldChar w:fldCharType="end"/>
            </w:r>
          </w:hyperlink>
        </w:p>
        <w:p w14:paraId="48A0D5B5" w14:textId="579E2D30" w:rsidR="0018433E" w:rsidRDefault="0018433E">
          <w:pPr>
            <w:pStyle w:val="TOC1"/>
            <w:tabs>
              <w:tab w:val="right" w:leader="dot" w:pos="8296"/>
            </w:tabs>
            <w:rPr>
              <w:rFonts w:eastAsiaTheme="minorEastAsia" w:cstheme="minorBidi"/>
              <w:b w:val="0"/>
              <w:bCs w:val="0"/>
              <w:noProof/>
              <w:sz w:val="24"/>
              <w:szCs w:val="21"/>
              <w:lang w:bidi="hi-IN"/>
            </w:rPr>
          </w:pPr>
          <w:hyperlink w:anchor="_Toc229132378" w:history="1">
            <w:r w:rsidRPr="00CD6C53">
              <w:rPr>
                <w:rStyle w:val="Hyperlink"/>
                <w:rFonts w:eastAsia="Times New Roman"/>
                <w:noProof/>
                <w14:scene3d>
                  <w14:camera w14:prst="orthographicFront"/>
                  <w14:lightRig w14:rig="threePt" w14:dir="t">
                    <w14:rot w14:lat="0" w14:lon="0" w14:rev="0"/>
                  </w14:lightRig>
                </w14:scene3d>
                <w14:ligatures w14:val="none"/>
              </w:rPr>
              <w:t>Chapter 5</w:t>
            </w:r>
            <w:r w:rsidRPr="00CD6C53">
              <w:rPr>
                <w:rStyle w:val="Hyperlink"/>
                <w:rFonts w:eastAsia="Times New Roman"/>
                <w:noProof/>
              </w:rPr>
              <w:t xml:space="preserve"> Collecting Emptying Services Information</w:t>
            </w:r>
            <w:r>
              <w:rPr>
                <w:noProof/>
                <w:webHidden/>
              </w:rPr>
              <w:tab/>
            </w:r>
            <w:r>
              <w:rPr>
                <w:noProof/>
                <w:webHidden/>
              </w:rPr>
              <w:fldChar w:fldCharType="begin"/>
            </w:r>
            <w:r>
              <w:rPr>
                <w:noProof/>
                <w:webHidden/>
              </w:rPr>
              <w:instrText xml:space="preserve"> PAGEREF _Toc229132378 \h </w:instrText>
            </w:r>
            <w:r>
              <w:rPr>
                <w:noProof/>
                <w:webHidden/>
              </w:rPr>
            </w:r>
            <w:r>
              <w:rPr>
                <w:noProof/>
                <w:webHidden/>
              </w:rPr>
              <w:fldChar w:fldCharType="separate"/>
            </w:r>
            <w:r>
              <w:rPr>
                <w:noProof/>
                <w:webHidden/>
              </w:rPr>
              <w:t>7</w:t>
            </w:r>
            <w:r>
              <w:rPr>
                <w:noProof/>
                <w:webHidden/>
              </w:rPr>
              <w:fldChar w:fldCharType="end"/>
            </w:r>
          </w:hyperlink>
        </w:p>
        <w:p w14:paraId="5D3349F5" w14:textId="135447F9" w:rsidR="0018433E" w:rsidRDefault="0018433E">
          <w:pPr>
            <w:pStyle w:val="TOC2"/>
            <w:tabs>
              <w:tab w:val="right" w:leader="dot" w:pos="8296"/>
            </w:tabs>
            <w:rPr>
              <w:rFonts w:eastAsiaTheme="minorEastAsia" w:cstheme="minorBidi"/>
              <w:i w:val="0"/>
              <w:iCs w:val="0"/>
              <w:noProof/>
              <w:sz w:val="24"/>
              <w:szCs w:val="21"/>
              <w:lang w:bidi="hi-IN"/>
            </w:rPr>
          </w:pPr>
          <w:hyperlink w:anchor="_Toc229132379" w:history="1">
            <w:r w:rsidRPr="00CD6C53">
              <w:rPr>
                <w:rStyle w:val="Hyperlink"/>
                <w:noProof/>
              </w:rPr>
              <w:t>5.1 Navigate to Emptying Service</w:t>
            </w:r>
            <w:r>
              <w:rPr>
                <w:noProof/>
                <w:webHidden/>
              </w:rPr>
              <w:tab/>
            </w:r>
            <w:r>
              <w:rPr>
                <w:noProof/>
                <w:webHidden/>
              </w:rPr>
              <w:fldChar w:fldCharType="begin"/>
            </w:r>
            <w:r>
              <w:rPr>
                <w:noProof/>
                <w:webHidden/>
              </w:rPr>
              <w:instrText xml:space="preserve"> PAGEREF _Toc229132379 \h </w:instrText>
            </w:r>
            <w:r>
              <w:rPr>
                <w:noProof/>
                <w:webHidden/>
              </w:rPr>
            </w:r>
            <w:r>
              <w:rPr>
                <w:noProof/>
                <w:webHidden/>
              </w:rPr>
              <w:fldChar w:fldCharType="separate"/>
            </w:r>
            <w:r>
              <w:rPr>
                <w:noProof/>
                <w:webHidden/>
              </w:rPr>
              <w:t>7</w:t>
            </w:r>
            <w:r>
              <w:rPr>
                <w:noProof/>
                <w:webHidden/>
              </w:rPr>
              <w:fldChar w:fldCharType="end"/>
            </w:r>
          </w:hyperlink>
        </w:p>
        <w:p w14:paraId="13A9279B" w14:textId="4858CD81" w:rsidR="0018433E" w:rsidRDefault="0018433E">
          <w:pPr>
            <w:pStyle w:val="TOC2"/>
            <w:tabs>
              <w:tab w:val="right" w:leader="dot" w:pos="8296"/>
            </w:tabs>
            <w:rPr>
              <w:rFonts w:eastAsiaTheme="minorEastAsia" w:cstheme="minorBidi"/>
              <w:i w:val="0"/>
              <w:iCs w:val="0"/>
              <w:noProof/>
              <w:sz w:val="24"/>
              <w:szCs w:val="21"/>
              <w:lang w:bidi="hi-IN"/>
            </w:rPr>
          </w:pPr>
          <w:hyperlink w:anchor="_Toc229132380" w:history="1">
            <w:r w:rsidRPr="00CD6C53">
              <w:rPr>
                <w:rStyle w:val="Hyperlink"/>
                <w:noProof/>
              </w:rPr>
              <w:t>5.2 Tools</w:t>
            </w:r>
            <w:r>
              <w:rPr>
                <w:noProof/>
                <w:webHidden/>
              </w:rPr>
              <w:tab/>
            </w:r>
            <w:r>
              <w:rPr>
                <w:noProof/>
                <w:webHidden/>
              </w:rPr>
              <w:fldChar w:fldCharType="begin"/>
            </w:r>
            <w:r>
              <w:rPr>
                <w:noProof/>
                <w:webHidden/>
              </w:rPr>
              <w:instrText xml:space="preserve"> PAGEREF _Toc229132380 \h </w:instrText>
            </w:r>
            <w:r>
              <w:rPr>
                <w:noProof/>
                <w:webHidden/>
              </w:rPr>
            </w:r>
            <w:r>
              <w:rPr>
                <w:noProof/>
                <w:webHidden/>
              </w:rPr>
              <w:fldChar w:fldCharType="separate"/>
            </w:r>
            <w:r>
              <w:rPr>
                <w:noProof/>
                <w:webHidden/>
              </w:rPr>
              <w:t>8</w:t>
            </w:r>
            <w:r>
              <w:rPr>
                <w:noProof/>
                <w:webHidden/>
              </w:rPr>
              <w:fldChar w:fldCharType="end"/>
            </w:r>
          </w:hyperlink>
        </w:p>
        <w:p w14:paraId="5B61127D" w14:textId="0BEC9F82" w:rsidR="0018433E" w:rsidRDefault="0018433E">
          <w:pPr>
            <w:pStyle w:val="TOC2"/>
            <w:tabs>
              <w:tab w:val="right" w:leader="dot" w:pos="8296"/>
            </w:tabs>
            <w:rPr>
              <w:rFonts w:eastAsiaTheme="minorEastAsia" w:cstheme="minorBidi"/>
              <w:i w:val="0"/>
              <w:iCs w:val="0"/>
              <w:noProof/>
              <w:sz w:val="24"/>
              <w:szCs w:val="21"/>
              <w:lang w:bidi="hi-IN"/>
            </w:rPr>
          </w:pPr>
          <w:hyperlink w:anchor="_Toc229132381" w:history="1">
            <w:r w:rsidRPr="00CD6C53">
              <w:rPr>
                <w:rStyle w:val="Hyperlink"/>
                <w:noProof/>
              </w:rPr>
              <w:t>5.3 Emptying Service Data Collection</w:t>
            </w:r>
            <w:r>
              <w:rPr>
                <w:noProof/>
                <w:webHidden/>
              </w:rPr>
              <w:tab/>
            </w:r>
            <w:r>
              <w:rPr>
                <w:noProof/>
                <w:webHidden/>
              </w:rPr>
              <w:fldChar w:fldCharType="begin"/>
            </w:r>
            <w:r>
              <w:rPr>
                <w:noProof/>
                <w:webHidden/>
              </w:rPr>
              <w:instrText xml:space="preserve"> PAGEREF _Toc229132381 \h </w:instrText>
            </w:r>
            <w:r>
              <w:rPr>
                <w:noProof/>
                <w:webHidden/>
              </w:rPr>
            </w:r>
            <w:r>
              <w:rPr>
                <w:noProof/>
                <w:webHidden/>
              </w:rPr>
              <w:fldChar w:fldCharType="separate"/>
            </w:r>
            <w:r>
              <w:rPr>
                <w:noProof/>
                <w:webHidden/>
              </w:rPr>
              <w:t>10</w:t>
            </w:r>
            <w:r>
              <w:rPr>
                <w:noProof/>
                <w:webHidden/>
              </w:rPr>
              <w:fldChar w:fldCharType="end"/>
            </w:r>
          </w:hyperlink>
        </w:p>
        <w:p w14:paraId="360F338E" w14:textId="6ADE4350" w:rsidR="0018433E" w:rsidRDefault="0018433E">
          <w:pPr>
            <w:pStyle w:val="TOC1"/>
            <w:tabs>
              <w:tab w:val="right" w:leader="dot" w:pos="8296"/>
            </w:tabs>
            <w:rPr>
              <w:rFonts w:eastAsiaTheme="minorEastAsia" w:cstheme="minorBidi"/>
              <w:b w:val="0"/>
              <w:bCs w:val="0"/>
              <w:noProof/>
              <w:sz w:val="24"/>
              <w:szCs w:val="21"/>
              <w:lang w:bidi="hi-IN"/>
            </w:rPr>
          </w:pPr>
          <w:hyperlink w:anchor="_Toc229132382" w:history="1">
            <w:r w:rsidRPr="00CD6C53">
              <w:rPr>
                <w:rStyle w:val="Hyperlink"/>
                <w:noProof/>
                <w14:scene3d>
                  <w14:camera w14:prst="orthographicFront"/>
                  <w14:lightRig w14:rig="threePt" w14:dir="t">
                    <w14:rot w14:lat="0" w14:lon="0" w14:rev="0"/>
                  </w14:lightRig>
                </w14:scene3d>
                <w14:ligatures w14:val="none"/>
              </w:rPr>
              <w:t>Chapter 6</w:t>
            </w:r>
            <w:r w:rsidRPr="00CD6C53">
              <w:rPr>
                <w:rStyle w:val="Hyperlink"/>
                <w:noProof/>
              </w:rPr>
              <w:t xml:space="preserve"> MISCELLANEOUS (PERMISSIONS)</w:t>
            </w:r>
            <w:r>
              <w:rPr>
                <w:noProof/>
                <w:webHidden/>
              </w:rPr>
              <w:tab/>
            </w:r>
            <w:r>
              <w:rPr>
                <w:noProof/>
                <w:webHidden/>
              </w:rPr>
              <w:fldChar w:fldCharType="begin"/>
            </w:r>
            <w:r>
              <w:rPr>
                <w:noProof/>
                <w:webHidden/>
              </w:rPr>
              <w:instrText xml:space="preserve"> PAGEREF _Toc229132382 \h </w:instrText>
            </w:r>
            <w:r>
              <w:rPr>
                <w:noProof/>
                <w:webHidden/>
              </w:rPr>
            </w:r>
            <w:r>
              <w:rPr>
                <w:noProof/>
                <w:webHidden/>
              </w:rPr>
              <w:fldChar w:fldCharType="separate"/>
            </w:r>
            <w:r>
              <w:rPr>
                <w:noProof/>
                <w:webHidden/>
              </w:rPr>
              <w:t>25</w:t>
            </w:r>
            <w:r>
              <w:rPr>
                <w:noProof/>
                <w:webHidden/>
              </w:rPr>
              <w:fldChar w:fldCharType="end"/>
            </w:r>
          </w:hyperlink>
        </w:p>
        <w:p w14:paraId="37EA38FD" w14:textId="0039A8E1" w:rsidR="005A1509" w:rsidRPr="001C3243" w:rsidRDefault="005A1509" w:rsidP="005A1509">
          <w:pPr>
            <w:pStyle w:val="IMIS-Para"/>
          </w:pPr>
          <w:r w:rsidRPr="00BA3270">
            <w:rPr>
              <w:rFonts w:cs="Times New Roman"/>
              <w:color w:val="auto"/>
              <w:sz w:val="20"/>
              <w:szCs w:val="20"/>
            </w:rPr>
            <w:fldChar w:fldCharType="end"/>
          </w:r>
        </w:p>
      </w:sdtContent>
    </w:sdt>
    <w:p w14:paraId="7EAE9284" w14:textId="0A8C4415" w:rsidR="00F05FBC" w:rsidRPr="001C3243" w:rsidRDefault="002071EC" w:rsidP="00817E08">
      <w:pPr>
        <w:pStyle w:val="IMIS-Para"/>
        <w:sectPr w:rsidR="00F05FBC" w:rsidRPr="001C3243" w:rsidSect="00BA3270">
          <w:headerReference w:type="default" r:id="rId13"/>
          <w:footerReference w:type="default" r:id="rId14"/>
          <w:pgSz w:w="11906" w:h="16838" w:code="9"/>
          <w:pgMar w:top="1440" w:right="1440" w:bottom="1440" w:left="1440" w:header="720" w:footer="720" w:gutter="720"/>
          <w:pgNumType w:start="0"/>
          <w:cols w:space="720"/>
          <w:titlePg/>
          <w:docGrid w:linePitch="360"/>
        </w:sectPr>
      </w:pPr>
      <w:r w:rsidRPr="001C3243">
        <w:br w:type="page"/>
      </w:r>
    </w:p>
    <w:p w14:paraId="0BDD6394" w14:textId="13AD9421" w:rsidR="000B6A07" w:rsidRDefault="000B6A07" w:rsidP="00817E08">
      <w:pPr>
        <w:pStyle w:val="IMIS-Head1"/>
        <w:rPr>
          <w:rFonts w:eastAsia="Times New Roman"/>
          <w:sz w:val="48"/>
          <w:szCs w:val="48"/>
        </w:rPr>
      </w:pPr>
      <w:bookmarkStart w:id="1" w:name="_Toc229132369"/>
      <w:r>
        <w:rPr>
          <w:rFonts w:eastAsia="Times New Roman"/>
        </w:rPr>
        <w:lastRenderedPageBreak/>
        <w:t>Introduction</w:t>
      </w:r>
      <w:bookmarkEnd w:id="1"/>
    </w:p>
    <w:p w14:paraId="4741DB9D" w14:textId="77777777" w:rsidR="000B6A07" w:rsidRDefault="000B6A07" w:rsidP="00D86F5A">
      <w:pPr>
        <w:pStyle w:val="IMIS-Head2"/>
        <w:numPr>
          <w:ilvl w:val="1"/>
          <w:numId w:val="1"/>
        </w:numPr>
        <w:rPr>
          <w:rFonts w:eastAsia="Times New Roman"/>
        </w:rPr>
      </w:pPr>
      <w:bookmarkStart w:id="2" w:name="_Toc141275070"/>
      <w:bookmarkStart w:id="3" w:name="_Toc229132370"/>
      <w:r>
        <w:rPr>
          <w:rFonts w:eastAsia="Times New Roman"/>
        </w:rPr>
        <w:t>Purpose</w:t>
      </w:r>
      <w:bookmarkEnd w:id="2"/>
      <w:bookmarkEnd w:id="3"/>
    </w:p>
    <w:p w14:paraId="6AF9FD57" w14:textId="0700931F" w:rsidR="00D61696" w:rsidRDefault="00B93450" w:rsidP="00817E08">
      <w:pPr>
        <w:pStyle w:val="IMIS-Para"/>
      </w:pPr>
      <w:r w:rsidRPr="00B93450">
        <w:t xml:space="preserve">This document is designed to guide Desludging Vehicle Operators on how to use the </w:t>
      </w:r>
      <w:r w:rsidR="007F0790">
        <w:t xml:space="preserve">Supervisory Assessment and </w:t>
      </w:r>
      <w:r w:rsidRPr="00B93450">
        <w:t>Emptying Details Collection Mobile App.</w:t>
      </w:r>
      <w:r w:rsidR="00D61696">
        <w:t xml:space="preserve"> </w:t>
      </w:r>
      <w:r w:rsidR="00D61696" w:rsidRPr="00D61696">
        <w:t xml:space="preserve">First, the Emptying Operators </w:t>
      </w:r>
      <w:r w:rsidR="005022BA">
        <w:t>do</w:t>
      </w:r>
      <w:r w:rsidR="00D61696" w:rsidRPr="00D61696">
        <w:t xml:space="preserve"> the Supervisory Assessment </w:t>
      </w:r>
      <w:r w:rsidR="005022BA">
        <w:t xml:space="preserve">of an application </w:t>
      </w:r>
      <w:r w:rsidR="00D61696" w:rsidRPr="00D61696">
        <w:t xml:space="preserve">before carrying out the emptying process for </w:t>
      </w:r>
      <w:r w:rsidR="005022BA">
        <w:t>the</w:t>
      </w:r>
      <w:r w:rsidR="00D61696">
        <w:t xml:space="preserve"> </w:t>
      </w:r>
      <w:r w:rsidR="00D61696" w:rsidRPr="00D61696">
        <w:t>application.</w:t>
      </w:r>
      <w:r w:rsidR="00D61696">
        <w:t xml:space="preserve"> </w:t>
      </w:r>
      <w:r w:rsidR="00D61696" w:rsidRPr="00B93450">
        <w:t xml:space="preserve">The app </w:t>
      </w:r>
      <w:r w:rsidR="00D61696">
        <w:t>collects emptying information while providing the emptying service, enabling real-time updates</w:t>
      </w:r>
      <w:r w:rsidR="00D61696" w:rsidRPr="005A175B">
        <w:t>. The mobile application is used by empt</w:t>
      </w:r>
      <w:r w:rsidR="00D61696">
        <w:t>ying operators</w:t>
      </w:r>
      <w:r w:rsidR="00D61696" w:rsidRPr="005A175B">
        <w:t xml:space="preserve"> to collect information such as emptying start and end time, number of trips, total cost for emptying, and the payment receipt number. Emptying details can be viewed in real-time by the help desk and other municipal staff who have access to this module.</w:t>
      </w:r>
      <w:r w:rsidR="00D61696" w:rsidRPr="00817E08">
        <w:t xml:space="preserve"> </w:t>
      </w:r>
      <w:r w:rsidR="00D61696">
        <w:t>The user manual</w:t>
      </w:r>
      <w:r w:rsidR="00D61696" w:rsidRPr="00817E08">
        <w:t xml:space="preserve"> details the step-by-step procedure of all implemented facilities within the App. It is to be noted that </w:t>
      </w:r>
      <w:r w:rsidR="00D61696">
        <w:t xml:space="preserve">information </w:t>
      </w:r>
      <w:r w:rsidR="00D61696" w:rsidRPr="00817E08">
        <w:t xml:space="preserve">related to </w:t>
      </w:r>
      <w:r w:rsidR="00D61696">
        <w:t xml:space="preserve">the </w:t>
      </w:r>
      <w:r w:rsidR="00D61696" w:rsidRPr="00817E08">
        <w:t xml:space="preserve">actual emptying operation can also be entered </w:t>
      </w:r>
      <w:r w:rsidR="00D61696">
        <w:t>into</w:t>
      </w:r>
      <w:r w:rsidR="00D61696" w:rsidRPr="00817E08">
        <w:t xml:space="preserve"> the system through the Web interface. The main purpose of this application is to provide the user with guidance to fill in the details of the emptying service </w:t>
      </w:r>
      <w:r w:rsidR="00D61696">
        <w:t>and</w:t>
      </w:r>
      <w:r w:rsidR="00D61696" w:rsidRPr="00817E08">
        <w:t xml:space="preserve"> view the applications received. It provides an easy-to-use interface that connects the emptying operator with the IMIS web application.</w:t>
      </w:r>
    </w:p>
    <w:p w14:paraId="53CFB8A2" w14:textId="77777777" w:rsidR="000B6A07" w:rsidRDefault="000B6A07" w:rsidP="00D86F5A">
      <w:pPr>
        <w:pStyle w:val="IMIS-Head2"/>
        <w:numPr>
          <w:ilvl w:val="1"/>
          <w:numId w:val="1"/>
        </w:numPr>
        <w:rPr>
          <w:rFonts w:eastAsia="Times New Roman"/>
        </w:rPr>
      </w:pPr>
      <w:bookmarkStart w:id="4" w:name="_Toc141275071"/>
      <w:bookmarkStart w:id="5" w:name="_Toc229132371"/>
      <w:r w:rsidRPr="00C538F9">
        <w:rPr>
          <w:rFonts w:eastAsia="Times New Roman"/>
        </w:rPr>
        <w:t>Target Audience</w:t>
      </w:r>
      <w:bookmarkEnd w:id="4"/>
      <w:bookmarkEnd w:id="5"/>
    </w:p>
    <w:p w14:paraId="1CA65CCA" w14:textId="430FCF98" w:rsidR="00B93450" w:rsidRDefault="00C538F9" w:rsidP="00C538F9">
      <w:pPr>
        <w:pStyle w:val="IMIS-Para"/>
      </w:pPr>
      <w:r w:rsidRPr="00C538F9">
        <w:t xml:space="preserve">Targeted users of this manual are Desludging Vehicle Operators of the Municipality or Outsourced Agency. </w:t>
      </w:r>
      <w:r w:rsidR="00B93450" w:rsidRPr="00C538F9">
        <w:t xml:space="preserve">This manual </w:t>
      </w:r>
      <w:r w:rsidR="005A175B">
        <w:t>guides</w:t>
      </w:r>
      <w:r w:rsidRPr="00C538F9">
        <w:t xml:space="preserve"> </w:t>
      </w:r>
      <w:r w:rsidR="002A74CA">
        <w:t>the performance of</w:t>
      </w:r>
      <w:r w:rsidRPr="00C538F9">
        <w:t xml:space="preserve"> details related to actual emptying </w:t>
      </w:r>
      <w:r w:rsidR="00B93450">
        <w:t>operations</w:t>
      </w:r>
      <w:r w:rsidRPr="00C538F9">
        <w:t>.</w:t>
      </w:r>
    </w:p>
    <w:p w14:paraId="0DE7499C" w14:textId="77777777" w:rsidR="00B93450" w:rsidRDefault="00B93450">
      <w:pPr>
        <w:rPr>
          <w:rFonts w:ascii="Times New Roman" w:hAnsi="Times New Roman"/>
          <w:color w:val="282828"/>
          <w:sz w:val="24"/>
          <w:szCs w:val="24"/>
        </w:rPr>
      </w:pPr>
      <w:r>
        <w:br w:type="page"/>
      </w:r>
    </w:p>
    <w:p w14:paraId="6BE7124C" w14:textId="65AC9BBC" w:rsidR="000B6A07" w:rsidRDefault="000B6A07" w:rsidP="00C538F9">
      <w:pPr>
        <w:pStyle w:val="IMIS-Head1"/>
      </w:pPr>
      <w:bookmarkStart w:id="6" w:name="_Toc141266920"/>
      <w:bookmarkStart w:id="7" w:name="_Toc141275072"/>
      <w:bookmarkStart w:id="8" w:name="_Toc229132372"/>
      <w:r>
        <w:lastRenderedPageBreak/>
        <w:t xml:space="preserve">App </w:t>
      </w:r>
      <w:r w:rsidRPr="00C538F9">
        <w:rPr>
          <w:rFonts w:eastAsia="Times New Roman"/>
        </w:rPr>
        <w:t>Installation</w:t>
      </w:r>
      <w:bookmarkEnd w:id="6"/>
      <w:bookmarkEnd w:id="7"/>
      <w:bookmarkEnd w:id="8"/>
    </w:p>
    <w:p w14:paraId="62A32CC4" w14:textId="4FAAF858" w:rsidR="000548C8" w:rsidRDefault="68CBDF94" w:rsidP="00204DFA">
      <w:pPr>
        <w:pStyle w:val="IMIS-Para"/>
        <w:spacing w:before="0"/>
      </w:pPr>
      <w:bookmarkStart w:id="9" w:name="_Toc141266921"/>
      <w:bookmarkStart w:id="10" w:name="_Toc141275073"/>
      <w:r>
        <w:t xml:space="preserve">An APK file will be made available in </w:t>
      </w:r>
      <w:r w:rsidR="00B93450">
        <w:t xml:space="preserve">a </w:t>
      </w:r>
      <w:r>
        <w:t xml:space="preserve">common access location or shared via </w:t>
      </w:r>
      <w:r w:rsidR="00B93450">
        <w:t xml:space="preserve">a </w:t>
      </w:r>
      <w:r>
        <w:t>link that can be downloaded and installed on your device.</w:t>
      </w:r>
      <w:bookmarkEnd w:id="9"/>
      <w:bookmarkEnd w:id="10"/>
    </w:p>
    <w:p w14:paraId="448A8853" w14:textId="36FFDC29" w:rsidR="68CBDF94" w:rsidRDefault="68CBDF94" w:rsidP="68CBDF94">
      <w:pPr>
        <w:pStyle w:val="IMIS-Head2"/>
      </w:pPr>
      <w:bookmarkStart w:id="11" w:name="_Toc229132373"/>
      <w:r w:rsidRPr="68CBDF94">
        <w:rPr>
          <w:lang w:eastAsia="ja-JP"/>
        </w:rPr>
        <w:t>Installation Procedure</w:t>
      </w:r>
      <w:bookmarkEnd w:id="11"/>
    </w:p>
    <w:tbl>
      <w:tblPr>
        <w:tblW w:w="5000" w:type="pct"/>
        <w:tblLook w:val="0400" w:firstRow="0" w:lastRow="0" w:firstColumn="0" w:lastColumn="0" w:noHBand="0" w:noVBand="1"/>
      </w:tblPr>
      <w:tblGrid>
        <w:gridCol w:w="8309"/>
      </w:tblGrid>
      <w:tr w:rsidR="000B6A07" w14:paraId="0F31AD0A" w14:textId="77777777" w:rsidTr="00C538F9">
        <w:trPr>
          <w:trHeight w:val="6110"/>
        </w:trPr>
        <w:tc>
          <w:tcPr>
            <w:tcW w:w="5000" w:type="pct"/>
            <w:tcMar>
              <w:top w:w="0" w:type="dxa"/>
              <w:left w:w="108" w:type="dxa"/>
              <w:bottom w:w="0" w:type="dxa"/>
              <w:right w:w="108" w:type="dxa"/>
            </w:tcMar>
          </w:tcPr>
          <w:p w14:paraId="48C984D7" w14:textId="18F5D7EF" w:rsidR="000B6A07" w:rsidRDefault="000B6A07" w:rsidP="00E215A7">
            <w:pPr>
              <w:pStyle w:val="IMIS-Para"/>
              <w:numPr>
                <w:ilvl w:val="0"/>
                <w:numId w:val="7"/>
              </w:numPr>
            </w:pPr>
            <w:r>
              <w:t xml:space="preserve">Download the APK file </w:t>
            </w:r>
            <w:r w:rsidR="00B93450">
              <w:t>on</w:t>
            </w:r>
            <w:r>
              <w:t xml:space="preserve"> your device and go to </w:t>
            </w:r>
            <w:r w:rsidR="00B93450">
              <w:t xml:space="preserve">the </w:t>
            </w:r>
            <w:r>
              <w:t>‘Download</w:t>
            </w:r>
            <w:r w:rsidR="004E42B1">
              <w:t>s</w:t>
            </w:r>
            <w:r>
              <w:t xml:space="preserve">’ folder </w:t>
            </w:r>
            <w:r w:rsidR="00B93450">
              <w:t xml:space="preserve">in </w:t>
            </w:r>
            <w:r>
              <w:t xml:space="preserve">the ‘File Manager’. </w:t>
            </w:r>
          </w:p>
          <w:p w14:paraId="52E12CBB" w14:textId="25AE5FD6" w:rsidR="00710468" w:rsidRDefault="008C6C9B" w:rsidP="00B418C1">
            <w:pPr>
              <w:pStyle w:val="IMIS-Para"/>
              <w:jc w:val="center"/>
            </w:pPr>
            <w:r w:rsidRPr="008C6C9B">
              <w:rPr>
                <w:noProof/>
              </w:rPr>
              <w:drawing>
                <wp:inline distT="0" distB="0" distL="0" distR="0" wp14:anchorId="681CF630" wp14:editId="46A1946C">
                  <wp:extent cx="2958465" cy="1950636"/>
                  <wp:effectExtent l="0" t="0" r="0" b="0"/>
                  <wp:docPr id="11636608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873" b="65458"/>
                          <a:stretch>
                            <a:fillRect/>
                          </a:stretch>
                        </pic:blipFill>
                        <pic:spPr bwMode="auto">
                          <a:xfrm>
                            <a:off x="0" y="0"/>
                            <a:ext cx="2963104" cy="1953695"/>
                          </a:xfrm>
                          <a:prstGeom prst="rect">
                            <a:avLst/>
                          </a:prstGeom>
                          <a:noFill/>
                          <a:ln>
                            <a:noFill/>
                          </a:ln>
                          <a:extLst>
                            <a:ext uri="{53640926-AAD7-44D8-BBD7-CCE9431645EC}">
                              <a14:shadowObscured xmlns:a14="http://schemas.microsoft.com/office/drawing/2010/main"/>
                            </a:ext>
                          </a:extLst>
                        </pic:spPr>
                      </pic:pic>
                    </a:graphicData>
                  </a:graphic>
                </wp:inline>
              </w:drawing>
            </w:r>
          </w:p>
          <w:p w14:paraId="75F9FB27" w14:textId="125B7FCC" w:rsidR="000B6A07" w:rsidRDefault="68CBDF94" w:rsidP="00817E08">
            <w:pPr>
              <w:pStyle w:val="IMIS-Caption"/>
            </w:pPr>
            <w:r>
              <w:t>.</w:t>
            </w:r>
            <w:r w:rsidR="00B93450">
              <w:t xml:space="preserve"> </w:t>
            </w:r>
            <w:r w:rsidR="00E274C2">
              <w:t xml:space="preserve">APK </w:t>
            </w:r>
            <w:r>
              <w:t>file</w:t>
            </w:r>
          </w:p>
          <w:p w14:paraId="1224F936" w14:textId="3F48581D" w:rsidR="000B6A07" w:rsidRDefault="000B6A07" w:rsidP="00817E08">
            <w:pPr>
              <w:pStyle w:val="IMIS-Para"/>
              <w:numPr>
                <w:ilvl w:val="0"/>
                <w:numId w:val="7"/>
              </w:numPr>
            </w:pPr>
            <w:r>
              <w:t xml:space="preserve">Locate the corresponding </w:t>
            </w:r>
            <w:r w:rsidRPr="007826AA">
              <w:rPr>
                <w:i/>
                <w:iCs/>
              </w:rPr>
              <w:t>.</w:t>
            </w:r>
            <w:proofErr w:type="spellStart"/>
            <w:r w:rsidRPr="007826AA">
              <w:rPr>
                <w:i/>
                <w:iCs/>
              </w:rPr>
              <w:t>apk</w:t>
            </w:r>
            <w:proofErr w:type="spellEnd"/>
            <w:r>
              <w:t xml:space="preserve"> file and tap on it. </w:t>
            </w:r>
            <w:r w:rsidR="00B93450">
              <w:t>The installation</w:t>
            </w:r>
            <w:r>
              <w:t xml:space="preserve"> process will begin.</w:t>
            </w:r>
          </w:p>
          <w:p w14:paraId="2F7951C7" w14:textId="10094CEF" w:rsidR="000B6A07" w:rsidRDefault="14A68E11" w:rsidP="00817E08">
            <w:pPr>
              <w:pStyle w:val="IMIS-Para"/>
              <w:numPr>
                <w:ilvl w:val="0"/>
                <w:numId w:val="7"/>
              </w:numPr>
            </w:pPr>
            <w:r>
              <w:t xml:space="preserve">Tap on </w:t>
            </w:r>
            <w:r w:rsidR="004E42B1">
              <w:t>‘SETTINGS’</w:t>
            </w:r>
            <w:r>
              <w:t xml:space="preserve"> and allow access if </w:t>
            </w:r>
            <w:r w:rsidR="00ED5D21">
              <w:t xml:space="preserve">the </w:t>
            </w:r>
            <w:r>
              <w:t xml:space="preserve">system asks </w:t>
            </w:r>
            <w:r w:rsidR="00027F72">
              <w:t xml:space="preserve">for </w:t>
            </w:r>
            <w:r>
              <w:t xml:space="preserve">permission to install </w:t>
            </w:r>
            <w:r w:rsidR="00ED5D21">
              <w:t xml:space="preserve">the </w:t>
            </w:r>
            <w:r>
              <w:t xml:space="preserve">app from </w:t>
            </w:r>
            <w:r w:rsidR="00ED5D21">
              <w:t xml:space="preserve">an </w:t>
            </w:r>
            <w:r>
              <w:t xml:space="preserve">unknown source. </w:t>
            </w:r>
          </w:p>
          <w:p w14:paraId="5C430BDE" w14:textId="77777777" w:rsidR="000B6A07" w:rsidRDefault="000B6A07" w:rsidP="00817E08">
            <w:pPr>
              <w:pStyle w:val="IMIS-Para"/>
            </w:pPr>
            <w:r>
              <w:rPr>
                <w:noProof/>
                <w:lang w:bidi="ne-NP"/>
              </w:rPr>
              <w:drawing>
                <wp:inline distT="0" distB="0" distL="0" distR="0" wp14:anchorId="1255E179" wp14:editId="168F1225">
                  <wp:extent cx="2509753" cy="1436915"/>
                  <wp:effectExtent l="0" t="0" r="5080" b="0"/>
                  <wp:docPr id="12738736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2534051" cy="1450826"/>
                          </a:xfrm>
                          <a:prstGeom prst="rect">
                            <a:avLst/>
                          </a:prstGeom>
                          <a:noFill/>
                          <a:ln>
                            <a:noFill/>
                          </a:ln>
                        </pic:spPr>
                      </pic:pic>
                    </a:graphicData>
                  </a:graphic>
                </wp:inline>
              </w:drawing>
            </w:r>
            <w:r>
              <w:t xml:space="preserve">  </w:t>
            </w:r>
            <w:r>
              <w:rPr>
                <w:noProof/>
                <w:lang w:bidi="ne-NP"/>
              </w:rPr>
              <w:drawing>
                <wp:inline distT="0" distB="0" distL="0" distR="0" wp14:anchorId="35D26E7A" wp14:editId="0C61949D">
                  <wp:extent cx="2013208" cy="2004060"/>
                  <wp:effectExtent l="0" t="0" r="6350" b="0"/>
                  <wp:docPr id="6703975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a:ext>
                            </a:extLst>
                          </a:blip>
                          <a:srcRect/>
                          <a:stretch>
                            <a:fillRect/>
                          </a:stretch>
                        </pic:blipFill>
                        <pic:spPr bwMode="auto">
                          <a:xfrm>
                            <a:off x="0" y="0"/>
                            <a:ext cx="2038005" cy="2028744"/>
                          </a:xfrm>
                          <a:prstGeom prst="rect">
                            <a:avLst/>
                          </a:prstGeom>
                          <a:noFill/>
                          <a:ln>
                            <a:noFill/>
                          </a:ln>
                        </pic:spPr>
                      </pic:pic>
                    </a:graphicData>
                  </a:graphic>
                </wp:inline>
              </w:drawing>
            </w:r>
          </w:p>
          <w:p w14:paraId="132B35EB" w14:textId="31A0F9A9" w:rsidR="000B6A07" w:rsidRDefault="68CBDF94" w:rsidP="00817E08">
            <w:pPr>
              <w:pStyle w:val="IMIS-Caption"/>
            </w:pPr>
            <w:r>
              <w:t xml:space="preserve"> Access Permission</w:t>
            </w:r>
          </w:p>
          <w:p w14:paraId="7BC02BEB" w14:textId="34F9D530" w:rsidR="000B6A07" w:rsidRDefault="14A68E11" w:rsidP="00817E08">
            <w:pPr>
              <w:pStyle w:val="IMIS-Para"/>
              <w:numPr>
                <w:ilvl w:val="0"/>
                <w:numId w:val="7"/>
              </w:numPr>
            </w:pPr>
            <w:r>
              <w:lastRenderedPageBreak/>
              <w:t>Tap on</w:t>
            </w:r>
            <w:r w:rsidR="00ED5D21">
              <w:t xml:space="preserve"> </w:t>
            </w:r>
            <w:r w:rsidRPr="00ED5D21">
              <w:rPr>
                <w:b/>
                <w:bCs/>
              </w:rPr>
              <w:t>‘I</w:t>
            </w:r>
            <w:r w:rsidR="00ED5D21">
              <w:rPr>
                <w:b/>
                <w:bCs/>
              </w:rPr>
              <w:t>NSTALL</w:t>
            </w:r>
            <w:r w:rsidRPr="00ED5D21">
              <w:rPr>
                <w:b/>
                <w:bCs/>
              </w:rPr>
              <w:t>’</w:t>
            </w:r>
            <w:r>
              <w:t xml:space="preserve">. An </w:t>
            </w:r>
            <w:r w:rsidR="00ED5D21">
              <w:t>‘</w:t>
            </w:r>
            <w:r w:rsidRPr="14A68E11">
              <w:rPr>
                <w:b/>
                <w:bCs/>
              </w:rPr>
              <w:t>Installing…</w:t>
            </w:r>
            <w:r w:rsidR="00ED5D21">
              <w:rPr>
                <w:b/>
                <w:bCs/>
              </w:rPr>
              <w:t>’</w:t>
            </w:r>
            <w:r w:rsidRPr="14A68E11">
              <w:rPr>
                <w:b/>
                <w:bCs/>
              </w:rPr>
              <w:t xml:space="preserve"> </w:t>
            </w:r>
            <w:r>
              <w:t>progress bar will be displayed.</w:t>
            </w:r>
          </w:p>
          <w:p w14:paraId="1661D561" w14:textId="55635401" w:rsidR="000B6A07" w:rsidRDefault="002144D4" w:rsidP="00B418C1">
            <w:pPr>
              <w:pStyle w:val="IMIS-Para"/>
              <w:jc w:val="center"/>
            </w:pPr>
            <w:r w:rsidRPr="002144D4">
              <w:rPr>
                <w:noProof/>
              </w:rPr>
              <w:drawing>
                <wp:inline distT="0" distB="0" distL="0" distR="0" wp14:anchorId="304AE7A8" wp14:editId="4C628215">
                  <wp:extent cx="2850515" cy="3554632"/>
                  <wp:effectExtent l="0" t="0" r="6985" b="8255"/>
                  <wp:docPr id="6250558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802" b="39086"/>
                          <a:stretch>
                            <a:fillRect/>
                          </a:stretch>
                        </pic:blipFill>
                        <pic:spPr bwMode="auto">
                          <a:xfrm>
                            <a:off x="0" y="0"/>
                            <a:ext cx="2853598" cy="3558477"/>
                          </a:xfrm>
                          <a:prstGeom prst="rect">
                            <a:avLst/>
                          </a:prstGeom>
                          <a:noFill/>
                          <a:ln>
                            <a:noFill/>
                          </a:ln>
                          <a:extLst>
                            <a:ext uri="{53640926-AAD7-44D8-BBD7-CCE9431645EC}">
                              <a14:shadowObscured xmlns:a14="http://schemas.microsoft.com/office/drawing/2010/main"/>
                            </a:ext>
                          </a:extLst>
                        </pic:spPr>
                      </pic:pic>
                    </a:graphicData>
                  </a:graphic>
                </wp:inline>
              </w:drawing>
            </w:r>
          </w:p>
          <w:p w14:paraId="42439938" w14:textId="079699D8" w:rsidR="000B6A07" w:rsidRDefault="68CBDF94" w:rsidP="00817E08">
            <w:pPr>
              <w:pStyle w:val="IMIS-Caption"/>
            </w:pPr>
            <w:r>
              <w:t>Installation process</w:t>
            </w:r>
          </w:p>
          <w:p w14:paraId="40A87C02" w14:textId="5DB310C3" w:rsidR="000B6A07" w:rsidRDefault="14A68E11" w:rsidP="00ED5D21">
            <w:pPr>
              <w:pStyle w:val="IMIS-Para"/>
              <w:numPr>
                <w:ilvl w:val="0"/>
                <w:numId w:val="7"/>
              </w:numPr>
              <w:rPr>
                <w:noProof/>
              </w:rPr>
            </w:pPr>
            <w:r>
              <w:t xml:space="preserve">Tap on </w:t>
            </w:r>
            <w:r w:rsidRPr="00ED5D21">
              <w:rPr>
                <w:b/>
                <w:bCs/>
              </w:rPr>
              <w:t>‘Open’</w:t>
            </w:r>
            <w:r>
              <w:t xml:space="preserve"> after </w:t>
            </w:r>
            <w:r w:rsidR="00ED5D21">
              <w:t xml:space="preserve">the </w:t>
            </w:r>
            <w:r>
              <w:t>installation process is completed.</w:t>
            </w:r>
            <w:r w:rsidR="000B6A07">
              <w:rPr>
                <w:noProo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3"/>
            </w:tblGrid>
            <w:tr w:rsidR="00BA72A4" w14:paraId="39122362" w14:textId="77777777" w:rsidTr="00C538F9">
              <w:tc>
                <w:tcPr>
                  <w:tcW w:w="8073" w:type="dxa"/>
                </w:tcPr>
                <w:p w14:paraId="6DA39EDB" w14:textId="6B05C107" w:rsidR="00BA72A4" w:rsidRDefault="002E40AB" w:rsidP="002E40AB">
                  <w:pPr>
                    <w:pStyle w:val="IMIS-Para"/>
                    <w:tabs>
                      <w:tab w:val="center" w:pos="3928"/>
                      <w:tab w:val="left" w:pos="6870"/>
                    </w:tabs>
                    <w:jc w:val="left"/>
                    <w:rPr>
                      <w:noProof/>
                    </w:rPr>
                  </w:pPr>
                  <w:r>
                    <w:rPr>
                      <w:noProof/>
                    </w:rPr>
                    <w:tab/>
                  </w:r>
                  <w:r w:rsidR="002B61F7" w:rsidRPr="002B61F7">
                    <w:rPr>
                      <w:noProof/>
                    </w:rPr>
                    <w:drawing>
                      <wp:inline distT="0" distB="0" distL="0" distR="0" wp14:anchorId="5F6F0EF3" wp14:editId="27712527">
                        <wp:extent cx="2583664" cy="3098422"/>
                        <wp:effectExtent l="0" t="0" r="7620" b="6985"/>
                        <wp:docPr id="15876772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6163" b="39874"/>
                                <a:stretch>
                                  <a:fillRect/>
                                </a:stretch>
                              </pic:blipFill>
                              <pic:spPr bwMode="auto">
                                <a:xfrm>
                                  <a:off x="0" y="0"/>
                                  <a:ext cx="2587711" cy="310327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ab/>
                  </w:r>
                </w:p>
              </w:tc>
            </w:tr>
          </w:tbl>
          <w:p w14:paraId="1AAA37F7" w14:textId="3798B7F4" w:rsidR="000B6A07" w:rsidRDefault="68CBDF94" w:rsidP="00817E08">
            <w:pPr>
              <w:pStyle w:val="IMIS-Caption"/>
            </w:pPr>
            <w:r>
              <w:t>opening app</w:t>
            </w:r>
          </w:p>
        </w:tc>
      </w:tr>
      <w:tr w:rsidR="000B6A07" w14:paraId="6F7C80A4" w14:textId="77777777" w:rsidTr="00C538F9">
        <w:tc>
          <w:tcPr>
            <w:tcW w:w="5000" w:type="pct"/>
            <w:tcMar>
              <w:top w:w="0" w:type="dxa"/>
              <w:left w:w="108" w:type="dxa"/>
              <w:bottom w:w="0" w:type="dxa"/>
              <w:right w:w="108" w:type="dxa"/>
            </w:tcMar>
          </w:tcPr>
          <w:p w14:paraId="7FC815D8" w14:textId="77777777" w:rsidR="000B6A07" w:rsidRPr="00694420" w:rsidRDefault="000B6A07" w:rsidP="00817E08">
            <w:pPr>
              <w:pStyle w:val="IMIS-Para"/>
            </w:pPr>
            <w:r w:rsidRPr="008B2992">
              <w:rPr>
                <w:b/>
                <w:bCs/>
              </w:rPr>
              <w:lastRenderedPageBreak/>
              <w:t>Overview</w:t>
            </w:r>
            <w:r w:rsidRPr="00694420">
              <w:t>:</w:t>
            </w:r>
          </w:p>
          <w:p w14:paraId="39FB0F08" w14:textId="22360DFD" w:rsidR="000B6A07" w:rsidRDefault="000B6A07" w:rsidP="00817E08">
            <w:pPr>
              <w:pStyle w:val="IMIS-Para"/>
              <w:numPr>
                <w:ilvl w:val="0"/>
                <w:numId w:val="8"/>
              </w:numPr>
            </w:pPr>
            <w:r>
              <w:lastRenderedPageBreak/>
              <w:t xml:space="preserve">The installed app can also be accessed from </w:t>
            </w:r>
            <w:r w:rsidR="00ED5D21">
              <w:t xml:space="preserve">the </w:t>
            </w:r>
            <w:r>
              <w:t>App drawer or Launcher.</w:t>
            </w:r>
          </w:p>
        </w:tc>
      </w:tr>
    </w:tbl>
    <w:p w14:paraId="1FC698FF" w14:textId="77777777" w:rsidR="00ED5D21" w:rsidRDefault="00ED5D21">
      <w:r>
        <w:lastRenderedPageBreak/>
        <w:br w:type="page"/>
      </w:r>
    </w:p>
    <w:p w14:paraId="7D33DA5E" w14:textId="78D5E63A" w:rsidR="000B6A07" w:rsidRDefault="000B6A07" w:rsidP="00817E08">
      <w:pPr>
        <w:pStyle w:val="IMIS-Head1"/>
        <w:rPr>
          <w:rFonts w:eastAsia="Times New Roman"/>
          <w:sz w:val="48"/>
          <w:szCs w:val="48"/>
        </w:rPr>
      </w:pPr>
      <w:bookmarkStart w:id="12" w:name="_Toc141275074"/>
      <w:bookmarkStart w:id="13" w:name="_Toc229132374"/>
      <w:r>
        <w:rPr>
          <w:rFonts w:eastAsia="Times New Roman"/>
        </w:rPr>
        <w:lastRenderedPageBreak/>
        <w:t>Accessing the IMIS</w:t>
      </w:r>
      <w:bookmarkEnd w:id="12"/>
      <w:bookmarkEnd w:id="13"/>
    </w:p>
    <w:p w14:paraId="32709261" w14:textId="0C5EEF21" w:rsidR="000B6A07" w:rsidRPr="00217731" w:rsidRDefault="000B6A07" w:rsidP="00C538F9">
      <w:pPr>
        <w:pStyle w:val="IMIS-Head2"/>
      </w:pPr>
      <w:bookmarkStart w:id="14" w:name="_Toc162775325"/>
      <w:bookmarkStart w:id="15" w:name="_Toc141275076"/>
      <w:bookmarkStart w:id="16" w:name="_Toc229132375"/>
      <w:bookmarkEnd w:id="14"/>
      <w:r>
        <w:t>Opening the app</w:t>
      </w:r>
      <w:bookmarkEnd w:id="15"/>
      <w:r w:rsidR="00E274C2">
        <w:t>/ Login</w:t>
      </w:r>
      <w:bookmarkEnd w:id="16"/>
    </w:p>
    <w:tbl>
      <w:tblPr>
        <w:tblW w:w="5000" w:type="pct"/>
        <w:tblLook w:val="0400" w:firstRow="0" w:lastRow="0" w:firstColumn="0" w:lastColumn="0" w:noHBand="0" w:noVBand="1"/>
      </w:tblPr>
      <w:tblGrid>
        <w:gridCol w:w="8309"/>
      </w:tblGrid>
      <w:tr w:rsidR="000B6A07" w14:paraId="7375BBB3" w14:textId="77777777" w:rsidTr="0079659F">
        <w:trPr>
          <w:trHeight w:val="1475"/>
        </w:trPr>
        <w:tc>
          <w:tcPr>
            <w:tcW w:w="5000" w:type="pct"/>
            <w:tcMar>
              <w:top w:w="0" w:type="dxa"/>
              <w:left w:w="100" w:type="dxa"/>
              <w:bottom w:w="0" w:type="dxa"/>
              <w:right w:w="100" w:type="dxa"/>
            </w:tcMar>
          </w:tcPr>
          <w:p w14:paraId="7BE57DD8" w14:textId="6E797615" w:rsidR="009537E5" w:rsidRPr="009537E5" w:rsidRDefault="009537E5" w:rsidP="009537E5">
            <w:pPr>
              <w:pStyle w:val="IMIS-Para"/>
              <w:numPr>
                <w:ilvl w:val="0"/>
                <w:numId w:val="7"/>
              </w:numPr>
            </w:pPr>
            <w:r w:rsidRPr="009537E5">
              <w:t>Open the IMIS mobile application. The Login screen will be displayed.</w:t>
            </w:r>
          </w:p>
          <w:p w14:paraId="2E19D010" w14:textId="2963AB29" w:rsidR="009537E5" w:rsidRPr="009537E5" w:rsidRDefault="009537E5" w:rsidP="009537E5">
            <w:pPr>
              <w:pStyle w:val="IMIS-Para"/>
              <w:numPr>
                <w:ilvl w:val="0"/>
                <w:numId w:val="7"/>
              </w:numPr>
            </w:pPr>
            <w:r w:rsidRPr="009537E5">
              <w:t>Enter the email address and password provided by the Municipality Administrator.</w:t>
            </w:r>
          </w:p>
          <w:p w14:paraId="2F4FD4BF" w14:textId="548D2320" w:rsidR="009537E5" w:rsidRPr="009537E5" w:rsidRDefault="009537E5" w:rsidP="009537E5">
            <w:pPr>
              <w:pStyle w:val="IMIS-Para"/>
              <w:numPr>
                <w:ilvl w:val="0"/>
                <w:numId w:val="7"/>
              </w:numPr>
            </w:pPr>
            <w:r w:rsidRPr="009537E5">
              <w:t>To keep the user signed in, select the Remember me checkbox, if required.</w:t>
            </w:r>
          </w:p>
          <w:p w14:paraId="24A1828C" w14:textId="51BD3B40" w:rsidR="009537E5" w:rsidRPr="009537E5" w:rsidRDefault="009537E5" w:rsidP="009537E5">
            <w:pPr>
              <w:pStyle w:val="IMIS-Para"/>
              <w:numPr>
                <w:ilvl w:val="0"/>
                <w:numId w:val="7"/>
              </w:numPr>
            </w:pPr>
            <w:r w:rsidRPr="009537E5">
              <w:t>Tap 'Log In' to access the application.</w:t>
            </w:r>
          </w:p>
          <w:p w14:paraId="728E6BE6" w14:textId="631A028F" w:rsidR="000B6A07" w:rsidRDefault="00AF7409" w:rsidP="00075E38">
            <w:pPr>
              <w:pStyle w:val="IMIS-Para"/>
              <w:ind w:left="360"/>
              <w:jc w:val="center"/>
            </w:pPr>
            <w:r w:rsidRPr="00AF7409">
              <w:rPr>
                <w:noProof/>
              </w:rPr>
              <w:drawing>
                <wp:inline distT="0" distB="0" distL="0" distR="0" wp14:anchorId="77E94194" wp14:editId="5094B7FC">
                  <wp:extent cx="2419350" cy="4571171"/>
                  <wp:effectExtent l="0" t="0" r="0" b="1270"/>
                  <wp:docPr id="2663792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0149" b="4830"/>
                          <a:stretch>
                            <a:fillRect/>
                          </a:stretch>
                        </pic:blipFill>
                        <pic:spPr bwMode="auto">
                          <a:xfrm>
                            <a:off x="0" y="0"/>
                            <a:ext cx="2421533" cy="4575295"/>
                          </a:xfrm>
                          <a:prstGeom prst="rect">
                            <a:avLst/>
                          </a:prstGeom>
                          <a:noFill/>
                          <a:ln>
                            <a:noFill/>
                          </a:ln>
                          <a:extLst>
                            <a:ext uri="{53640926-AAD7-44D8-BBD7-CCE9431645EC}">
                              <a14:shadowObscured xmlns:a14="http://schemas.microsoft.com/office/drawing/2010/main"/>
                            </a:ext>
                          </a:extLst>
                        </pic:spPr>
                      </pic:pic>
                    </a:graphicData>
                  </a:graphic>
                </wp:inline>
              </w:drawing>
            </w:r>
          </w:p>
          <w:p w14:paraId="09E44F21" w14:textId="77777777" w:rsidR="000B6A07" w:rsidRPr="00BD3E8A" w:rsidRDefault="68CBDF94" w:rsidP="00817E08">
            <w:pPr>
              <w:pStyle w:val="IMIS-Caption"/>
              <w:rPr>
                <w:rFonts w:ascii="Times New Roman" w:eastAsia="Times New Roman" w:hAnsi="Times New Roman" w:cs="Times New Roman"/>
                <w:color w:val="000000"/>
                <w:sz w:val="24"/>
                <w:szCs w:val="24"/>
              </w:rPr>
            </w:pPr>
            <w:r w:rsidRPr="68CBDF94">
              <w:t>Login</w:t>
            </w:r>
          </w:p>
          <w:p w14:paraId="78F04547" w14:textId="77777777" w:rsidR="00B04905" w:rsidRPr="00B04905" w:rsidRDefault="00B04905" w:rsidP="00B04905">
            <w:pPr>
              <w:pStyle w:val="IMIS-Caption"/>
              <w:numPr>
                <w:ilvl w:val="0"/>
                <w:numId w:val="0"/>
              </w:numPr>
              <w:jc w:val="left"/>
              <w:rPr>
                <w:rFonts w:ascii="Times New Roman" w:eastAsia="Times New Roman" w:hAnsi="Times New Roman" w:cs="Times New Roman"/>
                <w:b/>
                <w:bCs/>
                <w:i w:val="0"/>
                <w:color w:val="000000"/>
                <w:sz w:val="24"/>
                <w:szCs w:val="24"/>
              </w:rPr>
            </w:pPr>
            <w:r w:rsidRPr="00B04905">
              <w:rPr>
                <w:rFonts w:ascii="Times New Roman" w:eastAsia="Times New Roman" w:hAnsi="Times New Roman" w:cs="Times New Roman"/>
                <w:b/>
                <w:bCs/>
                <w:i w:val="0"/>
                <w:color w:val="000000"/>
                <w:sz w:val="24"/>
                <w:szCs w:val="24"/>
              </w:rPr>
              <w:t>Switching Between Servers</w:t>
            </w:r>
          </w:p>
          <w:p w14:paraId="349EBEBD" w14:textId="77777777" w:rsidR="00B04905" w:rsidRPr="00002F32" w:rsidRDefault="00B04905">
            <w:pPr>
              <w:pStyle w:val="IMIS-Caption"/>
              <w:numPr>
                <w:ilvl w:val="0"/>
                <w:numId w:val="15"/>
              </w:numPr>
              <w:jc w:val="both"/>
              <w:rPr>
                <w:rFonts w:ascii="Times New Roman" w:eastAsia="Times New Roman" w:hAnsi="Times New Roman" w:cs="Times New Roman"/>
                <w:i w:val="0"/>
                <w:color w:val="000000"/>
                <w:sz w:val="24"/>
                <w:szCs w:val="24"/>
              </w:rPr>
            </w:pPr>
            <w:r w:rsidRPr="00002F32">
              <w:rPr>
                <w:rFonts w:ascii="Times New Roman" w:eastAsia="Times New Roman" w:hAnsi="Times New Roman" w:cs="Times New Roman"/>
                <w:i w:val="0"/>
                <w:color w:val="000000"/>
                <w:sz w:val="24"/>
                <w:szCs w:val="24"/>
              </w:rPr>
              <w:t>The application allows users to switch between the Production (PROD) and Staging (STAGING) servers.</w:t>
            </w:r>
          </w:p>
          <w:p w14:paraId="49081B92" w14:textId="77777777" w:rsidR="00B04905" w:rsidRPr="00002F32" w:rsidRDefault="00B04905">
            <w:pPr>
              <w:pStyle w:val="IMIS-Caption"/>
              <w:numPr>
                <w:ilvl w:val="0"/>
                <w:numId w:val="15"/>
              </w:numPr>
              <w:jc w:val="both"/>
              <w:rPr>
                <w:rFonts w:ascii="Times New Roman" w:eastAsia="Times New Roman" w:hAnsi="Times New Roman" w:cs="Times New Roman"/>
                <w:i w:val="0"/>
                <w:color w:val="000000"/>
                <w:sz w:val="24"/>
                <w:szCs w:val="24"/>
              </w:rPr>
            </w:pPr>
            <w:r w:rsidRPr="00002F32">
              <w:rPr>
                <w:rFonts w:ascii="Times New Roman" w:eastAsia="Times New Roman" w:hAnsi="Times New Roman" w:cs="Times New Roman"/>
                <w:i w:val="0"/>
                <w:color w:val="000000"/>
                <w:sz w:val="24"/>
                <w:szCs w:val="24"/>
              </w:rPr>
              <w:lastRenderedPageBreak/>
              <w:t>The currently selected server and its URL are displayed at the bottom of the Login screen, below the application version number.</w:t>
            </w:r>
          </w:p>
          <w:p w14:paraId="571691BF" w14:textId="77777777" w:rsidR="00B04905" w:rsidRPr="00002F32" w:rsidRDefault="00B04905">
            <w:pPr>
              <w:pStyle w:val="IMIS-Caption"/>
              <w:numPr>
                <w:ilvl w:val="0"/>
                <w:numId w:val="15"/>
              </w:numPr>
              <w:jc w:val="both"/>
              <w:rPr>
                <w:rFonts w:ascii="Times New Roman" w:eastAsia="Times New Roman" w:hAnsi="Times New Roman" w:cs="Times New Roman"/>
                <w:i w:val="0"/>
                <w:color w:val="000000"/>
                <w:sz w:val="24"/>
                <w:szCs w:val="24"/>
              </w:rPr>
            </w:pPr>
            <w:r w:rsidRPr="00002F32">
              <w:rPr>
                <w:rFonts w:ascii="Times New Roman" w:eastAsia="Times New Roman" w:hAnsi="Times New Roman" w:cs="Times New Roman"/>
                <w:i w:val="0"/>
                <w:color w:val="000000"/>
                <w:sz w:val="24"/>
                <w:szCs w:val="24"/>
              </w:rPr>
              <w:t>Tap the displayed server URL to open the 'Switch server' confirmation dialog.</w:t>
            </w:r>
          </w:p>
          <w:p w14:paraId="17E220D5" w14:textId="77777777" w:rsidR="00B04905" w:rsidRPr="002263A6" w:rsidRDefault="00B04905">
            <w:pPr>
              <w:pStyle w:val="IMIS-Caption"/>
              <w:numPr>
                <w:ilvl w:val="0"/>
                <w:numId w:val="15"/>
              </w:numPr>
              <w:jc w:val="both"/>
              <w:rPr>
                <w:rFonts w:ascii="Times New Roman" w:eastAsia="Times New Roman" w:hAnsi="Times New Roman" w:cs="Times New Roman"/>
                <w:i w:val="0"/>
                <w:color w:val="000000"/>
                <w:sz w:val="24"/>
                <w:szCs w:val="24"/>
              </w:rPr>
            </w:pPr>
            <w:r w:rsidRPr="002263A6">
              <w:rPr>
                <w:rFonts w:ascii="Times New Roman" w:eastAsia="Times New Roman" w:hAnsi="Times New Roman" w:cs="Times New Roman"/>
                <w:i w:val="0"/>
                <w:color w:val="000000"/>
                <w:sz w:val="24"/>
                <w:szCs w:val="24"/>
              </w:rPr>
              <w:t>Tap 'SWITCH' to change to the other server, or tap 'CANCEL' to remain on the current server.</w:t>
            </w:r>
          </w:p>
          <w:p w14:paraId="648007E8" w14:textId="77777777" w:rsidR="00D8443B" w:rsidRDefault="00D8443B" w:rsidP="00D8443B">
            <w:pPr>
              <w:pStyle w:val="IMIS-Caption"/>
              <w:numPr>
                <w:ilvl w:val="0"/>
                <w:numId w:val="0"/>
              </w:numPr>
              <w:rPr>
                <w:rFonts w:ascii="Times New Roman" w:eastAsia="Times New Roman" w:hAnsi="Times New Roman" w:cs="Times New Roman"/>
                <w:i w:val="0"/>
                <w:iCs/>
                <w:color w:val="000000"/>
                <w:sz w:val="24"/>
                <w:szCs w:val="24"/>
              </w:rPr>
            </w:pPr>
            <w:r w:rsidRPr="00D8443B">
              <w:rPr>
                <w:rFonts w:ascii="Times New Roman" w:eastAsia="Times New Roman" w:hAnsi="Times New Roman" w:cs="Times New Roman"/>
                <w:i w:val="0"/>
                <w:iCs/>
                <w:noProof/>
                <w:color w:val="000000"/>
                <w:sz w:val="24"/>
                <w:szCs w:val="24"/>
              </w:rPr>
              <w:drawing>
                <wp:inline distT="0" distB="0" distL="0" distR="0" wp14:anchorId="59AE8749" wp14:editId="17388090">
                  <wp:extent cx="2716972" cy="1333500"/>
                  <wp:effectExtent l="0" t="0" r="7620" b="0"/>
                  <wp:docPr id="2236425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8565" b="39349"/>
                          <a:stretch>
                            <a:fillRect/>
                          </a:stretch>
                        </pic:blipFill>
                        <pic:spPr bwMode="auto">
                          <a:xfrm>
                            <a:off x="0" y="0"/>
                            <a:ext cx="2721656" cy="1335799"/>
                          </a:xfrm>
                          <a:prstGeom prst="rect">
                            <a:avLst/>
                          </a:prstGeom>
                          <a:noFill/>
                          <a:ln>
                            <a:noFill/>
                          </a:ln>
                          <a:extLst>
                            <a:ext uri="{53640926-AAD7-44D8-BBD7-CCE9431645EC}">
                              <a14:shadowObscured xmlns:a14="http://schemas.microsoft.com/office/drawing/2010/main"/>
                            </a:ext>
                          </a:extLst>
                        </pic:spPr>
                      </pic:pic>
                    </a:graphicData>
                  </a:graphic>
                </wp:inline>
              </w:drawing>
            </w:r>
          </w:p>
          <w:p w14:paraId="27C25288" w14:textId="4694BF08" w:rsidR="005671D4" w:rsidRPr="005671D4" w:rsidRDefault="005671D4" w:rsidP="005671D4">
            <w:pPr>
              <w:pStyle w:val="IMIS-Caption"/>
            </w:pPr>
            <w:r w:rsidRPr="005671D4">
              <w:t>Switch Server Confirmation</w:t>
            </w:r>
          </w:p>
          <w:p w14:paraId="7BC2D014" w14:textId="77777777" w:rsidR="008E4D27" w:rsidRDefault="008E4D27" w:rsidP="00D8443B">
            <w:pPr>
              <w:pStyle w:val="IMIS-Caption"/>
              <w:numPr>
                <w:ilvl w:val="0"/>
                <w:numId w:val="0"/>
              </w:numPr>
              <w:rPr>
                <w:rFonts w:ascii="Times New Roman" w:eastAsia="Times New Roman" w:hAnsi="Times New Roman" w:cs="Times New Roman"/>
                <w:i w:val="0"/>
                <w:iCs/>
                <w:color w:val="000000"/>
                <w:sz w:val="24"/>
                <w:szCs w:val="24"/>
              </w:rPr>
            </w:pPr>
            <w:r w:rsidRPr="008E4D27">
              <w:rPr>
                <w:rFonts w:ascii="Times New Roman" w:eastAsia="Times New Roman" w:hAnsi="Times New Roman" w:cs="Times New Roman"/>
                <w:i w:val="0"/>
                <w:iCs/>
                <w:noProof/>
                <w:color w:val="000000"/>
                <w:sz w:val="24"/>
                <w:szCs w:val="24"/>
              </w:rPr>
              <w:drawing>
                <wp:inline distT="0" distB="0" distL="0" distR="0" wp14:anchorId="2193B6AF" wp14:editId="165A5727">
                  <wp:extent cx="2792730" cy="5286422"/>
                  <wp:effectExtent l="0" t="0" r="7620" b="9525"/>
                  <wp:docPr id="18275399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920" b="4903"/>
                          <a:stretch>
                            <a:fillRect/>
                          </a:stretch>
                        </pic:blipFill>
                        <pic:spPr bwMode="auto">
                          <a:xfrm>
                            <a:off x="0" y="0"/>
                            <a:ext cx="2800202" cy="5300566"/>
                          </a:xfrm>
                          <a:prstGeom prst="rect">
                            <a:avLst/>
                          </a:prstGeom>
                          <a:noFill/>
                          <a:ln>
                            <a:noFill/>
                          </a:ln>
                          <a:extLst>
                            <a:ext uri="{53640926-AAD7-44D8-BBD7-CCE9431645EC}">
                              <a14:shadowObscured xmlns:a14="http://schemas.microsoft.com/office/drawing/2010/main"/>
                            </a:ext>
                          </a:extLst>
                        </pic:spPr>
                      </pic:pic>
                    </a:graphicData>
                  </a:graphic>
                </wp:inline>
              </w:drawing>
            </w:r>
          </w:p>
          <w:p w14:paraId="0D1588DE" w14:textId="77777777" w:rsidR="00AB1FAD" w:rsidRPr="00AB1FAD" w:rsidRDefault="00AB1FAD">
            <w:pPr>
              <w:pStyle w:val="IMIS-Caption"/>
              <w:numPr>
                <w:ilvl w:val="0"/>
                <w:numId w:val="16"/>
              </w:numPr>
              <w:jc w:val="both"/>
              <w:rPr>
                <w:rFonts w:ascii="Times New Roman" w:eastAsia="Times New Roman" w:hAnsi="Times New Roman" w:cs="Times New Roman"/>
                <w:i w:val="0"/>
                <w:color w:val="000000"/>
                <w:sz w:val="24"/>
                <w:szCs w:val="24"/>
              </w:rPr>
            </w:pPr>
            <w:r w:rsidRPr="00AB1FAD">
              <w:rPr>
                <w:rFonts w:ascii="Times New Roman" w:eastAsia="Times New Roman" w:hAnsi="Times New Roman" w:cs="Times New Roman"/>
                <w:i w:val="0"/>
                <w:color w:val="000000"/>
                <w:sz w:val="24"/>
                <w:szCs w:val="24"/>
              </w:rPr>
              <w:t>After switching, the selected server name and URL will be updated at the bottom of the Login screen.</w:t>
            </w:r>
          </w:p>
          <w:p w14:paraId="2AB0D078" w14:textId="5AD734E8" w:rsidR="00AB1FAD" w:rsidRPr="00AB1FAD" w:rsidRDefault="00AB1FAD">
            <w:pPr>
              <w:pStyle w:val="IMIS-Caption"/>
              <w:numPr>
                <w:ilvl w:val="0"/>
                <w:numId w:val="16"/>
              </w:numPr>
              <w:jc w:val="both"/>
              <w:rPr>
                <w:rFonts w:ascii="Times New Roman" w:eastAsia="Times New Roman" w:hAnsi="Times New Roman" w:cs="Times New Roman"/>
                <w:i w:val="0"/>
                <w:color w:val="000000"/>
                <w:sz w:val="24"/>
                <w:szCs w:val="24"/>
              </w:rPr>
            </w:pPr>
            <w:r w:rsidRPr="00AB1FAD">
              <w:rPr>
                <w:rFonts w:ascii="Times New Roman" w:eastAsia="Times New Roman" w:hAnsi="Times New Roman" w:cs="Times New Roman"/>
                <w:i w:val="0"/>
                <w:color w:val="000000"/>
                <w:sz w:val="24"/>
                <w:szCs w:val="24"/>
              </w:rPr>
              <w:lastRenderedPageBreak/>
              <w:t>Verify that the correct server is selected before entering the login credentials.</w:t>
            </w:r>
          </w:p>
          <w:p w14:paraId="5CCE5A94" w14:textId="332C61A6" w:rsidR="00AB1FAD" w:rsidRPr="00BD3E8A" w:rsidRDefault="00AB1FAD" w:rsidP="00AB1FAD">
            <w:pPr>
              <w:pStyle w:val="IMIS-Caption"/>
              <w:numPr>
                <w:ilvl w:val="0"/>
                <w:numId w:val="0"/>
              </w:numPr>
              <w:jc w:val="left"/>
              <w:rPr>
                <w:rFonts w:ascii="Times New Roman" w:eastAsia="Times New Roman" w:hAnsi="Times New Roman" w:cs="Times New Roman"/>
                <w:i w:val="0"/>
                <w:iCs/>
                <w:color w:val="000000"/>
                <w:sz w:val="24"/>
                <w:szCs w:val="24"/>
              </w:rPr>
            </w:pPr>
          </w:p>
        </w:tc>
      </w:tr>
      <w:tr w:rsidR="000B6A07" w14:paraId="6ABA9F39" w14:textId="77777777" w:rsidTr="00C538F9">
        <w:trPr>
          <w:trHeight w:val="530"/>
        </w:trPr>
        <w:tc>
          <w:tcPr>
            <w:tcW w:w="5000" w:type="pct"/>
            <w:tcMar>
              <w:top w:w="0" w:type="dxa"/>
              <w:left w:w="100" w:type="dxa"/>
              <w:bottom w:w="0" w:type="dxa"/>
              <w:right w:w="100" w:type="dxa"/>
            </w:tcMar>
          </w:tcPr>
          <w:p w14:paraId="06AEBD5D" w14:textId="77777777" w:rsidR="000B6A07" w:rsidRPr="00C538F9" w:rsidRDefault="000B6A07" w:rsidP="00817E08">
            <w:pPr>
              <w:pStyle w:val="IMIS-Para"/>
              <w:rPr>
                <w:b/>
                <w:bCs/>
              </w:rPr>
            </w:pPr>
            <w:r w:rsidRPr="00C538F9">
              <w:rPr>
                <w:b/>
                <w:bCs/>
              </w:rPr>
              <w:lastRenderedPageBreak/>
              <w:t>Overview:</w:t>
            </w:r>
          </w:p>
          <w:p w14:paraId="78A34BA9" w14:textId="7C5BE7FF" w:rsidR="000B6A07" w:rsidRDefault="000B6A07" w:rsidP="00817E08">
            <w:pPr>
              <w:pStyle w:val="IMIS-Para"/>
              <w:numPr>
                <w:ilvl w:val="0"/>
                <w:numId w:val="8"/>
              </w:numPr>
            </w:pPr>
            <w:r>
              <w:t xml:space="preserve">This login credential is created and provided by the Municipality </w:t>
            </w:r>
            <w:r w:rsidR="007D56FA">
              <w:t xml:space="preserve">IT </w:t>
            </w:r>
            <w:r>
              <w:t>Admin to the</w:t>
            </w:r>
            <w:r w:rsidR="007421AB">
              <w:t xml:space="preserve"> user role Emptying Operator</w:t>
            </w:r>
            <w:r>
              <w:t xml:space="preserve">. </w:t>
            </w:r>
          </w:p>
          <w:p w14:paraId="2B9A790C" w14:textId="77777777" w:rsidR="000B6A07" w:rsidRPr="00975F3E" w:rsidRDefault="000B6A07" w:rsidP="00817E08">
            <w:pPr>
              <w:pStyle w:val="IMIS-Para"/>
              <w:numPr>
                <w:ilvl w:val="0"/>
                <w:numId w:val="8"/>
              </w:numPr>
            </w:pPr>
            <w:r w:rsidRPr="00975F3E">
              <w:t>The application retains the login information until the user's session becomes inactive and expires.</w:t>
            </w:r>
          </w:p>
          <w:p w14:paraId="60229581" w14:textId="3576EC4B" w:rsidR="000B6A07" w:rsidRPr="00217731" w:rsidRDefault="000B6A07" w:rsidP="00817E08">
            <w:pPr>
              <w:pStyle w:val="IMIS-Para"/>
              <w:numPr>
                <w:ilvl w:val="0"/>
                <w:numId w:val="8"/>
              </w:numPr>
            </w:pPr>
            <w:r w:rsidRPr="00BC452D">
              <w:t>It is to be noted that GPS needs to be turned on while using the mobile application.</w:t>
            </w:r>
            <w:r w:rsidR="00BF7BF2">
              <w:t xml:space="preserve"> When the user is using the app for the first time</w:t>
            </w:r>
            <w:r w:rsidR="00BC1348">
              <w:t>.</w:t>
            </w:r>
            <w:r w:rsidR="00BF7BF2">
              <w:t xml:space="preserve"> </w:t>
            </w:r>
            <w:r w:rsidR="00BC1348">
              <w:t>T</w:t>
            </w:r>
            <w:r w:rsidR="00BF7BF2">
              <w:t>he user must provide the location permission to the app.</w:t>
            </w:r>
          </w:p>
          <w:p w14:paraId="29CE4F08" w14:textId="7C0580B2" w:rsidR="0060685E" w:rsidRPr="00217731" w:rsidRDefault="14A68E11" w:rsidP="0060685E">
            <w:pPr>
              <w:pStyle w:val="IMIS-Para"/>
              <w:numPr>
                <w:ilvl w:val="0"/>
                <w:numId w:val="8"/>
              </w:numPr>
            </w:pPr>
            <w:r w:rsidRPr="14A68E11">
              <w:t xml:space="preserve">Once </w:t>
            </w:r>
            <w:r w:rsidR="007421AB">
              <w:t xml:space="preserve">a </w:t>
            </w:r>
            <w:r w:rsidRPr="14A68E11">
              <w:t>successful login, the user is redirected to the Dashboard screen.</w:t>
            </w:r>
          </w:p>
        </w:tc>
      </w:tr>
    </w:tbl>
    <w:p w14:paraId="59C89FB3" w14:textId="77777777" w:rsidR="002D076A" w:rsidRDefault="002D076A" w:rsidP="002D076A">
      <w:bookmarkStart w:id="17" w:name="_Toc141275077"/>
    </w:p>
    <w:p w14:paraId="1C8840F9" w14:textId="77777777" w:rsidR="002D076A" w:rsidRDefault="002D076A">
      <w:r>
        <w:br w:type="page"/>
      </w:r>
    </w:p>
    <w:p w14:paraId="346E7070" w14:textId="00A38740" w:rsidR="000B6A07" w:rsidRPr="00217731" w:rsidRDefault="000B6A07" w:rsidP="002D076A">
      <w:pPr>
        <w:pStyle w:val="IMIS-Head1"/>
        <w:rPr>
          <w:rFonts w:eastAsia="Times New Roman"/>
          <w:sz w:val="48"/>
          <w:szCs w:val="48"/>
        </w:rPr>
      </w:pPr>
      <w:bookmarkStart w:id="18" w:name="_Toc229132376"/>
      <w:r w:rsidRPr="00217731">
        <w:rPr>
          <w:rFonts w:eastAsia="Times New Roman"/>
        </w:rPr>
        <w:lastRenderedPageBreak/>
        <w:t>Dashboard</w:t>
      </w:r>
      <w:bookmarkEnd w:id="17"/>
      <w:bookmarkEnd w:id="18"/>
    </w:p>
    <w:p w14:paraId="1A0FA7FE" w14:textId="77D9A164" w:rsidR="000B6A07" w:rsidRPr="00217731" w:rsidRDefault="000B6A07" w:rsidP="00C538F9">
      <w:pPr>
        <w:pStyle w:val="IMIS-Head2"/>
        <w:numPr>
          <w:ilvl w:val="1"/>
          <w:numId w:val="1"/>
        </w:numPr>
      </w:pPr>
      <w:r>
        <w:rPr>
          <w:rFonts w:eastAsia="Times New Roman"/>
        </w:rPr>
        <w:t xml:space="preserve"> </w:t>
      </w:r>
      <w:bookmarkStart w:id="19" w:name="_Toc162775328"/>
      <w:bookmarkStart w:id="20" w:name="_Toc141275079"/>
      <w:bookmarkStart w:id="21" w:name="_Toc229132377"/>
      <w:bookmarkEnd w:id="19"/>
      <w:r>
        <w:t>Navigate to Dashboard</w:t>
      </w:r>
      <w:bookmarkEnd w:id="20"/>
      <w:bookmarkEnd w:id="21"/>
    </w:p>
    <w:tbl>
      <w:tblPr>
        <w:tblW w:w="5000" w:type="pct"/>
        <w:tblLook w:val="0400" w:firstRow="0" w:lastRow="0" w:firstColumn="0" w:lastColumn="0" w:noHBand="0" w:noVBand="1"/>
      </w:tblPr>
      <w:tblGrid>
        <w:gridCol w:w="8309"/>
      </w:tblGrid>
      <w:tr w:rsidR="000B6A07" w14:paraId="437FECA2" w14:textId="77777777" w:rsidTr="00157842">
        <w:trPr>
          <w:trHeight w:val="1943"/>
        </w:trPr>
        <w:tc>
          <w:tcPr>
            <w:tcW w:w="5000" w:type="pct"/>
            <w:tcMar>
              <w:top w:w="0" w:type="dxa"/>
              <w:left w:w="100" w:type="dxa"/>
              <w:bottom w:w="0" w:type="dxa"/>
              <w:right w:w="100" w:type="dxa"/>
            </w:tcMar>
          </w:tcPr>
          <w:p w14:paraId="65AC6B86" w14:textId="77777777" w:rsidR="000B6A07" w:rsidRDefault="000B6A07" w:rsidP="00D86F5A">
            <w:pPr>
              <w:numPr>
                <w:ilvl w:val="0"/>
                <w:numId w:val="10"/>
              </w:numPr>
              <w:pBdr>
                <w:top w:val="nil"/>
                <w:left w:val="nil"/>
                <w:bottom w:val="nil"/>
                <w:right w:val="nil"/>
                <w:between w:val="nil"/>
              </w:pBdr>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successful login, a dashboard page is displayed.</w:t>
            </w:r>
          </w:p>
          <w:p w14:paraId="22A5F2FC" w14:textId="6FA4031B" w:rsidR="000B6A07" w:rsidRDefault="000B6A07" w:rsidP="00D86F5A">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w:t>
            </w:r>
            <w:r w:rsidR="00996054">
              <w:rPr>
                <w:rFonts w:ascii="Times New Roman" w:eastAsia="Times New Roman" w:hAnsi="Times New Roman" w:cs="Times New Roman"/>
                <w:color w:val="000000"/>
                <w:sz w:val="24"/>
                <w:szCs w:val="24"/>
              </w:rPr>
              <w:t>must</w:t>
            </w:r>
            <w:r>
              <w:rPr>
                <w:rFonts w:ascii="Times New Roman" w:eastAsia="Times New Roman" w:hAnsi="Times New Roman" w:cs="Times New Roman"/>
                <w:color w:val="000000"/>
                <w:sz w:val="24"/>
                <w:szCs w:val="24"/>
              </w:rPr>
              <w:t xml:space="preserve"> select </w:t>
            </w:r>
            <w:r w:rsidR="00BC1348">
              <w:rPr>
                <w:rFonts w:ascii="Times New Roman" w:eastAsia="Times New Roman" w:hAnsi="Times New Roman" w:cs="Times New Roman"/>
                <w:color w:val="000000"/>
                <w:sz w:val="24"/>
                <w:szCs w:val="24"/>
              </w:rPr>
              <w:t xml:space="preserve">the </w:t>
            </w:r>
            <w:r w:rsidR="00C83B22" w:rsidRPr="00BC1348">
              <w:rPr>
                <w:rFonts w:ascii="Times New Roman" w:eastAsia="Times New Roman" w:hAnsi="Times New Roman" w:cs="Times New Roman"/>
                <w:color w:val="000000"/>
                <w:sz w:val="24"/>
                <w:szCs w:val="24"/>
              </w:rPr>
              <w:t>‘</w:t>
            </w:r>
            <w:r w:rsidRPr="00BC1348">
              <w:rPr>
                <w:rFonts w:ascii="Times New Roman" w:eastAsia="Times New Roman" w:hAnsi="Times New Roman" w:cs="Times New Roman"/>
                <w:b/>
                <w:color w:val="000000"/>
                <w:sz w:val="24"/>
                <w:szCs w:val="24"/>
              </w:rPr>
              <w:t>Emptying Service</w:t>
            </w:r>
            <w:r w:rsidR="00C83B22" w:rsidRPr="00BC1348">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card to enter details related to </w:t>
            </w:r>
            <w:r w:rsidR="00BC1348">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emptying service</w:t>
            </w:r>
            <w:r w:rsidR="00996054">
              <w:rPr>
                <w:rFonts w:ascii="Times New Roman" w:eastAsia="Times New Roman" w:hAnsi="Times New Roman" w:cs="Times New Roman"/>
                <w:color w:val="000000"/>
                <w:sz w:val="24"/>
                <w:szCs w:val="24"/>
              </w:rPr>
              <w:t>.</w:t>
            </w:r>
          </w:p>
          <w:p w14:paraId="7CFA4451" w14:textId="27FECBBE" w:rsidR="00365103" w:rsidRDefault="00365103" w:rsidP="00D86F5A">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switch language, tap the </w:t>
            </w:r>
            <w:r w:rsidR="00863CB1">
              <w:rPr>
                <w:rFonts w:ascii="Times New Roman" w:eastAsia="Times New Roman" w:hAnsi="Times New Roman" w:cs="Times New Roman"/>
                <w:color w:val="000000"/>
                <w:sz w:val="24"/>
                <w:szCs w:val="24"/>
              </w:rPr>
              <w:t xml:space="preserve">language </w:t>
            </w:r>
            <w:r>
              <w:rPr>
                <w:rFonts w:ascii="Times New Roman" w:eastAsia="Times New Roman" w:hAnsi="Times New Roman" w:cs="Times New Roman"/>
                <w:color w:val="000000"/>
                <w:sz w:val="24"/>
                <w:szCs w:val="24"/>
              </w:rPr>
              <w:t>icon beside the three dots, which will pop up</w:t>
            </w:r>
            <w:r w:rsidR="009D0F97">
              <w:rPr>
                <w:rFonts w:ascii="Times New Roman" w:eastAsia="Times New Roman" w:hAnsi="Times New Roman" w:cs="Times New Roman"/>
                <w:color w:val="000000"/>
                <w:sz w:val="24"/>
                <w:szCs w:val="24"/>
              </w:rPr>
              <w:t xml:space="preserve"> and display</w:t>
            </w:r>
            <w:r>
              <w:rPr>
                <w:rFonts w:ascii="Times New Roman" w:eastAsia="Times New Roman" w:hAnsi="Times New Roman" w:cs="Times New Roman"/>
                <w:color w:val="000000"/>
                <w:sz w:val="24"/>
                <w:szCs w:val="24"/>
              </w:rPr>
              <w:t xml:space="preserve"> the language code</w:t>
            </w:r>
            <w:r w:rsidR="009D0F97">
              <w:rPr>
                <w:rFonts w:ascii="Times New Roman" w:eastAsia="Times New Roman" w:hAnsi="Times New Roman" w:cs="Times New Roman"/>
                <w:color w:val="000000"/>
                <w:sz w:val="24"/>
                <w:szCs w:val="24"/>
              </w:rPr>
              <w:t>. Select the language</w:t>
            </w:r>
            <w:r>
              <w:rPr>
                <w:rFonts w:ascii="Times New Roman" w:eastAsia="Times New Roman" w:hAnsi="Times New Roman" w:cs="Times New Roman"/>
                <w:color w:val="000000"/>
                <w:sz w:val="24"/>
                <w:szCs w:val="24"/>
              </w:rPr>
              <w:t>.</w:t>
            </w:r>
          </w:p>
          <w:p w14:paraId="53677853" w14:textId="0AC28FE3" w:rsidR="000B6A07" w:rsidRDefault="00BC1348" w:rsidP="004A51E1">
            <w:pPr>
              <w:numPr>
                <w:ilvl w:val="0"/>
                <w:numId w:val="10"/>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Tap</w:t>
            </w:r>
            <w:r w:rsidR="004A51E1">
              <w:rPr>
                <w:rFonts w:ascii="Times New Roman" w:eastAsia="Times New Roman" w:hAnsi="Times New Roman" w:cs="Times New Roman"/>
                <w:color w:val="000000"/>
                <w:sz w:val="24"/>
                <w:szCs w:val="24"/>
              </w:rPr>
              <w:t xml:space="preserve"> the three </w:t>
            </w:r>
            <w:r w:rsidR="007F2517">
              <w:rPr>
                <w:rFonts w:ascii="Times New Roman" w:eastAsia="Times New Roman" w:hAnsi="Times New Roman" w:cs="Times New Roman"/>
                <w:color w:val="000000"/>
                <w:sz w:val="24"/>
                <w:szCs w:val="24"/>
              </w:rPr>
              <w:t>d</w:t>
            </w:r>
            <w:r w:rsidR="004A51E1">
              <w:rPr>
                <w:rFonts w:ascii="Times New Roman" w:eastAsia="Times New Roman" w:hAnsi="Times New Roman" w:cs="Times New Roman"/>
                <w:color w:val="000000"/>
                <w:sz w:val="24"/>
                <w:szCs w:val="24"/>
              </w:rPr>
              <w:t>ots at the top right corner to get the</w:t>
            </w:r>
            <w:r w:rsidR="00D10C4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log-out</w:t>
            </w:r>
            <w:r w:rsidR="00D10C4A">
              <w:rPr>
                <w:rFonts w:ascii="Times New Roman" w:eastAsia="Times New Roman" w:hAnsi="Times New Roman" w:cs="Times New Roman"/>
                <w:color w:val="000000"/>
                <w:sz w:val="24"/>
                <w:szCs w:val="24"/>
              </w:rPr>
              <w:t xml:space="preserve"> option.</w:t>
            </w:r>
          </w:p>
        </w:tc>
      </w:tr>
      <w:tr w:rsidR="000B6A07" w14:paraId="10E9925B" w14:textId="77777777" w:rsidTr="00157842">
        <w:trPr>
          <w:trHeight w:val="971"/>
        </w:trPr>
        <w:tc>
          <w:tcPr>
            <w:tcW w:w="5000" w:type="pct"/>
            <w:tcMar>
              <w:top w:w="0" w:type="dxa"/>
              <w:left w:w="100" w:type="dxa"/>
              <w:bottom w:w="0" w:type="dxa"/>
              <w:right w:w="100" w:type="dxa"/>
            </w:tcMar>
          </w:tcPr>
          <w:p w14:paraId="1DA5CC95" w14:textId="1C946779" w:rsidR="000B6A07" w:rsidRDefault="004A7916" w:rsidP="00BB450E">
            <w:pPr>
              <w:spacing w:after="0" w:line="360" w:lineRule="auto"/>
              <w:jc w:val="center"/>
              <w:rPr>
                <w:rFonts w:ascii="Times New Roman" w:eastAsia="Times New Roman" w:hAnsi="Times New Roman" w:cs="Times New Roman"/>
                <w:sz w:val="24"/>
                <w:szCs w:val="24"/>
              </w:rPr>
            </w:pPr>
            <w:r w:rsidRPr="004A7916">
              <w:rPr>
                <w:rFonts w:ascii="Times New Roman" w:eastAsia="Times New Roman" w:hAnsi="Times New Roman" w:cs="Times New Roman"/>
                <w:noProof/>
                <w:sz w:val="24"/>
                <w:szCs w:val="24"/>
              </w:rPr>
              <w:drawing>
                <wp:inline distT="0" distB="0" distL="0" distR="0" wp14:anchorId="0315B3E8" wp14:editId="621E5F79">
                  <wp:extent cx="2653030" cy="5222401"/>
                  <wp:effectExtent l="0" t="0" r="0" b="0"/>
                  <wp:docPr id="12331287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5517" b="5905"/>
                          <a:stretch>
                            <a:fillRect/>
                          </a:stretch>
                        </pic:blipFill>
                        <pic:spPr bwMode="auto">
                          <a:xfrm>
                            <a:off x="0" y="0"/>
                            <a:ext cx="2662799" cy="5241632"/>
                          </a:xfrm>
                          <a:prstGeom prst="rect">
                            <a:avLst/>
                          </a:prstGeom>
                          <a:noFill/>
                          <a:ln>
                            <a:noFill/>
                          </a:ln>
                          <a:extLst>
                            <a:ext uri="{53640926-AAD7-44D8-BBD7-CCE9431645EC}">
                              <a14:shadowObscured xmlns:a14="http://schemas.microsoft.com/office/drawing/2010/main"/>
                            </a:ext>
                          </a:extLst>
                        </pic:spPr>
                      </pic:pic>
                    </a:graphicData>
                  </a:graphic>
                </wp:inline>
              </w:drawing>
            </w:r>
          </w:p>
          <w:p w14:paraId="7CA63FC6" w14:textId="56FEF107" w:rsidR="000B6A07" w:rsidRDefault="68CBDF94" w:rsidP="00817E08">
            <w:pPr>
              <w:pStyle w:val="IMIS-Caption"/>
            </w:pPr>
            <w:r>
              <w:t>Dashboard</w:t>
            </w:r>
          </w:p>
        </w:tc>
      </w:tr>
      <w:tr w:rsidR="000B6A07" w14:paraId="1DF3E3EB" w14:textId="77777777" w:rsidTr="00157842">
        <w:trPr>
          <w:trHeight w:val="810"/>
        </w:trPr>
        <w:tc>
          <w:tcPr>
            <w:tcW w:w="5000" w:type="pct"/>
            <w:tcMar>
              <w:top w:w="0" w:type="dxa"/>
              <w:left w:w="100" w:type="dxa"/>
              <w:bottom w:w="0" w:type="dxa"/>
              <w:right w:w="100" w:type="dxa"/>
            </w:tcMar>
          </w:tcPr>
          <w:p w14:paraId="6BA0779C" w14:textId="43781793" w:rsidR="000B6A07" w:rsidRPr="00694420" w:rsidRDefault="000B6A07" w:rsidP="00BB450E">
            <w:pPr>
              <w:spacing w:before="240" w:after="0" w:line="360" w:lineRule="auto"/>
              <w:jc w:val="both"/>
              <w:rPr>
                <w:rFonts w:ascii="Times New Roman" w:eastAsia="Times New Roman" w:hAnsi="Times New Roman" w:cs="Times New Roman"/>
                <w:b/>
                <w:bCs/>
                <w:sz w:val="24"/>
                <w:szCs w:val="24"/>
              </w:rPr>
            </w:pPr>
            <w:r w:rsidRPr="00694420">
              <w:rPr>
                <w:rFonts w:ascii="Times New Roman" w:eastAsia="Times New Roman" w:hAnsi="Times New Roman" w:cs="Times New Roman"/>
                <w:b/>
                <w:bCs/>
                <w:color w:val="000000"/>
                <w:sz w:val="24"/>
                <w:szCs w:val="24"/>
              </w:rPr>
              <w:lastRenderedPageBreak/>
              <w:t>Overview</w:t>
            </w:r>
          </w:p>
          <w:p w14:paraId="0619919D" w14:textId="61143ABD" w:rsidR="000A6017" w:rsidRPr="000A6017" w:rsidRDefault="000B6A07" w:rsidP="00817E08">
            <w:pPr>
              <w:pStyle w:val="IMIS-Para"/>
              <w:numPr>
                <w:ilvl w:val="0"/>
                <w:numId w:val="9"/>
              </w:numPr>
            </w:pPr>
            <w:r w:rsidRPr="00975F3E">
              <w:t xml:space="preserve">Once </w:t>
            </w:r>
            <w:r w:rsidR="0065692F">
              <w:t>the user is successfully logged in, the user is redirected to the Dashboard screen.</w:t>
            </w:r>
          </w:p>
        </w:tc>
      </w:tr>
    </w:tbl>
    <w:p w14:paraId="19B83F7A" w14:textId="77777777" w:rsidR="00527F21" w:rsidRDefault="00527F21" w:rsidP="00BC1348">
      <w:pPr>
        <w:tabs>
          <w:tab w:val="left" w:pos="7112"/>
        </w:tabs>
        <w:spacing w:before="240" w:after="240" w:line="240" w:lineRule="auto"/>
        <w:jc w:val="both"/>
        <w:rPr>
          <w:rFonts w:ascii="Times New Roman" w:eastAsia="Times New Roman" w:hAnsi="Times New Roman" w:cs="Times New Roman"/>
          <w:color w:val="000000"/>
        </w:rPr>
        <w:sectPr w:rsidR="00527F21" w:rsidSect="00EB2EF0">
          <w:headerReference w:type="even" r:id="rId24"/>
          <w:headerReference w:type="default" r:id="rId25"/>
          <w:footerReference w:type="default" r:id="rId26"/>
          <w:headerReference w:type="first" r:id="rId27"/>
          <w:pgSz w:w="11909" w:h="16834" w:code="9"/>
          <w:pgMar w:top="1440" w:right="1440" w:bottom="1440" w:left="1440" w:header="720" w:footer="720" w:gutter="720"/>
          <w:pgNumType w:start="1"/>
          <w:cols w:space="720"/>
          <w:docGrid w:linePitch="360"/>
        </w:sectPr>
      </w:pPr>
    </w:p>
    <w:p w14:paraId="0693D8C3" w14:textId="54FA1874" w:rsidR="00694420" w:rsidRPr="00F90FF8" w:rsidRDefault="000B6A07" w:rsidP="0043696F">
      <w:pPr>
        <w:pStyle w:val="IMIS-Head1"/>
        <w:jc w:val="left"/>
        <w:rPr>
          <w:rFonts w:eastAsia="Times New Roman"/>
          <w:sz w:val="30"/>
          <w:szCs w:val="32"/>
        </w:rPr>
      </w:pPr>
      <w:bookmarkStart w:id="22" w:name="_Toc141275080"/>
      <w:bookmarkStart w:id="23" w:name="_Toc229132378"/>
      <w:r w:rsidRPr="00F90FF8">
        <w:rPr>
          <w:rFonts w:eastAsia="Times New Roman"/>
        </w:rPr>
        <w:lastRenderedPageBreak/>
        <w:t>Collecting Emptying Services Information</w:t>
      </w:r>
      <w:bookmarkEnd w:id="22"/>
      <w:bookmarkEnd w:id="23"/>
    </w:p>
    <w:p w14:paraId="7251A3EF" w14:textId="152E5E04" w:rsidR="000B6A07" w:rsidRPr="00F85539" w:rsidRDefault="00E274C2" w:rsidP="00C538F9">
      <w:pPr>
        <w:pStyle w:val="IMIS-Head2"/>
      </w:pPr>
      <w:bookmarkStart w:id="24" w:name="_Toc162775331"/>
      <w:bookmarkStart w:id="25" w:name="_Toc141275082"/>
      <w:bookmarkStart w:id="26" w:name="_Toc229132379"/>
      <w:bookmarkEnd w:id="24"/>
      <w:r>
        <w:t>N</w:t>
      </w:r>
      <w:r w:rsidR="000B6A07">
        <w:t xml:space="preserve">avigate to </w:t>
      </w:r>
      <w:r w:rsidR="00110808">
        <w:t>E</w:t>
      </w:r>
      <w:r w:rsidR="000B6A07">
        <w:t xml:space="preserve">mptying </w:t>
      </w:r>
      <w:r w:rsidR="00F93DBF">
        <w:t>S</w:t>
      </w:r>
      <w:r w:rsidR="000B6A07">
        <w:t>ervice</w:t>
      </w:r>
      <w:bookmarkEnd w:id="25"/>
      <w:bookmarkEnd w:id="26"/>
    </w:p>
    <w:tbl>
      <w:tblPr>
        <w:tblW w:w="5000" w:type="pct"/>
        <w:tblLook w:val="0400" w:firstRow="0" w:lastRow="0" w:firstColumn="0" w:lastColumn="0" w:noHBand="0" w:noVBand="1"/>
      </w:tblPr>
      <w:tblGrid>
        <w:gridCol w:w="8309"/>
      </w:tblGrid>
      <w:tr w:rsidR="000B6A07" w14:paraId="2CEF713A" w14:textId="77777777" w:rsidTr="005B616D">
        <w:trPr>
          <w:trHeight w:val="870"/>
        </w:trPr>
        <w:tc>
          <w:tcPr>
            <w:tcW w:w="5000" w:type="pct"/>
            <w:tcMar>
              <w:top w:w="0" w:type="dxa"/>
              <w:left w:w="100" w:type="dxa"/>
              <w:bottom w:w="0" w:type="dxa"/>
              <w:right w:w="100" w:type="dxa"/>
            </w:tcMar>
          </w:tcPr>
          <w:p w14:paraId="410AF1C6" w14:textId="05FDE4A1" w:rsidR="000B6A07" w:rsidRDefault="003942BA" w:rsidP="00222CDC">
            <w:pPr>
              <w:pStyle w:val="IMIS-para-bullet"/>
              <w:spacing w:line="360" w:lineRule="auto"/>
              <w:jc w:val="both"/>
            </w:pPr>
            <w:r>
              <w:t xml:space="preserve">For collecting the emptying service details of the </w:t>
            </w:r>
            <w:r w:rsidR="00BC1348">
              <w:t>application, tap</w:t>
            </w:r>
            <w:r>
              <w:t xml:space="preserve"> </w:t>
            </w:r>
            <w:r w:rsidR="000B6A07">
              <w:t xml:space="preserve">on </w:t>
            </w:r>
            <w:r w:rsidR="00BC1348">
              <w:t>‘</w:t>
            </w:r>
            <w:r w:rsidR="000B6A07" w:rsidRPr="00BC1348">
              <w:rPr>
                <w:b/>
                <w:iCs/>
              </w:rPr>
              <w:t>Emptying Service</w:t>
            </w:r>
            <w:r w:rsidR="00BC1348">
              <w:rPr>
                <w:b/>
                <w:iCs/>
              </w:rPr>
              <w:t>’</w:t>
            </w:r>
            <w:r w:rsidR="000B6A07" w:rsidRPr="00C538F9">
              <w:rPr>
                <w:b/>
                <w:i/>
              </w:rPr>
              <w:t xml:space="preserve"> </w:t>
            </w:r>
            <w:r w:rsidR="000B6A07">
              <w:t>on the dashboard.</w:t>
            </w:r>
          </w:p>
          <w:p w14:paraId="5BEA0CC6" w14:textId="203C2931" w:rsidR="000B6A07" w:rsidRPr="00F85539" w:rsidRDefault="000B6A07" w:rsidP="00996054">
            <w:pPr>
              <w:pStyle w:val="IMIS-para-bullet"/>
              <w:jc w:val="both"/>
            </w:pPr>
            <w:r w:rsidRPr="00F85539">
              <w:t xml:space="preserve">Once </w:t>
            </w:r>
            <w:r w:rsidR="00BC1348">
              <w:t>tapped</w:t>
            </w:r>
            <w:r w:rsidRPr="00F85539">
              <w:t>, the user will be directed to a list of applications that have been created.</w:t>
            </w:r>
          </w:p>
          <w:p w14:paraId="3CF8EB96" w14:textId="4F75130D" w:rsidR="000B6A07" w:rsidRDefault="000B6A07" w:rsidP="00B92AF6">
            <w:pPr>
              <w:pStyle w:val="IMIS-Para"/>
              <w:jc w:val="center"/>
            </w:pPr>
          </w:p>
          <w:p w14:paraId="1BEB78E8" w14:textId="65EACA71" w:rsidR="008A70BA" w:rsidRDefault="00985E38" w:rsidP="00B92AF6">
            <w:pPr>
              <w:pStyle w:val="IMIS-Para"/>
              <w:jc w:val="center"/>
            </w:pPr>
            <w:r w:rsidRPr="00985E38">
              <w:rPr>
                <w:noProof/>
              </w:rPr>
              <w:drawing>
                <wp:inline distT="0" distB="0" distL="0" distR="0" wp14:anchorId="2D5167B3" wp14:editId="23587E32">
                  <wp:extent cx="2881630" cy="3093198"/>
                  <wp:effectExtent l="0" t="0" r="0" b="0"/>
                  <wp:docPr id="4821465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658" b="47040"/>
                          <a:stretch>
                            <a:fillRect/>
                          </a:stretch>
                        </pic:blipFill>
                        <pic:spPr bwMode="auto">
                          <a:xfrm>
                            <a:off x="0" y="0"/>
                            <a:ext cx="2886699" cy="3098639"/>
                          </a:xfrm>
                          <a:prstGeom prst="rect">
                            <a:avLst/>
                          </a:prstGeom>
                          <a:noFill/>
                          <a:ln>
                            <a:noFill/>
                          </a:ln>
                          <a:extLst>
                            <a:ext uri="{53640926-AAD7-44D8-BBD7-CCE9431645EC}">
                              <a14:shadowObscured xmlns:a14="http://schemas.microsoft.com/office/drawing/2010/main"/>
                            </a:ext>
                          </a:extLst>
                        </pic:spPr>
                      </pic:pic>
                    </a:graphicData>
                  </a:graphic>
                </wp:inline>
              </w:drawing>
            </w:r>
          </w:p>
          <w:p w14:paraId="3472A34C" w14:textId="668F69FF" w:rsidR="000B6A07" w:rsidRPr="00996054" w:rsidRDefault="68CBDF94" w:rsidP="00817E08">
            <w:pPr>
              <w:pStyle w:val="IMIS-Caption"/>
            </w:pPr>
            <w:r>
              <w:t>Emptying Service</w:t>
            </w:r>
          </w:p>
        </w:tc>
      </w:tr>
      <w:tr w:rsidR="000B6A07" w14:paraId="1A8E3877" w14:textId="77777777" w:rsidTr="005B616D">
        <w:trPr>
          <w:trHeight w:val="1380"/>
        </w:trPr>
        <w:tc>
          <w:tcPr>
            <w:tcW w:w="5000" w:type="pct"/>
            <w:tcMar>
              <w:top w:w="0" w:type="dxa"/>
              <w:left w:w="100" w:type="dxa"/>
              <w:bottom w:w="0" w:type="dxa"/>
              <w:right w:w="100" w:type="dxa"/>
            </w:tcMar>
          </w:tcPr>
          <w:p w14:paraId="78D79702" w14:textId="6344A5F6" w:rsidR="000B6A07" w:rsidRPr="007E2BFD" w:rsidRDefault="000B6A07" w:rsidP="00817E08">
            <w:pPr>
              <w:pStyle w:val="IMIS-Para"/>
              <w:rPr>
                <w:b/>
                <w:bCs/>
              </w:rPr>
            </w:pPr>
            <w:r w:rsidRPr="007E2BFD">
              <w:rPr>
                <w:b/>
                <w:bCs/>
              </w:rPr>
              <w:t>Overview</w:t>
            </w:r>
            <w:r w:rsidR="007E2BFD">
              <w:rPr>
                <w:b/>
                <w:bCs/>
              </w:rPr>
              <w:t>:</w:t>
            </w:r>
          </w:p>
          <w:p w14:paraId="399215A0" w14:textId="77777777" w:rsidR="00525F3A" w:rsidRDefault="000B6A07">
            <w:pPr>
              <w:pStyle w:val="IMIS-Para"/>
              <w:numPr>
                <w:ilvl w:val="0"/>
                <w:numId w:val="11"/>
              </w:numPr>
            </w:pPr>
            <w:r>
              <w:t xml:space="preserve">To initiate the emptying service process, the user must first access the </w:t>
            </w:r>
            <w:r w:rsidR="008573A4">
              <w:t>Emptying Service List page</w:t>
            </w:r>
            <w:r w:rsidR="00740CA9">
              <w:t>.</w:t>
            </w:r>
          </w:p>
          <w:p w14:paraId="3428F81F" w14:textId="77777777" w:rsidR="00525F3A" w:rsidRPr="00525F3A" w:rsidRDefault="68CBDF94">
            <w:pPr>
              <w:pStyle w:val="IMIS-Para"/>
              <w:numPr>
                <w:ilvl w:val="0"/>
                <w:numId w:val="11"/>
              </w:numPr>
            </w:pPr>
            <w:r w:rsidRPr="00525F3A">
              <w:rPr>
                <w:rFonts w:cs="Times New Roman"/>
              </w:rPr>
              <w:t xml:space="preserve">After the user is directed to the </w:t>
            </w:r>
            <w:r w:rsidR="0073542C" w:rsidRPr="00525F3A">
              <w:rPr>
                <w:rFonts w:cs="Times New Roman"/>
              </w:rPr>
              <w:t>emptying service</w:t>
            </w:r>
            <w:r w:rsidRPr="00525F3A">
              <w:rPr>
                <w:rFonts w:cs="Times New Roman"/>
              </w:rPr>
              <w:t xml:space="preserve"> list page</w:t>
            </w:r>
            <w:r w:rsidR="00BC1348" w:rsidRPr="00525F3A">
              <w:rPr>
                <w:rFonts w:cs="Times New Roman"/>
              </w:rPr>
              <w:t xml:space="preserve">, </w:t>
            </w:r>
            <w:r w:rsidR="00BC1348" w:rsidRPr="00525F3A">
              <w:rPr>
                <w:rFonts w:eastAsia="Times New Roman" w:cs="Times New Roman"/>
                <w:kern w:val="0"/>
                <w14:ligatures w14:val="none"/>
              </w:rPr>
              <w:t>the user can see a list of applications to fill in the details related to the actual emptying operation.</w:t>
            </w:r>
          </w:p>
          <w:p w14:paraId="1ACBE148" w14:textId="470456A2" w:rsidR="00270628" w:rsidRPr="00525F3A" w:rsidRDefault="00270628">
            <w:pPr>
              <w:pStyle w:val="IMIS-Para"/>
              <w:numPr>
                <w:ilvl w:val="0"/>
                <w:numId w:val="11"/>
              </w:numPr>
            </w:pPr>
            <w:r w:rsidRPr="00525F3A">
              <w:rPr>
                <w:rFonts w:cs="Times New Roman"/>
              </w:rPr>
              <w:lastRenderedPageBreak/>
              <w:t>The user can fill in an application that is “</w:t>
            </w:r>
            <w:r w:rsidRPr="00525F3A">
              <w:rPr>
                <w:rFonts w:cs="Times New Roman"/>
                <w:b/>
                <w:bCs/>
              </w:rPr>
              <w:t>Application Not Found</w:t>
            </w:r>
            <w:r w:rsidRPr="00525F3A">
              <w:rPr>
                <w:rFonts w:cs="Times New Roman"/>
              </w:rPr>
              <w:t xml:space="preserve">” </w:t>
            </w:r>
            <w:r w:rsidRPr="00525F3A">
              <w:rPr>
                <w:rFonts w:cs="Times New Roman"/>
                <w:b/>
                <w:bCs/>
              </w:rPr>
              <w:t>(ANF)</w:t>
            </w:r>
            <w:r w:rsidR="00A90DC9">
              <w:rPr>
                <w:rFonts w:cs="Times New Roman"/>
                <w:b/>
                <w:bCs/>
              </w:rPr>
              <w:t xml:space="preserve">, </w:t>
            </w:r>
            <w:r w:rsidR="00A90DC9" w:rsidRPr="00F105AE">
              <w:rPr>
                <w:rFonts w:cs="Times New Roman"/>
              </w:rPr>
              <w:t>which</w:t>
            </w:r>
            <w:r w:rsidR="00A90DC9">
              <w:rPr>
                <w:rFonts w:cs="Times New Roman"/>
                <w:b/>
                <w:bCs/>
              </w:rPr>
              <w:t xml:space="preserve"> </w:t>
            </w:r>
            <w:r w:rsidR="00CD1D1B">
              <w:rPr>
                <w:rFonts w:cs="Times New Roman"/>
              </w:rPr>
              <w:t xml:space="preserve">doesn’t have the building or containment </w:t>
            </w:r>
            <w:r w:rsidR="00174060">
              <w:rPr>
                <w:rFonts w:cs="Times New Roman"/>
              </w:rPr>
              <w:t xml:space="preserve">survey </w:t>
            </w:r>
            <w:r w:rsidR="00CD1D1B">
              <w:rPr>
                <w:rFonts w:cs="Times New Roman"/>
              </w:rPr>
              <w:t>data linked in the system</w:t>
            </w:r>
            <w:r w:rsidR="000A4EAC">
              <w:rPr>
                <w:rFonts w:cs="Times New Roman"/>
              </w:rPr>
              <w:t xml:space="preserve"> or </w:t>
            </w:r>
            <w:r w:rsidR="001C45EE">
              <w:rPr>
                <w:rFonts w:cs="Times New Roman"/>
              </w:rPr>
              <w:t xml:space="preserve">is </w:t>
            </w:r>
            <w:r w:rsidR="000A4EAC">
              <w:rPr>
                <w:rFonts w:cs="Times New Roman"/>
              </w:rPr>
              <w:t xml:space="preserve">a new </w:t>
            </w:r>
            <w:r w:rsidR="00C51CE0">
              <w:rPr>
                <w:rFonts w:cs="Times New Roman"/>
              </w:rPr>
              <w:t>building and containment</w:t>
            </w:r>
            <w:r w:rsidR="00CD1D1B">
              <w:rPr>
                <w:rFonts w:cs="Times New Roman"/>
              </w:rPr>
              <w:t>.</w:t>
            </w:r>
          </w:p>
        </w:tc>
      </w:tr>
    </w:tbl>
    <w:p w14:paraId="5D18E546" w14:textId="77777777" w:rsidR="000B6A07" w:rsidRDefault="000B6A07" w:rsidP="00C538F9">
      <w:pPr>
        <w:pStyle w:val="IMIS-Head2"/>
      </w:pPr>
      <w:r>
        <w:rPr>
          <w:color w:val="000000"/>
        </w:rPr>
        <w:t> </w:t>
      </w:r>
      <w:bookmarkStart w:id="27" w:name="_Toc141275083"/>
      <w:bookmarkStart w:id="28" w:name="_Toc229132380"/>
      <w:r>
        <w:t>Tools</w:t>
      </w:r>
      <w:bookmarkEnd w:id="27"/>
      <w:bookmarkEnd w:id="28"/>
    </w:p>
    <w:tbl>
      <w:tblPr>
        <w:tblW w:w="5000" w:type="pct"/>
        <w:tblLook w:val="0400" w:firstRow="0" w:lastRow="0" w:firstColumn="0" w:lastColumn="0" w:noHBand="0" w:noVBand="1"/>
      </w:tblPr>
      <w:tblGrid>
        <w:gridCol w:w="8309"/>
      </w:tblGrid>
      <w:tr w:rsidR="000B6A07" w14:paraId="4ED77973" w14:textId="77777777" w:rsidTr="00FE7100">
        <w:trPr>
          <w:trHeight w:val="315"/>
        </w:trPr>
        <w:tc>
          <w:tcPr>
            <w:tcW w:w="5000" w:type="pct"/>
            <w:tcMar>
              <w:top w:w="0" w:type="dxa"/>
              <w:left w:w="100" w:type="dxa"/>
              <w:bottom w:w="0" w:type="dxa"/>
              <w:right w:w="100" w:type="dxa"/>
            </w:tcMar>
          </w:tcPr>
          <w:p w14:paraId="41AF29B3" w14:textId="69A7BC6E" w:rsidR="00E84A75" w:rsidRDefault="00942C51" w:rsidP="00C538F9">
            <w:pPr>
              <w:pBdr>
                <w:top w:val="nil"/>
                <w:left w:val="nil"/>
                <w:bottom w:val="nil"/>
                <w:right w:val="nil"/>
                <w:between w:val="nil"/>
              </w:pBdr>
              <w:spacing w:before="240" w:after="240" w:line="360" w:lineRule="auto"/>
              <w:ind w:left="720"/>
              <w:jc w:val="center"/>
              <w:rPr>
                <w:rFonts w:ascii="Times New Roman" w:eastAsia="Times New Roman" w:hAnsi="Times New Roman" w:cs="Times New Roman"/>
                <w:color w:val="000000"/>
                <w:sz w:val="24"/>
                <w:szCs w:val="24"/>
              </w:rPr>
            </w:pPr>
            <w:r w:rsidRPr="00942C51">
              <w:rPr>
                <w:rFonts w:ascii="Times New Roman" w:eastAsia="Times New Roman" w:hAnsi="Times New Roman" w:cs="Times New Roman"/>
                <w:noProof/>
                <w:color w:val="000000"/>
                <w:sz w:val="24"/>
                <w:szCs w:val="24"/>
              </w:rPr>
              <w:drawing>
                <wp:inline distT="0" distB="0" distL="0" distR="0" wp14:anchorId="7E8660AB" wp14:editId="62F4AB04">
                  <wp:extent cx="4140413" cy="5092962"/>
                  <wp:effectExtent l="0" t="0" r="0" b="0"/>
                  <wp:docPr id="203157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72854" name=""/>
                          <pic:cNvPicPr/>
                        </pic:nvPicPr>
                        <pic:blipFill>
                          <a:blip r:embed="rId29"/>
                          <a:stretch>
                            <a:fillRect/>
                          </a:stretch>
                        </pic:blipFill>
                        <pic:spPr>
                          <a:xfrm>
                            <a:off x="0" y="0"/>
                            <a:ext cx="4140413" cy="5092962"/>
                          </a:xfrm>
                          <a:prstGeom prst="rect">
                            <a:avLst/>
                          </a:prstGeom>
                        </pic:spPr>
                      </pic:pic>
                    </a:graphicData>
                  </a:graphic>
                </wp:inline>
              </w:drawing>
            </w:r>
          </w:p>
          <w:p w14:paraId="11952382" w14:textId="6FE4B366" w:rsidR="000B6A07" w:rsidRDefault="003334BD" w:rsidP="00817E08">
            <w:pPr>
              <w:pStyle w:val="IMIS-Caption"/>
            </w:pPr>
            <w:r>
              <w:t>Emptying Service</w:t>
            </w:r>
            <w:r w:rsidR="68CBDF94">
              <w:t xml:space="preserve"> List</w:t>
            </w:r>
          </w:p>
          <w:p w14:paraId="65E7449B" w14:textId="77777777" w:rsidR="00506CBB" w:rsidRPr="00996054" w:rsidRDefault="00506CBB" w:rsidP="00506CBB">
            <w:pPr>
              <w:pStyle w:val="IMIS-Caption"/>
              <w:numPr>
                <w:ilvl w:val="0"/>
                <w:numId w:val="0"/>
              </w:numPr>
              <w:jc w:val="left"/>
            </w:pPr>
          </w:p>
          <w:p w14:paraId="09FE4761" w14:textId="77777777" w:rsidR="00B61865" w:rsidRDefault="00B61865">
            <w:pPr>
              <w:pStyle w:val="IMIS-Para"/>
              <w:numPr>
                <w:ilvl w:val="0"/>
                <w:numId w:val="12"/>
              </w:numPr>
            </w:pPr>
            <w:r w:rsidRPr="009C5A1C">
              <w:rPr>
                <w:b/>
                <w:bCs/>
              </w:rPr>
              <w:t xml:space="preserve">Search Bar: </w:t>
            </w:r>
            <w:r>
              <w:t>To search, first select one or all buttons: BIN, Name, and App. ID. Enter the BIN, Name, or App.ID.</w:t>
            </w:r>
          </w:p>
          <w:p w14:paraId="7B04F92D" w14:textId="1427CCC9" w:rsidR="00B61865" w:rsidRDefault="00B61865">
            <w:pPr>
              <w:pStyle w:val="IMIS-Para"/>
              <w:numPr>
                <w:ilvl w:val="0"/>
                <w:numId w:val="12"/>
              </w:numPr>
            </w:pPr>
            <w:r>
              <w:rPr>
                <w:b/>
                <w:bCs/>
              </w:rPr>
              <w:t xml:space="preserve">BIN: </w:t>
            </w:r>
            <w:r w:rsidR="00A617FC">
              <w:t>Select the button to</w:t>
            </w:r>
            <w:r>
              <w:t xml:space="preserve"> </w:t>
            </w:r>
            <w:r w:rsidR="00A617FC">
              <w:t>e</w:t>
            </w:r>
            <w:r>
              <w:t>nter the BIN</w:t>
            </w:r>
            <w:r w:rsidR="00A617FC">
              <w:t xml:space="preserve"> in the search bar.</w:t>
            </w:r>
          </w:p>
          <w:p w14:paraId="08D8223F" w14:textId="543F60F2" w:rsidR="00B61865" w:rsidRDefault="00B61865">
            <w:pPr>
              <w:pStyle w:val="IMIS-Para"/>
              <w:numPr>
                <w:ilvl w:val="0"/>
                <w:numId w:val="12"/>
              </w:numPr>
            </w:pPr>
            <w:r>
              <w:rPr>
                <w:b/>
                <w:bCs/>
              </w:rPr>
              <w:t>Name:</w:t>
            </w:r>
            <w:r>
              <w:t xml:space="preserve"> </w:t>
            </w:r>
            <w:r w:rsidR="00A617FC">
              <w:t>Select the button to enter the n</w:t>
            </w:r>
            <w:r>
              <w:t xml:space="preserve">ame of the </w:t>
            </w:r>
            <w:r w:rsidR="00A617FC">
              <w:t>a</w:t>
            </w:r>
            <w:r>
              <w:t xml:space="preserve">pplicant </w:t>
            </w:r>
            <w:r w:rsidR="00A617FC">
              <w:t>in the search bar.</w:t>
            </w:r>
          </w:p>
          <w:p w14:paraId="0637F7C0" w14:textId="7F54E20A" w:rsidR="00B61865" w:rsidRPr="00B61865" w:rsidRDefault="00B61865">
            <w:pPr>
              <w:pStyle w:val="IMIS-Para"/>
              <w:numPr>
                <w:ilvl w:val="0"/>
                <w:numId w:val="12"/>
              </w:numPr>
            </w:pPr>
            <w:r w:rsidRPr="00102D59">
              <w:rPr>
                <w:b/>
                <w:bCs/>
              </w:rPr>
              <w:lastRenderedPageBreak/>
              <w:t>App.ID</w:t>
            </w:r>
            <w:r>
              <w:t xml:space="preserve">: </w:t>
            </w:r>
            <w:r w:rsidR="00EB3A99">
              <w:t>Select the button to e</w:t>
            </w:r>
            <w:r>
              <w:t>nter the Application ID</w:t>
            </w:r>
            <w:r w:rsidR="00EB3A99">
              <w:t xml:space="preserve"> in the search bar</w:t>
            </w:r>
            <w:r>
              <w:t>.</w:t>
            </w:r>
          </w:p>
          <w:p w14:paraId="42CCD9DD" w14:textId="25609B71" w:rsidR="000B6A07" w:rsidRDefault="68CBDF94">
            <w:pPr>
              <w:pStyle w:val="IMIS-Para"/>
              <w:numPr>
                <w:ilvl w:val="0"/>
                <w:numId w:val="11"/>
              </w:numPr>
            </w:pPr>
            <w:r w:rsidRPr="68CBDF94">
              <w:rPr>
                <w:b/>
                <w:bCs/>
              </w:rPr>
              <w:t>Call</w:t>
            </w:r>
            <w:r>
              <w:t xml:space="preserve">: </w:t>
            </w:r>
            <w:r w:rsidR="00D3377E">
              <w:t>Tap</w:t>
            </w:r>
            <w:r>
              <w:t xml:space="preserve"> on the phone icon to call the Applicant directly.</w:t>
            </w:r>
          </w:p>
          <w:p w14:paraId="715118C5" w14:textId="37E2BCE5" w:rsidR="00507B18" w:rsidRDefault="000B6A07">
            <w:pPr>
              <w:pStyle w:val="IMIS-Para"/>
              <w:numPr>
                <w:ilvl w:val="0"/>
                <w:numId w:val="11"/>
              </w:numPr>
            </w:pPr>
            <w:r w:rsidRPr="00EB4746">
              <w:rPr>
                <w:b/>
                <w:bCs/>
              </w:rPr>
              <w:t>Location</w:t>
            </w:r>
            <w:r>
              <w:t xml:space="preserve">: </w:t>
            </w:r>
            <w:r w:rsidR="00D3377E">
              <w:t>Tapping</w:t>
            </w:r>
            <w:r w:rsidR="0022082E">
              <w:t xml:space="preserve"> on </w:t>
            </w:r>
            <w:r w:rsidR="00D3377E">
              <w:t xml:space="preserve">the </w:t>
            </w:r>
            <w:r w:rsidR="0022082E">
              <w:t>location icon</w:t>
            </w:r>
            <w:r w:rsidR="00653C08">
              <w:t xml:space="preserve"> </w:t>
            </w:r>
            <w:r>
              <w:t xml:space="preserve">allows the user to view the location of the </w:t>
            </w:r>
            <w:r w:rsidR="00653C08">
              <w:t>user</w:t>
            </w:r>
            <w:r w:rsidR="00302D58">
              <w:t>’</w:t>
            </w:r>
            <w:r w:rsidR="00653C08">
              <w:t xml:space="preserve">s </w:t>
            </w:r>
            <w:r>
              <w:t>containment that needs to be emptied on a map.</w:t>
            </w:r>
            <w:r w:rsidR="00507B18">
              <w:t xml:space="preserve"> After </w:t>
            </w:r>
            <w:r w:rsidR="00D3377E">
              <w:t xml:space="preserve">tapping </w:t>
            </w:r>
            <w:r w:rsidR="00507B18">
              <w:t xml:space="preserve">the map icon, the user will be redirected to the </w:t>
            </w:r>
            <w:r w:rsidR="00D3377E">
              <w:t>Google Maps</w:t>
            </w:r>
            <w:r w:rsidR="00507B18">
              <w:t xml:space="preserve"> interface.</w:t>
            </w:r>
          </w:p>
          <w:p w14:paraId="1A6DCB29" w14:textId="6F1A208B" w:rsidR="00507B18" w:rsidRDefault="00507B18" w:rsidP="00C538F9">
            <w:pPr>
              <w:pStyle w:val="IMIS-Para"/>
              <w:jc w:val="center"/>
            </w:pPr>
            <w:r>
              <w:rPr>
                <w:noProof/>
                <w:lang w:bidi="ne-NP"/>
              </w:rPr>
              <w:drawing>
                <wp:inline distT="0" distB="0" distL="0" distR="0" wp14:anchorId="5682707D" wp14:editId="485E8D6C">
                  <wp:extent cx="1473222" cy="26225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30">
                            <a:extLst>
                              <a:ext uri="{28A0092B-C50C-407E-A947-70E740481C1C}">
                                <a14:useLocalDpi xmlns:a14="http://schemas.microsoft.com/office/drawing/2010/main"/>
                              </a:ext>
                            </a:extLst>
                          </a:blip>
                          <a:stretch>
                            <a:fillRect/>
                          </a:stretch>
                        </pic:blipFill>
                        <pic:spPr>
                          <a:xfrm>
                            <a:off x="0" y="0"/>
                            <a:ext cx="1499692" cy="2669671"/>
                          </a:xfrm>
                          <a:prstGeom prst="rect">
                            <a:avLst/>
                          </a:prstGeom>
                        </pic:spPr>
                      </pic:pic>
                    </a:graphicData>
                  </a:graphic>
                </wp:inline>
              </w:drawing>
            </w:r>
          </w:p>
          <w:p w14:paraId="648EAB90" w14:textId="60750055" w:rsidR="000B6A07" w:rsidRDefault="68CBDF94" w:rsidP="00817E08">
            <w:pPr>
              <w:pStyle w:val="IMIS-Caption"/>
            </w:pPr>
            <w:r>
              <w:t>Location on Map</w:t>
            </w:r>
          </w:p>
          <w:p w14:paraId="56A5D4DD" w14:textId="580372A2" w:rsidR="00506CBB" w:rsidRDefault="00F6371E" w:rsidP="00506CBB">
            <w:pPr>
              <w:pStyle w:val="IMIS-Caption"/>
              <w:numPr>
                <w:ilvl w:val="0"/>
                <w:numId w:val="0"/>
              </w:numPr>
            </w:pPr>
            <w:r w:rsidRPr="00F6371E">
              <w:rPr>
                <w:noProof/>
              </w:rPr>
              <w:lastRenderedPageBreak/>
              <w:drawing>
                <wp:inline distT="0" distB="0" distL="0" distR="0" wp14:anchorId="51B8FDD3" wp14:editId="1751A7D7">
                  <wp:extent cx="2781443" cy="4369025"/>
                  <wp:effectExtent l="0" t="0" r="0" b="0"/>
                  <wp:docPr id="67616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65755" name=""/>
                          <pic:cNvPicPr/>
                        </pic:nvPicPr>
                        <pic:blipFill>
                          <a:blip r:embed="rId31"/>
                          <a:stretch>
                            <a:fillRect/>
                          </a:stretch>
                        </pic:blipFill>
                        <pic:spPr>
                          <a:xfrm>
                            <a:off x="0" y="0"/>
                            <a:ext cx="2781443" cy="4369025"/>
                          </a:xfrm>
                          <a:prstGeom prst="rect">
                            <a:avLst/>
                          </a:prstGeom>
                        </pic:spPr>
                      </pic:pic>
                    </a:graphicData>
                  </a:graphic>
                </wp:inline>
              </w:drawing>
            </w:r>
          </w:p>
          <w:p w14:paraId="21F4E17A" w14:textId="7E9363D5" w:rsidR="00506CBB" w:rsidRDefault="008C1FFA" w:rsidP="00506CBB">
            <w:pPr>
              <w:pStyle w:val="IMIS-Caption"/>
            </w:pPr>
            <w:r>
              <w:t>Emptying Service List</w:t>
            </w:r>
            <w:r w:rsidR="00A63CCA">
              <w:t xml:space="preserve"> ANF</w:t>
            </w:r>
          </w:p>
          <w:p w14:paraId="29B81DEE" w14:textId="5F9CF8AD" w:rsidR="00160D17" w:rsidRPr="009C5A1C" w:rsidRDefault="00160D17">
            <w:pPr>
              <w:pStyle w:val="IMIS-Para"/>
              <w:numPr>
                <w:ilvl w:val="0"/>
                <w:numId w:val="12"/>
              </w:numPr>
            </w:pPr>
            <w:r w:rsidRPr="00160D17">
              <w:rPr>
                <w:b/>
                <w:bCs/>
              </w:rPr>
              <w:t>ANF:</w:t>
            </w:r>
            <w:r w:rsidR="009C5A1C">
              <w:rPr>
                <w:b/>
                <w:bCs/>
              </w:rPr>
              <w:t xml:space="preserve"> </w:t>
            </w:r>
            <w:r w:rsidR="009C5A1C" w:rsidRPr="009C5A1C">
              <w:t>Click th</w:t>
            </w:r>
            <w:r w:rsidR="009C5A1C">
              <w:t>e</w:t>
            </w:r>
            <w:r w:rsidR="009C5A1C" w:rsidRPr="009C5A1C">
              <w:t xml:space="preserve"> ANF button</w:t>
            </w:r>
            <w:r w:rsidR="009C5A1C">
              <w:t>;</w:t>
            </w:r>
            <w:r w:rsidR="009C5A1C" w:rsidRPr="009C5A1C">
              <w:t xml:space="preserve"> it will </w:t>
            </w:r>
            <w:r w:rsidR="009C5A1C">
              <w:t>filter</w:t>
            </w:r>
            <w:r w:rsidR="00373987">
              <w:t xml:space="preserve"> only</w:t>
            </w:r>
            <w:r w:rsidR="009C5A1C" w:rsidRPr="009C5A1C">
              <w:t xml:space="preserve"> the ANF application</w:t>
            </w:r>
            <w:r w:rsidR="00373987">
              <w:t>.</w:t>
            </w:r>
          </w:p>
          <w:p w14:paraId="75BFD33F" w14:textId="27710773" w:rsidR="00160D17" w:rsidRPr="00160D17" w:rsidRDefault="00160D17">
            <w:pPr>
              <w:pStyle w:val="IMIS-Para"/>
              <w:numPr>
                <w:ilvl w:val="0"/>
                <w:numId w:val="12"/>
              </w:numPr>
            </w:pPr>
            <w:r w:rsidRPr="00160D17">
              <w:rPr>
                <w:b/>
                <w:bCs/>
              </w:rPr>
              <w:t>Clear:</w:t>
            </w:r>
            <w:r>
              <w:rPr>
                <w:b/>
                <w:bCs/>
              </w:rPr>
              <w:t xml:space="preserve"> </w:t>
            </w:r>
            <w:r w:rsidR="00102D59">
              <w:t xml:space="preserve">The clear button removes the searched one </w:t>
            </w:r>
            <w:r w:rsidR="000022BA">
              <w:t>and</w:t>
            </w:r>
            <w:r w:rsidR="00102D59">
              <w:t xml:space="preserve"> the active</w:t>
            </w:r>
            <w:r w:rsidR="00A41147">
              <w:t xml:space="preserve"> button</w:t>
            </w:r>
            <w:r w:rsidR="009C24E2">
              <w:t>s</w:t>
            </w:r>
            <w:r w:rsidR="00102D59">
              <w:t>.</w:t>
            </w:r>
          </w:p>
          <w:p w14:paraId="70963E0D" w14:textId="7745A613" w:rsidR="000B6A07" w:rsidRDefault="000B6A07">
            <w:pPr>
              <w:pStyle w:val="IMIS-Para"/>
              <w:numPr>
                <w:ilvl w:val="0"/>
                <w:numId w:val="12"/>
              </w:numPr>
            </w:pPr>
            <w:r w:rsidRPr="00EB4746">
              <w:rPr>
                <w:b/>
                <w:bCs/>
              </w:rPr>
              <w:t>Form</w:t>
            </w:r>
            <w:r>
              <w:t xml:space="preserve">: </w:t>
            </w:r>
            <w:r w:rsidR="00D3377E">
              <w:t>Tapping</w:t>
            </w:r>
            <w:r w:rsidR="009137E3">
              <w:t xml:space="preserve"> on the form icon</w:t>
            </w:r>
            <w:r w:rsidR="009B48CA">
              <w:t xml:space="preserve"> </w:t>
            </w:r>
            <w:r>
              <w:t xml:space="preserve">permits the user to fill </w:t>
            </w:r>
            <w:r w:rsidR="00525F3A">
              <w:t>out</w:t>
            </w:r>
            <w:r>
              <w:t xml:space="preserve"> the form required for empt</w:t>
            </w:r>
            <w:r w:rsidR="00995BD7">
              <w:t xml:space="preserve">ying the </w:t>
            </w:r>
            <w:r>
              <w:t>containment service.</w:t>
            </w:r>
          </w:p>
        </w:tc>
      </w:tr>
      <w:tr w:rsidR="000B6A07" w14:paraId="71D5C56D" w14:textId="77777777" w:rsidTr="00FE7100">
        <w:trPr>
          <w:trHeight w:val="539"/>
        </w:trPr>
        <w:tc>
          <w:tcPr>
            <w:tcW w:w="5000" w:type="pct"/>
            <w:tcMar>
              <w:top w:w="0" w:type="dxa"/>
              <w:left w:w="100" w:type="dxa"/>
              <w:bottom w:w="0" w:type="dxa"/>
              <w:right w:w="100" w:type="dxa"/>
            </w:tcMar>
          </w:tcPr>
          <w:p w14:paraId="04E0DC45" w14:textId="6F131761" w:rsidR="00B3193B" w:rsidRPr="00220FB0" w:rsidRDefault="000B6A07" w:rsidP="00817E08">
            <w:pPr>
              <w:pStyle w:val="IMIS-Para"/>
              <w:rPr>
                <w:b/>
                <w:bCs/>
              </w:rPr>
            </w:pPr>
            <w:r w:rsidRPr="00220FB0">
              <w:rPr>
                <w:b/>
                <w:bCs/>
              </w:rPr>
              <w:lastRenderedPageBreak/>
              <w:t>Overview:</w:t>
            </w:r>
          </w:p>
          <w:p w14:paraId="2F0F1CEF" w14:textId="77777777" w:rsidR="000B6A07" w:rsidRPr="00CF11C8" w:rsidRDefault="68CBDF94">
            <w:pPr>
              <w:pStyle w:val="IMIS-Para"/>
              <w:numPr>
                <w:ilvl w:val="0"/>
                <w:numId w:val="11"/>
              </w:numPr>
            </w:pPr>
            <w:r>
              <w:t>Applicant locations are based on each application received.</w:t>
            </w:r>
          </w:p>
        </w:tc>
      </w:tr>
    </w:tbl>
    <w:p w14:paraId="7DC8777F" w14:textId="190D78EC" w:rsidR="000B6A07" w:rsidRDefault="000B6A07" w:rsidP="00D35AFE">
      <w:pPr>
        <w:pStyle w:val="IMIS-Head2"/>
      </w:pPr>
      <w:bookmarkStart w:id="29" w:name="_Toc141275084"/>
      <w:bookmarkStart w:id="30" w:name="_Toc229132381"/>
      <w:r>
        <w:t xml:space="preserve">Emptying Service </w:t>
      </w:r>
      <w:bookmarkEnd w:id="29"/>
      <w:r w:rsidR="00D3377E">
        <w:t>Data Collection</w:t>
      </w:r>
      <w:bookmarkEnd w:id="30"/>
    </w:p>
    <w:tbl>
      <w:tblPr>
        <w:tblW w:w="5000" w:type="pct"/>
        <w:tblLook w:val="0400" w:firstRow="0" w:lastRow="0" w:firstColumn="0" w:lastColumn="0" w:noHBand="0" w:noVBand="1"/>
      </w:tblPr>
      <w:tblGrid>
        <w:gridCol w:w="8309"/>
      </w:tblGrid>
      <w:tr w:rsidR="000B6A07" w14:paraId="533C8371" w14:textId="77777777" w:rsidTr="000975AA">
        <w:trPr>
          <w:trHeight w:val="1410"/>
        </w:trPr>
        <w:tc>
          <w:tcPr>
            <w:tcW w:w="5000" w:type="pct"/>
            <w:tcMar>
              <w:top w:w="0" w:type="dxa"/>
              <w:left w:w="100" w:type="dxa"/>
              <w:bottom w:w="0" w:type="dxa"/>
              <w:right w:w="100" w:type="dxa"/>
            </w:tcMar>
          </w:tcPr>
          <w:p w14:paraId="0E9D2E4A" w14:textId="0E27A36C" w:rsidR="000B6A07" w:rsidRDefault="00D3377E">
            <w:pPr>
              <w:pStyle w:val="IMIS-Para"/>
              <w:numPr>
                <w:ilvl w:val="0"/>
                <w:numId w:val="14"/>
              </w:numPr>
            </w:pPr>
            <w:r>
              <w:t>Tapping on</w:t>
            </w:r>
            <w:r w:rsidR="68CBDF94">
              <w:t xml:space="preserve"> </w:t>
            </w:r>
            <w:r>
              <w:rPr>
                <w:b/>
                <w:bCs/>
              </w:rPr>
              <w:t xml:space="preserve">‘Form’ </w:t>
            </w:r>
            <w:r w:rsidR="68CBDF94">
              <w:t>redirects to the emptying service form.</w:t>
            </w:r>
          </w:p>
          <w:p w14:paraId="4FAA2BA6" w14:textId="40C43C21" w:rsidR="000B6A07" w:rsidRPr="006C4D19" w:rsidRDefault="68CBDF94">
            <w:pPr>
              <w:pStyle w:val="IMIS-Para"/>
              <w:numPr>
                <w:ilvl w:val="0"/>
                <w:numId w:val="14"/>
              </w:numPr>
            </w:pPr>
            <w:r>
              <w:t xml:space="preserve">Fill </w:t>
            </w:r>
            <w:r w:rsidR="00D3377E">
              <w:t xml:space="preserve">out </w:t>
            </w:r>
            <w:r>
              <w:t xml:space="preserve">the form </w:t>
            </w:r>
            <w:r w:rsidR="00D3377E">
              <w:t>on-site</w:t>
            </w:r>
            <w:r>
              <w:t xml:space="preserve"> with the required details</w:t>
            </w:r>
            <w:r w:rsidR="00525F3A">
              <w:t>,</w:t>
            </w:r>
            <w:r>
              <w:t xml:space="preserve"> and the user must press</w:t>
            </w:r>
            <w:r w:rsidR="00D3377E">
              <w:t xml:space="preserve"> the</w:t>
            </w:r>
            <w:r>
              <w:t xml:space="preserve"> </w:t>
            </w:r>
            <w:r w:rsidR="0031598F">
              <w:rPr>
                <w:b/>
                <w:bCs/>
              </w:rPr>
              <w:t xml:space="preserve">‘SUBMIT’ </w:t>
            </w:r>
            <w:r>
              <w:t>button to upload the details to IMIS.</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3850"/>
            </w:tblGrid>
            <w:tr w:rsidR="00FA37FA" w14:paraId="09BAA2C9" w14:textId="77777777" w:rsidTr="00C538F9">
              <w:trPr>
                <w:trHeight w:val="2033"/>
              </w:trPr>
              <w:tc>
                <w:tcPr>
                  <w:tcW w:w="4044" w:type="dxa"/>
                </w:tcPr>
                <w:p w14:paraId="5B81B1CA" w14:textId="3C05C3D5" w:rsidR="005B0645" w:rsidRDefault="00EE4E35" w:rsidP="00C538F9">
                  <w:pPr>
                    <w:spacing w:line="360" w:lineRule="auto"/>
                    <w:jc w:val="center"/>
                    <w:rPr>
                      <w:color w:val="000000"/>
                      <w:sz w:val="24"/>
                      <w:szCs w:val="24"/>
                    </w:rPr>
                  </w:pPr>
                  <w:r w:rsidRPr="00EE4E35">
                    <w:rPr>
                      <w:noProof/>
                      <w:color w:val="000000"/>
                      <w:sz w:val="24"/>
                      <w:szCs w:val="24"/>
                    </w:rPr>
                    <w:lastRenderedPageBreak/>
                    <w:drawing>
                      <wp:inline distT="0" distB="0" distL="0" distR="0" wp14:anchorId="468CC0CD" wp14:editId="4773F5CA">
                        <wp:extent cx="2069494" cy="3975100"/>
                        <wp:effectExtent l="0" t="0" r="6985" b="6350"/>
                        <wp:docPr id="21291387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3942" b="7410"/>
                                <a:stretch>
                                  <a:fillRect/>
                                </a:stretch>
                              </pic:blipFill>
                              <pic:spPr bwMode="auto">
                                <a:xfrm>
                                  <a:off x="0" y="0"/>
                                  <a:ext cx="2078045" cy="39915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45" w:type="dxa"/>
                </w:tcPr>
                <w:p w14:paraId="198E78BD" w14:textId="1DE023E5" w:rsidR="005B0645" w:rsidRDefault="00EE4E35" w:rsidP="00323813">
                  <w:pPr>
                    <w:spacing w:line="360" w:lineRule="auto"/>
                    <w:jc w:val="center"/>
                    <w:rPr>
                      <w:color w:val="000000"/>
                      <w:sz w:val="24"/>
                      <w:szCs w:val="24"/>
                    </w:rPr>
                  </w:pPr>
                  <w:r w:rsidRPr="00EE4E35">
                    <w:rPr>
                      <w:noProof/>
                      <w:color w:val="000000"/>
                      <w:sz w:val="24"/>
                      <w:szCs w:val="24"/>
                    </w:rPr>
                    <w:drawing>
                      <wp:inline distT="0" distB="0" distL="0" distR="0" wp14:anchorId="617A0451" wp14:editId="56DBC07A">
                        <wp:extent cx="2106744" cy="3975100"/>
                        <wp:effectExtent l="0" t="0" r="8255" b="6350"/>
                        <wp:docPr id="490946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3525" b="9394"/>
                                <a:stretch>
                                  <a:fillRect/>
                                </a:stretch>
                              </pic:blipFill>
                              <pic:spPr bwMode="auto">
                                <a:xfrm>
                                  <a:off x="0" y="0"/>
                                  <a:ext cx="2112976" cy="398685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4B60553" w14:textId="14D85509" w:rsidR="005B0645" w:rsidRDefault="005B0645" w:rsidP="00C538F9">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55F15EB9" w14:textId="77777777" w:rsidR="001E7E9F" w:rsidRDefault="68CBDF94" w:rsidP="00340661">
            <w:pPr>
              <w:pStyle w:val="IMIS-Caption"/>
            </w:pPr>
            <w:r w:rsidRPr="00340661">
              <w:t>Emptying</w:t>
            </w:r>
            <w:r>
              <w:t xml:space="preserve"> service form</w:t>
            </w:r>
          </w:p>
          <w:p w14:paraId="6775CCD9" w14:textId="77777777" w:rsidR="002275C5" w:rsidRDefault="002275C5" w:rsidP="002275C5">
            <w:pPr>
              <w:spacing w:before="240" w:after="0" w:line="360" w:lineRule="auto"/>
              <w:jc w:val="both"/>
              <w:rPr>
                <w:rFonts w:ascii="Times New Roman" w:eastAsia="Times New Roman" w:hAnsi="Times New Roman" w:cs="Times New Roman"/>
                <w:b/>
                <w:bCs/>
                <w:color w:val="000000"/>
                <w:sz w:val="24"/>
                <w:szCs w:val="24"/>
              </w:rPr>
            </w:pPr>
            <w:r w:rsidRPr="00A00ED3">
              <w:rPr>
                <w:rFonts w:ascii="Times New Roman" w:eastAsia="Times New Roman" w:hAnsi="Times New Roman" w:cs="Times New Roman"/>
                <w:b/>
                <w:bCs/>
                <w:color w:val="000000"/>
                <w:sz w:val="24"/>
                <w:szCs w:val="24"/>
              </w:rPr>
              <w:t>Overview:</w:t>
            </w:r>
          </w:p>
          <w:p w14:paraId="2D408C0E" w14:textId="77777777" w:rsidR="002275C5" w:rsidRDefault="002275C5" w:rsidP="002275C5">
            <w:pPr>
              <w:pStyle w:val="IMIS-Para"/>
            </w:pPr>
            <w:r>
              <w:t xml:space="preserve">The Emptying service details page consists of different form fields, which are mentioned below: </w:t>
            </w:r>
          </w:p>
          <w:p w14:paraId="2049CC28" w14:textId="77777777" w:rsidR="002275C5" w:rsidRDefault="002275C5">
            <w:pPr>
              <w:pStyle w:val="IMIS-para-bullet"/>
              <w:numPr>
                <w:ilvl w:val="0"/>
                <w:numId w:val="14"/>
              </w:numPr>
              <w:jc w:val="both"/>
            </w:pPr>
            <w:r w:rsidRPr="00D3377E">
              <w:rPr>
                <w:b/>
                <w:bCs/>
              </w:rPr>
              <w:t>Date (A.D):</w:t>
            </w:r>
            <w:r>
              <w:t xml:space="preserve"> The date is auto-filled.</w:t>
            </w:r>
          </w:p>
          <w:p w14:paraId="4A29D08E" w14:textId="77777777" w:rsidR="002275C5" w:rsidRDefault="002275C5">
            <w:pPr>
              <w:pStyle w:val="IMIS-para-bullet"/>
              <w:numPr>
                <w:ilvl w:val="0"/>
                <w:numId w:val="14"/>
              </w:numPr>
              <w:jc w:val="both"/>
            </w:pPr>
            <w:r w:rsidRPr="00D3377E">
              <w:rPr>
                <w:b/>
                <w:bCs/>
              </w:rPr>
              <w:t>Service Receiver Name:</w:t>
            </w:r>
            <w:r>
              <w:t xml:space="preserve">  Full name of the service receiver who was present at the time of emptying.</w:t>
            </w:r>
          </w:p>
          <w:p w14:paraId="4132B000" w14:textId="77777777" w:rsidR="002275C5" w:rsidRDefault="002275C5">
            <w:pPr>
              <w:pStyle w:val="IMIS-para-bullet"/>
              <w:numPr>
                <w:ilvl w:val="0"/>
                <w:numId w:val="14"/>
              </w:numPr>
              <w:jc w:val="both"/>
            </w:pPr>
            <w:r w:rsidRPr="00E62FB1">
              <w:rPr>
                <w:b/>
                <w:bCs/>
              </w:rPr>
              <w:t>Service Receiver Gender:</w:t>
            </w:r>
            <w:r>
              <w:t xml:space="preserve"> The gender of the service receiver who was present at the time of emptying.</w:t>
            </w:r>
          </w:p>
          <w:p w14:paraId="5096D6BA" w14:textId="77777777" w:rsidR="002275C5" w:rsidRDefault="002275C5">
            <w:pPr>
              <w:pStyle w:val="IMIS-para-bullet"/>
              <w:numPr>
                <w:ilvl w:val="0"/>
                <w:numId w:val="14"/>
              </w:numPr>
              <w:jc w:val="both"/>
            </w:pPr>
            <w:r w:rsidRPr="00E62FB1">
              <w:rPr>
                <w:b/>
                <w:bCs/>
              </w:rPr>
              <w:t>Service Receiver Contact Number:</w:t>
            </w:r>
            <w:r>
              <w:t xml:space="preserve"> Contact number of the service receiver who was present at the time of emptying (This field allows only numeric values).</w:t>
            </w:r>
          </w:p>
          <w:p w14:paraId="45B87889" w14:textId="77777777" w:rsidR="002275C5" w:rsidRDefault="002275C5">
            <w:pPr>
              <w:pStyle w:val="IMIS-para-bullet"/>
              <w:numPr>
                <w:ilvl w:val="0"/>
                <w:numId w:val="14"/>
              </w:numPr>
              <w:jc w:val="both"/>
            </w:pPr>
            <w:r w:rsidRPr="00E62FB1">
              <w:rPr>
                <w:b/>
                <w:bCs/>
              </w:rPr>
              <w:t xml:space="preserve">Reason </w:t>
            </w:r>
            <w:r>
              <w:rPr>
                <w:b/>
                <w:bCs/>
              </w:rPr>
              <w:t>f</w:t>
            </w:r>
            <w:r w:rsidRPr="00E62FB1">
              <w:rPr>
                <w:b/>
                <w:bCs/>
              </w:rPr>
              <w:t>or Emptying:</w:t>
            </w:r>
            <w:r>
              <w:t xml:space="preserve"> The reason for which the containment was emptied.</w:t>
            </w:r>
          </w:p>
          <w:p w14:paraId="50F4E6E0" w14:textId="77777777" w:rsidR="002275C5" w:rsidRDefault="002275C5">
            <w:pPr>
              <w:pStyle w:val="IMIS-para-bullet"/>
              <w:numPr>
                <w:ilvl w:val="0"/>
                <w:numId w:val="14"/>
              </w:numPr>
              <w:jc w:val="both"/>
            </w:pPr>
            <w:r w:rsidRPr="008A4BF7">
              <w:rPr>
                <w:b/>
                <w:bCs/>
              </w:rPr>
              <w:t>No. of trips:</w:t>
            </w:r>
            <w:r>
              <w:t xml:space="preserve"> The total number of trips required to empty the sludge (This field allows numeric values).</w:t>
            </w:r>
          </w:p>
          <w:p w14:paraId="5E4A07AC" w14:textId="77777777" w:rsidR="002275C5" w:rsidRDefault="002275C5">
            <w:pPr>
              <w:pStyle w:val="IMIS-para-bullet"/>
              <w:numPr>
                <w:ilvl w:val="0"/>
                <w:numId w:val="14"/>
              </w:numPr>
              <w:jc w:val="both"/>
            </w:pPr>
            <w:r>
              <w:rPr>
                <w:b/>
                <w:bCs/>
              </w:rPr>
              <w:lastRenderedPageBreak/>
              <w:t>Current Trip No:</w:t>
            </w:r>
            <w:r>
              <w:t xml:space="preserve"> It shows the current status of the trip and the phase it is in.</w:t>
            </w:r>
          </w:p>
          <w:p w14:paraId="59154BB1" w14:textId="77777777" w:rsidR="002275C5" w:rsidRPr="00A9570B" w:rsidRDefault="002275C5">
            <w:pPr>
              <w:pStyle w:val="IMIS-para-bullet"/>
              <w:numPr>
                <w:ilvl w:val="0"/>
                <w:numId w:val="14"/>
              </w:numPr>
              <w:jc w:val="both"/>
            </w:pPr>
            <w:r w:rsidRPr="00E62FB1">
              <w:rPr>
                <w:b/>
                <w:bCs/>
              </w:rPr>
              <w:t>Sludge Volume:</w:t>
            </w:r>
            <w:r>
              <w:t xml:space="preserve"> The amount of sludge that has been collected. A rough estimation can be entered in a meter cube (m</w:t>
            </w:r>
            <w:r w:rsidRPr="00C538F9">
              <w:rPr>
                <w:vertAlign w:val="superscript"/>
              </w:rPr>
              <w:t>3</w:t>
            </w:r>
            <w:r>
              <w:t>)</w:t>
            </w:r>
          </w:p>
          <w:p w14:paraId="2105A8F5" w14:textId="77777777" w:rsidR="002275C5" w:rsidRPr="00075C31" w:rsidRDefault="002275C5">
            <w:pPr>
              <w:pStyle w:val="IMIS-para-bullet"/>
              <w:numPr>
                <w:ilvl w:val="0"/>
                <w:numId w:val="14"/>
              </w:numPr>
              <w:jc w:val="both"/>
            </w:pPr>
            <w:r w:rsidRPr="00E62FB1">
              <w:rPr>
                <w:b/>
                <w:bCs/>
              </w:rPr>
              <w:t>Desludging Vehicle Number Plate:</w:t>
            </w:r>
            <w:r>
              <w:t xml:space="preserve"> The desludging vehicle license number plate, which is used for emptying</w:t>
            </w:r>
          </w:p>
          <w:p w14:paraId="712F88CE" w14:textId="77777777" w:rsidR="002275C5" w:rsidRPr="00075C31" w:rsidRDefault="002275C5">
            <w:pPr>
              <w:pStyle w:val="IMIS-para-bullet"/>
              <w:numPr>
                <w:ilvl w:val="0"/>
                <w:numId w:val="14"/>
              </w:numPr>
              <w:jc w:val="both"/>
            </w:pPr>
            <w:r w:rsidRPr="00E62FB1">
              <w:rPr>
                <w:b/>
                <w:bCs/>
              </w:rPr>
              <w:t>Driver</w:t>
            </w:r>
            <w:r>
              <w:rPr>
                <w:b/>
                <w:bCs/>
              </w:rPr>
              <w:t xml:space="preserve"> Name</w:t>
            </w:r>
            <w:r w:rsidRPr="00E62FB1">
              <w:rPr>
                <w:b/>
                <w:bCs/>
              </w:rPr>
              <w:t>:</w:t>
            </w:r>
            <w:r>
              <w:t xml:space="preserve">  Select the driver’s name who is responsible for operating the desludging vehicle. </w:t>
            </w:r>
          </w:p>
          <w:p w14:paraId="47A043D1" w14:textId="77777777" w:rsidR="002275C5" w:rsidRPr="00075C31" w:rsidRDefault="002275C5">
            <w:pPr>
              <w:pStyle w:val="IMIS-para-bullet"/>
              <w:numPr>
                <w:ilvl w:val="0"/>
                <w:numId w:val="14"/>
              </w:numPr>
              <w:jc w:val="both"/>
            </w:pPr>
            <w:r w:rsidRPr="00E62FB1">
              <w:rPr>
                <w:b/>
                <w:bCs/>
              </w:rPr>
              <w:t>Emptier 1</w:t>
            </w:r>
            <w:r>
              <w:rPr>
                <w:b/>
                <w:bCs/>
              </w:rPr>
              <w:t xml:space="preserve"> Name</w:t>
            </w:r>
            <w:r w:rsidRPr="00E62FB1">
              <w:rPr>
                <w:b/>
                <w:bCs/>
              </w:rPr>
              <w:t>:</w:t>
            </w:r>
            <w:r>
              <w:t xml:space="preserve"> The name of the first emptier involved in the emptying process. </w:t>
            </w:r>
          </w:p>
          <w:p w14:paraId="6A5681DD" w14:textId="77777777" w:rsidR="002275C5" w:rsidRPr="00075C31" w:rsidRDefault="002275C5">
            <w:pPr>
              <w:pStyle w:val="IMIS-para-bullet"/>
              <w:numPr>
                <w:ilvl w:val="0"/>
                <w:numId w:val="14"/>
              </w:numPr>
              <w:jc w:val="both"/>
            </w:pPr>
            <w:r w:rsidRPr="008A4BF7">
              <w:rPr>
                <w:b/>
                <w:bCs/>
              </w:rPr>
              <w:t>Emptier 2</w:t>
            </w:r>
            <w:r>
              <w:rPr>
                <w:b/>
                <w:bCs/>
              </w:rPr>
              <w:t xml:space="preserve"> Name</w:t>
            </w:r>
            <w:r w:rsidRPr="008A4BF7">
              <w:rPr>
                <w:b/>
                <w:bCs/>
              </w:rPr>
              <w:t>:</w:t>
            </w:r>
            <w:r>
              <w:t xml:space="preserve">  The name of the second emptier involved in the emptying process.</w:t>
            </w:r>
          </w:p>
          <w:p w14:paraId="13C0EC6E" w14:textId="77777777" w:rsidR="002275C5" w:rsidRPr="00075C31" w:rsidRDefault="002275C5">
            <w:pPr>
              <w:pStyle w:val="IMIS-para-bullet"/>
              <w:numPr>
                <w:ilvl w:val="0"/>
                <w:numId w:val="14"/>
              </w:numPr>
              <w:jc w:val="both"/>
            </w:pPr>
            <w:r w:rsidRPr="008A4BF7">
              <w:rPr>
                <w:b/>
                <w:bCs/>
              </w:rPr>
              <w:t>Start Time:</w:t>
            </w:r>
            <w:r>
              <w:t xml:space="preserve"> The starting time of emptying the containment. </w:t>
            </w:r>
          </w:p>
          <w:p w14:paraId="6B3AF613" w14:textId="77777777" w:rsidR="002275C5" w:rsidRDefault="002275C5">
            <w:pPr>
              <w:pStyle w:val="IMIS-para-bullet"/>
              <w:numPr>
                <w:ilvl w:val="0"/>
                <w:numId w:val="14"/>
              </w:numPr>
              <w:jc w:val="both"/>
            </w:pPr>
            <w:r w:rsidRPr="008A4BF7">
              <w:rPr>
                <w:b/>
                <w:bCs/>
              </w:rPr>
              <w:t>End Time:</w:t>
            </w:r>
            <w:r>
              <w:t xml:space="preserve"> The ending time of emptying the containment. The end time must be after the start time. </w:t>
            </w:r>
          </w:p>
          <w:p w14:paraId="4FFF26FF" w14:textId="77777777" w:rsidR="002275C5" w:rsidRPr="00075C31" w:rsidRDefault="002275C5">
            <w:pPr>
              <w:pStyle w:val="IMIS-para-bullet"/>
              <w:numPr>
                <w:ilvl w:val="0"/>
                <w:numId w:val="14"/>
              </w:numPr>
              <w:jc w:val="both"/>
            </w:pPr>
            <w:r w:rsidRPr="00E62FB1">
              <w:rPr>
                <w:b/>
                <w:bCs/>
              </w:rPr>
              <w:t>Disposal Place:</w:t>
            </w:r>
            <w:r>
              <w:t xml:space="preserve"> The treatment plant where the sludge is disposed of.</w:t>
            </w:r>
          </w:p>
          <w:p w14:paraId="0A87D44A" w14:textId="77777777" w:rsidR="002275C5" w:rsidRPr="00075C31" w:rsidRDefault="002275C5">
            <w:pPr>
              <w:pStyle w:val="IMIS-para-bullet"/>
              <w:numPr>
                <w:ilvl w:val="0"/>
                <w:numId w:val="14"/>
              </w:numPr>
              <w:jc w:val="both"/>
            </w:pPr>
            <w:r w:rsidRPr="008A4BF7">
              <w:rPr>
                <w:b/>
                <w:bCs/>
              </w:rPr>
              <w:t>Receipt Number:</w:t>
            </w:r>
            <w:r>
              <w:t xml:space="preserve"> The receipt number generated after the emptying process.</w:t>
            </w:r>
          </w:p>
          <w:p w14:paraId="17E7D195" w14:textId="77777777" w:rsidR="002275C5" w:rsidRDefault="002275C5">
            <w:pPr>
              <w:pStyle w:val="IMIS-para-bullet"/>
              <w:numPr>
                <w:ilvl w:val="0"/>
                <w:numId w:val="14"/>
              </w:numPr>
              <w:jc w:val="both"/>
            </w:pPr>
            <w:r w:rsidRPr="008A4BF7">
              <w:rPr>
                <w:b/>
                <w:bCs/>
              </w:rPr>
              <w:t>Total Cost:</w:t>
            </w:r>
            <w:r>
              <w:t xml:space="preserve"> The total cost of the emptying process (This field allows only numeric values).</w:t>
            </w:r>
          </w:p>
          <w:p w14:paraId="33600B89" w14:textId="77777777" w:rsidR="002275C5" w:rsidRDefault="002275C5">
            <w:pPr>
              <w:pStyle w:val="IMIS-para-bullet"/>
              <w:numPr>
                <w:ilvl w:val="0"/>
                <w:numId w:val="14"/>
              </w:numPr>
              <w:spacing w:line="360" w:lineRule="auto"/>
              <w:jc w:val="both"/>
            </w:pPr>
            <w:r w:rsidRPr="008A4BF7">
              <w:rPr>
                <w:b/>
                <w:bCs/>
              </w:rPr>
              <w:t>House Image:</w:t>
            </w:r>
            <w:r>
              <w:t xml:space="preserve"> Before submitting the form, the user must attach an image of the building where the sludge was emptied. If the house image is already available on the website, the option to upload a new house image will not be accessible, and you are not required to upload it from the mobile app. However, if the house image is not present on the website, the user will need to upload it from the mobile app.</w:t>
            </w:r>
          </w:p>
          <w:p w14:paraId="06A74869" w14:textId="77777777" w:rsidR="002275C5" w:rsidRDefault="002275C5">
            <w:pPr>
              <w:pStyle w:val="IMIS-para-bullet"/>
              <w:numPr>
                <w:ilvl w:val="0"/>
                <w:numId w:val="14"/>
              </w:numPr>
              <w:jc w:val="both"/>
            </w:pPr>
            <w:r w:rsidRPr="008A4BF7">
              <w:rPr>
                <w:b/>
                <w:bCs/>
              </w:rPr>
              <w:t>Receipt Image:</w:t>
            </w:r>
            <w:r>
              <w:t xml:space="preserve"> The image of the receipt generated after the emptying process.</w:t>
            </w:r>
          </w:p>
          <w:p w14:paraId="5A919C1D" w14:textId="77777777" w:rsidR="002275C5" w:rsidRDefault="002275C5">
            <w:pPr>
              <w:pStyle w:val="IMIS-para-bullet"/>
              <w:numPr>
                <w:ilvl w:val="0"/>
                <w:numId w:val="14"/>
              </w:numPr>
              <w:jc w:val="both"/>
            </w:pPr>
            <w:r w:rsidRPr="008A4BF7">
              <w:rPr>
                <w:b/>
                <w:bCs/>
              </w:rPr>
              <w:t>Comments (If any):</w:t>
            </w:r>
            <w:r>
              <w:t xml:space="preserve"> Comments to share the user's thoughts after the emptying process.</w:t>
            </w:r>
          </w:p>
          <w:tbl>
            <w:tblPr>
              <w:tblW w:w="5000" w:type="pct"/>
              <w:tblLook w:val="0400" w:firstRow="0" w:lastRow="0" w:firstColumn="0" w:lastColumn="0" w:noHBand="0" w:noVBand="1"/>
            </w:tblPr>
            <w:tblGrid>
              <w:gridCol w:w="8109"/>
            </w:tblGrid>
            <w:tr w:rsidR="002275C5" w14:paraId="039500D8" w14:textId="77777777" w:rsidTr="007050EC">
              <w:trPr>
                <w:trHeight w:val="1380"/>
              </w:trPr>
              <w:tc>
                <w:tcPr>
                  <w:tcW w:w="5000" w:type="pct"/>
                  <w:tcMar>
                    <w:top w:w="0" w:type="dxa"/>
                    <w:left w:w="100" w:type="dxa"/>
                    <w:bottom w:w="0" w:type="dxa"/>
                    <w:right w:w="100" w:type="dxa"/>
                  </w:tcMar>
                </w:tcPr>
                <w:p w14:paraId="7B4E880F" w14:textId="77777777" w:rsidR="002275C5" w:rsidRPr="008A4BF7" w:rsidRDefault="002275C5" w:rsidP="002F640A">
                  <w:pPr>
                    <w:pStyle w:val="IMIS-para-bullet"/>
                    <w:numPr>
                      <w:ilvl w:val="0"/>
                      <w:numId w:val="0"/>
                    </w:numPr>
                    <w:rPr>
                      <w:b/>
                      <w:bCs/>
                    </w:rPr>
                  </w:pPr>
                  <w:r>
                    <w:rPr>
                      <w:b/>
                      <w:bCs/>
                    </w:rPr>
                    <w:t>Note:</w:t>
                  </w:r>
                </w:p>
                <w:p w14:paraId="0EC68EEE" w14:textId="77777777" w:rsidR="002275C5" w:rsidRDefault="002275C5" w:rsidP="002275C5">
                  <w:pPr>
                    <w:pStyle w:val="IMIS-para-bullet"/>
                    <w:jc w:val="both"/>
                    <w:rPr>
                      <w:color w:val="000000"/>
                    </w:rPr>
                  </w:pPr>
                  <w:r w:rsidRPr="68CBDF94">
                    <w:t xml:space="preserve">For uploading the image of the House and Receipt, the maximum image size </w:t>
                  </w:r>
                  <w:r>
                    <w:t xml:space="preserve">that </w:t>
                  </w:r>
                  <w:r w:rsidRPr="68CBDF94">
                    <w:t xml:space="preserve">should be uploaded is </w:t>
                  </w:r>
                  <w:r w:rsidRPr="008A4BF7">
                    <w:rPr>
                      <w:b/>
                      <w:bCs/>
                    </w:rPr>
                    <w:t>“</w:t>
                  </w:r>
                  <w:r>
                    <w:rPr>
                      <w:b/>
                      <w:bCs/>
                    </w:rPr>
                    <w:t>5120</w:t>
                  </w:r>
                  <w:r w:rsidRPr="008A4BF7">
                    <w:rPr>
                      <w:b/>
                      <w:bCs/>
                    </w:rPr>
                    <w:t xml:space="preserve"> </w:t>
                  </w:r>
                  <w:r>
                    <w:rPr>
                      <w:b/>
                      <w:bCs/>
                    </w:rPr>
                    <w:t>K</w:t>
                  </w:r>
                  <w:r w:rsidRPr="008A4BF7">
                    <w:rPr>
                      <w:b/>
                      <w:bCs/>
                    </w:rPr>
                    <w:t>B”</w:t>
                  </w:r>
                  <w:r w:rsidRPr="68CBDF94">
                    <w:t>. The submitted data is then sent to the IMIS web application.</w:t>
                  </w:r>
                  <w:r>
                    <w:t xml:space="preserve"> Also, the image format should be JPEG.</w:t>
                  </w:r>
                </w:p>
                <w:p w14:paraId="7265EE17" w14:textId="77777777" w:rsidR="002275C5" w:rsidRPr="00BA3270" w:rsidRDefault="002275C5" w:rsidP="002275C5">
                  <w:pPr>
                    <w:pStyle w:val="IMIS-para-bullet"/>
                    <w:jc w:val="both"/>
                    <w:rPr>
                      <w:rStyle w:val="IMIS-ParaChar"/>
                    </w:rPr>
                  </w:pPr>
                  <w:r w:rsidRPr="00BA3270">
                    <w:rPr>
                      <w:rStyle w:val="IMIS-ParaChar"/>
                      <w:color w:val="auto"/>
                    </w:rPr>
                    <w:lastRenderedPageBreak/>
                    <w:t>All fields marked with an asterisk (*) are mandatory and must be completed to submit the form. If any necessary fields are left empty, the application will not permit the user to continue. Incomplete fields will be highlighted in red to show which ones need to be filled in.</w:t>
                  </w:r>
                </w:p>
                <w:p w14:paraId="4B6BD9F2" w14:textId="77777777" w:rsidR="002275C5" w:rsidRPr="0078139F" w:rsidRDefault="002275C5" w:rsidP="002275C5">
                  <w:pPr>
                    <w:pStyle w:val="IMIS-para-bullet"/>
                    <w:jc w:val="both"/>
                  </w:pPr>
                  <w:r>
                    <w:t>For multi-trip emptying service, the number of trips corresponds to the current trip number. When this is the case, the system will expand to show the receipt number, total cost, house image, and receipt image. If the number of trips does not match the current trip number, these fields will be hidden.</w:t>
                  </w:r>
                </w:p>
              </w:tc>
            </w:tr>
          </w:tbl>
          <w:p w14:paraId="064E0F7A" w14:textId="77777777" w:rsidR="002275C5" w:rsidRDefault="002275C5" w:rsidP="002275C5">
            <w:pPr>
              <w:jc w:val="center"/>
              <w:rPr>
                <w:rFonts w:ascii="Times New Roman" w:hAnsi="Times New Roman"/>
                <w:color w:val="282828"/>
                <w:sz w:val="24"/>
                <w:szCs w:val="24"/>
                <w:lang w:bidi="ne-NP"/>
              </w:rPr>
            </w:pPr>
            <w:r>
              <w:rPr>
                <w:noProof/>
                <w:lang w:bidi="ne-NP"/>
              </w:rPr>
              <w:drawing>
                <wp:inline distT="0" distB="0" distL="0" distR="0" wp14:anchorId="0514A3C9" wp14:editId="645B7A1A">
                  <wp:extent cx="1948760" cy="3549650"/>
                  <wp:effectExtent l="0" t="0" r="0" b="0"/>
                  <wp:docPr id="123113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39215" name=""/>
                          <pic:cNvPicPr/>
                        </pic:nvPicPr>
                        <pic:blipFill rotWithShape="1">
                          <a:blip r:embed="rId34"/>
                          <a:srcRect t="10574" b="5359"/>
                          <a:stretch/>
                        </pic:blipFill>
                        <pic:spPr bwMode="auto">
                          <a:xfrm>
                            <a:off x="0" y="0"/>
                            <a:ext cx="1962029" cy="3573819"/>
                          </a:xfrm>
                          <a:prstGeom prst="rect">
                            <a:avLst/>
                          </a:prstGeom>
                          <a:ln>
                            <a:noFill/>
                          </a:ln>
                          <a:extLst>
                            <a:ext uri="{53640926-AAD7-44D8-BBD7-CCE9431645EC}">
                              <a14:shadowObscured xmlns:a14="http://schemas.microsoft.com/office/drawing/2010/main"/>
                            </a:ext>
                          </a:extLst>
                        </pic:spPr>
                      </pic:pic>
                    </a:graphicData>
                  </a:graphic>
                </wp:inline>
              </w:drawing>
            </w:r>
          </w:p>
          <w:p w14:paraId="7BB466DA" w14:textId="77777777" w:rsidR="002275C5" w:rsidRDefault="002275C5" w:rsidP="00340661">
            <w:pPr>
              <w:pStyle w:val="IMIS-Caption"/>
              <w:rPr>
                <w:lang w:bidi="ne-NP"/>
              </w:rPr>
            </w:pPr>
            <w:r w:rsidRPr="00341551">
              <w:rPr>
                <w:lang w:bidi="ne-NP"/>
              </w:rPr>
              <w:t>Empty</w:t>
            </w:r>
            <w:r>
              <w:rPr>
                <w:lang w:bidi="ne-NP"/>
              </w:rPr>
              <w:t xml:space="preserve"> Field Red Highlight </w:t>
            </w:r>
          </w:p>
          <w:p w14:paraId="52DAA77D" w14:textId="77777777" w:rsidR="002275C5" w:rsidRDefault="002275C5" w:rsidP="002275C5">
            <w:pPr>
              <w:pStyle w:val="IMIS-Caption"/>
              <w:numPr>
                <w:ilvl w:val="0"/>
                <w:numId w:val="0"/>
              </w:numPr>
              <w:rPr>
                <w:lang w:bidi="ne-NP"/>
              </w:rPr>
            </w:pPr>
          </w:p>
          <w:p w14:paraId="29584EA3" w14:textId="77777777" w:rsidR="002275C5" w:rsidRDefault="002275C5" w:rsidP="002275C5">
            <w:pPr>
              <w:pStyle w:val="IMIS-Caption"/>
              <w:numPr>
                <w:ilvl w:val="0"/>
                <w:numId w:val="0"/>
              </w:numPr>
              <w:rPr>
                <w:lang w:bidi="ne-NP"/>
              </w:rPr>
            </w:pPr>
            <w:r>
              <w:rPr>
                <w:noProof/>
                <w:lang w:bidi="ne-NP"/>
              </w:rPr>
              <w:drawing>
                <wp:inline distT="0" distB="0" distL="0" distR="0" wp14:anchorId="2B709E4B" wp14:editId="76C82B0C">
                  <wp:extent cx="2330450" cy="1097484"/>
                  <wp:effectExtent l="0" t="0" r="0" b="7620"/>
                  <wp:docPr id="14892468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5222" t="39221" r="5398" b="41353"/>
                          <a:stretch/>
                        </pic:blipFill>
                        <pic:spPr bwMode="auto">
                          <a:xfrm>
                            <a:off x="0" y="0"/>
                            <a:ext cx="2353320" cy="1108254"/>
                          </a:xfrm>
                          <a:prstGeom prst="rect">
                            <a:avLst/>
                          </a:prstGeom>
                          <a:noFill/>
                          <a:ln>
                            <a:noFill/>
                          </a:ln>
                          <a:extLst>
                            <a:ext uri="{53640926-AAD7-44D8-BBD7-CCE9431645EC}">
                              <a14:shadowObscured xmlns:a14="http://schemas.microsoft.com/office/drawing/2010/main"/>
                            </a:ext>
                          </a:extLst>
                        </pic:spPr>
                      </pic:pic>
                    </a:graphicData>
                  </a:graphic>
                </wp:inline>
              </w:drawing>
            </w:r>
          </w:p>
          <w:p w14:paraId="4BD9393E" w14:textId="023675B9" w:rsidR="002275C5" w:rsidRPr="00E803D5" w:rsidRDefault="002275C5" w:rsidP="00340661">
            <w:pPr>
              <w:pStyle w:val="IMIS-Caption"/>
              <w:rPr>
                <w:lang w:bidi="ne-NP"/>
              </w:rPr>
            </w:pPr>
            <w:r w:rsidRPr="009D59D1">
              <w:rPr>
                <w:lang w:bidi="ne-NP"/>
              </w:rPr>
              <w:t>Success</w:t>
            </w:r>
            <w:r>
              <w:rPr>
                <w:lang w:bidi="ne-NP"/>
              </w:rPr>
              <w:t xml:space="preserve"> </w:t>
            </w:r>
            <w:r w:rsidRPr="00340661">
              <w:rPr>
                <w:lang w:bidi="ne-NP"/>
              </w:rPr>
              <w:t>Message</w:t>
            </w:r>
          </w:p>
          <w:p w14:paraId="63E73ED4" w14:textId="7BDDC9C2" w:rsidR="00B135E7" w:rsidRDefault="00B135E7" w:rsidP="00B135E7">
            <w:pPr>
              <w:pStyle w:val="IMIS-Para"/>
              <w:rPr>
                <w:rFonts w:cs="Times New Roman"/>
              </w:rPr>
            </w:pPr>
            <w:r>
              <w:rPr>
                <w:rFonts w:cs="Times New Roman"/>
              </w:rPr>
              <w:t xml:space="preserve">If the application is ANF, </w:t>
            </w:r>
            <w:r w:rsidR="001653AF">
              <w:rPr>
                <w:rFonts w:cs="Times New Roman"/>
              </w:rPr>
              <w:t xml:space="preserve">the user </w:t>
            </w:r>
            <w:r w:rsidR="000835ED">
              <w:rPr>
                <w:rFonts w:cs="Times New Roman"/>
              </w:rPr>
              <w:t>must locate the building before completing</w:t>
            </w:r>
            <w:r w:rsidR="001653AF">
              <w:rPr>
                <w:rFonts w:cs="Times New Roman"/>
              </w:rPr>
              <w:t xml:space="preserve"> the Emptying Service form</w:t>
            </w:r>
            <w:r w:rsidR="005625F3">
              <w:rPr>
                <w:rFonts w:cs="Times New Roman"/>
              </w:rPr>
              <w:t xml:space="preserve">, or it will not allow the user to fill out the </w:t>
            </w:r>
            <w:r w:rsidR="008D5489">
              <w:rPr>
                <w:rFonts w:cs="Times New Roman"/>
              </w:rPr>
              <w:t>Emptying Service</w:t>
            </w:r>
            <w:r w:rsidR="005625F3">
              <w:rPr>
                <w:rFonts w:cs="Times New Roman"/>
              </w:rPr>
              <w:t xml:space="preserve"> </w:t>
            </w:r>
            <w:r w:rsidR="00645836">
              <w:rPr>
                <w:rFonts w:cs="Times New Roman"/>
              </w:rPr>
              <w:t xml:space="preserve">application </w:t>
            </w:r>
            <w:r w:rsidR="008B4A66">
              <w:rPr>
                <w:rFonts w:cs="Times New Roman"/>
              </w:rPr>
              <w:t>f</w:t>
            </w:r>
            <w:r w:rsidR="005625F3">
              <w:rPr>
                <w:rFonts w:cs="Times New Roman"/>
              </w:rPr>
              <w:t>orm</w:t>
            </w:r>
            <w:r w:rsidR="002275C5">
              <w:rPr>
                <w:rFonts w:cs="Times New Roman"/>
              </w:rPr>
              <w:t xml:space="preserve">. </w:t>
            </w:r>
          </w:p>
          <w:p w14:paraId="2DA9C68E" w14:textId="77777777" w:rsidR="00863CB1" w:rsidRDefault="00863CB1">
            <w:pPr>
              <w:pStyle w:val="IMIS-Para"/>
              <w:numPr>
                <w:ilvl w:val="0"/>
                <w:numId w:val="14"/>
              </w:numPr>
            </w:pPr>
            <w:r>
              <w:t xml:space="preserve">Tapping on </w:t>
            </w:r>
            <w:r>
              <w:rPr>
                <w:b/>
                <w:bCs/>
              </w:rPr>
              <w:t xml:space="preserve">‘Form’ </w:t>
            </w:r>
            <w:r>
              <w:t>redirects to the emptying service form.</w:t>
            </w:r>
          </w:p>
          <w:p w14:paraId="4ABC1CCD" w14:textId="53211A96" w:rsidR="00863CB1" w:rsidRDefault="00863CB1">
            <w:pPr>
              <w:pStyle w:val="IMIS-Para"/>
              <w:numPr>
                <w:ilvl w:val="0"/>
                <w:numId w:val="14"/>
              </w:numPr>
            </w:pPr>
            <w:r>
              <w:lastRenderedPageBreak/>
              <w:t>Select the location icon</w:t>
            </w:r>
            <w:r w:rsidR="00CD438E">
              <w:t>.</w:t>
            </w:r>
          </w:p>
          <w:p w14:paraId="5306407C" w14:textId="7C665E32" w:rsidR="00CD438E" w:rsidRPr="00863CB1" w:rsidRDefault="00CD438E">
            <w:pPr>
              <w:pStyle w:val="IMIS-Para"/>
              <w:numPr>
                <w:ilvl w:val="0"/>
                <w:numId w:val="14"/>
              </w:numPr>
            </w:pPr>
            <w:r>
              <w:t>It will redirect to the Building Map.</w:t>
            </w:r>
          </w:p>
          <w:p w14:paraId="0BEB49AF" w14:textId="77777777" w:rsidR="00F06FA1" w:rsidRDefault="00F06FA1" w:rsidP="00F06FA1">
            <w:pPr>
              <w:pStyle w:val="IMIS-Para"/>
              <w:ind w:left="360"/>
            </w:pPr>
          </w:p>
          <w:p w14:paraId="5C768694" w14:textId="77777777" w:rsidR="00F06FA1" w:rsidRDefault="00F06FA1" w:rsidP="00F06FA1">
            <w:pPr>
              <w:pStyle w:val="IMIS-Caption"/>
              <w:numPr>
                <w:ilvl w:val="0"/>
                <w:numId w:val="0"/>
              </w:numPr>
            </w:pPr>
            <w:r w:rsidRPr="00401083">
              <w:rPr>
                <w:noProof/>
              </w:rPr>
              <w:drawing>
                <wp:inline distT="0" distB="0" distL="0" distR="0" wp14:anchorId="4118081F" wp14:editId="51FC7569">
                  <wp:extent cx="2031327" cy="3924267"/>
                  <wp:effectExtent l="0" t="0" r="7620" b="635"/>
                  <wp:docPr id="9759748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4005" b="6835"/>
                          <a:stretch>
                            <a:fillRect/>
                          </a:stretch>
                        </pic:blipFill>
                        <pic:spPr bwMode="auto">
                          <a:xfrm>
                            <a:off x="0" y="0"/>
                            <a:ext cx="2037005" cy="3935236"/>
                          </a:xfrm>
                          <a:prstGeom prst="rect">
                            <a:avLst/>
                          </a:prstGeom>
                          <a:noFill/>
                          <a:ln>
                            <a:noFill/>
                          </a:ln>
                          <a:extLst>
                            <a:ext uri="{53640926-AAD7-44D8-BBD7-CCE9431645EC}">
                              <a14:shadowObscured xmlns:a14="http://schemas.microsoft.com/office/drawing/2010/main"/>
                            </a:ext>
                          </a:extLst>
                        </pic:spPr>
                      </pic:pic>
                    </a:graphicData>
                  </a:graphic>
                </wp:inline>
              </w:drawing>
            </w:r>
          </w:p>
          <w:p w14:paraId="2824194C" w14:textId="4A15CAF5" w:rsidR="00F06FA1" w:rsidRPr="00B135E7" w:rsidRDefault="00F06FA1" w:rsidP="00340661">
            <w:pPr>
              <w:pStyle w:val="IMIS-Caption"/>
            </w:pPr>
            <w:r w:rsidRPr="000E313A">
              <w:t>Emptying</w:t>
            </w:r>
            <w:r>
              <w:t xml:space="preserve"> </w:t>
            </w:r>
            <w:r w:rsidRPr="009D59D1">
              <w:t>service</w:t>
            </w:r>
            <w:r>
              <w:t xml:space="preserve"> </w:t>
            </w:r>
            <w:r w:rsidRPr="00340661">
              <w:t>form</w:t>
            </w:r>
            <w:r>
              <w:t xml:space="preserve"> ANF</w:t>
            </w:r>
          </w:p>
          <w:p w14:paraId="4F5E948E" w14:textId="77777777" w:rsidR="002D423F" w:rsidRDefault="002D423F">
            <w:pPr>
              <w:pStyle w:val="IMIS-Para"/>
              <w:numPr>
                <w:ilvl w:val="0"/>
                <w:numId w:val="14"/>
              </w:numPr>
            </w:pPr>
            <w:r w:rsidRPr="005443F4">
              <w:rPr>
                <w:b/>
                <w:bCs/>
              </w:rPr>
              <w:t>Clear Map</w:t>
            </w:r>
            <w:r>
              <w:t>: Tap to remove the added marker.</w:t>
            </w:r>
          </w:p>
          <w:p w14:paraId="7A75EAF7" w14:textId="49E95785" w:rsidR="002D423F" w:rsidRDefault="002D423F">
            <w:pPr>
              <w:pStyle w:val="IMIS-Para"/>
              <w:numPr>
                <w:ilvl w:val="0"/>
                <w:numId w:val="14"/>
              </w:numPr>
            </w:pPr>
            <w:r w:rsidRPr="005443F4">
              <w:rPr>
                <w:b/>
                <w:bCs/>
              </w:rPr>
              <w:t>Switching Maps</w:t>
            </w:r>
            <w:r>
              <w:t>: Tap to toggle among various Google base maps</w:t>
            </w:r>
            <w:r w:rsidR="003A11BA">
              <w:t>,</w:t>
            </w:r>
            <w:r>
              <w:t xml:space="preserve"> e.g., Street and Satellite.</w:t>
            </w:r>
          </w:p>
          <w:p w14:paraId="18C40EB4" w14:textId="77777777" w:rsidR="002D423F" w:rsidRDefault="002D423F">
            <w:pPr>
              <w:pStyle w:val="IMIS-Para"/>
              <w:numPr>
                <w:ilvl w:val="0"/>
                <w:numId w:val="14"/>
              </w:numPr>
            </w:pPr>
            <w:r>
              <w:rPr>
                <w:b/>
                <w:bCs/>
              </w:rPr>
              <w:t>Locate Myself</w:t>
            </w:r>
            <w:r>
              <w:t>: Tap to locate the current position of the user.</w:t>
            </w:r>
          </w:p>
          <w:p w14:paraId="3339E6F8" w14:textId="4C216498" w:rsidR="002D423F" w:rsidRDefault="002D423F">
            <w:pPr>
              <w:pStyle w:val="IMIS-Para"/>
              <w:numPr>
                <w:ilvl w:val="0"/>
                <w:numId w:val="14"/>
              </w:numPr>
            </w:pPr>
            <w:r w:rsidRPr="005443F4">
              <w:rPr>
                <w:b/>
                <w:bCs/>
              </w:rPr>
              <w:t xml:space="preserve">Zoom </w:t>
            </w:r>
            <w:r>
              <w:rPr>
                <w:b/>
                <w:bCs/>
              </w:rPr>
              <w:t>In/Out</w:t>
            </w:r>
            <w:r>
              <w:t>: Tap to zoom in and out of the map.</w:t>
            </w:r>
          </w:p>
          <w:p w14:paraId="18100273" w14:textId="23DCE517" w:rsidR="00C7512A" w:rsidRPr="002D423F" w:rsidRDefault="00C7512A">
            <w:pPr>
              <w:pStyle w:val="IMIS-Para"/>
              <w:numPr>
                <w:ilvl w:val="0"/>
                <w:numId w:val="14"/>
              </w:numPr>
            </w:pPr>
            <w:r w:rsidRPr="00EA1B64">
              <w:rPr>
                <w:b/>
                <w:bCs/>
              </w:rPr>
              <w:t>Locate BNM</w:t>
            </w:r>
            <w:r>
              <w:t xml:space="preserve">: Tap the button, it redirects and locate to the </w:t>
            </w:r>
            <w:r w:rsidR="00345A36">
              <w:t>Dhaka</w:t>
            </w:r>
            <w:r>
              <w:t>.</w:t>
            </w:r>
          </w:p>
          <w:p w14:paraId="2CF06685" w14:textId="0C6B0482" w:rsidR="00FC0772" w:rsidRDefault="00B84609" w:rsidP="00627517">
            <w:pPr>
              <w:pStyle w:val="IMIS-Para"/>
              <w:ind w:left="720"/>
              <w:jc w:val="center"/>
            </w:pPr>
            <w:r w:rsidRPr="00B84609">
              <w:lastRenderedPageBreak/>
              <w:drawing>
                <wp:inline distT="0" distB="0" distL="0" distR="0" wp14:anchorId="61585E69" wp14:editId="35FAEE97">
                  <wp:extent cx="4948451" cy="3517900"/>
                  <wp:effectExtent l="0" t="0" r="5080" b="6350"/>
                  <wp:docPr id="178169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93400" name=""/>
                          <pic:cNvPicPr/>
                        </pic:nvPicPr>
                        <pic:blipFill>
                          <a:blip r:embed="rId37"/>
                          <a:stretch>
                            <a:fillRect/>
                          </a:stretch>
                        </pic:blipFill>
                        <pic:spPr>
                          <a:xfrm>
                            <a:off x="0" y="0"/>
                            <a:ext cx="4963966" cy="3528930"/>
                          </a:xfrm>
                          <a:prstGeom prst="rect">
                            <a:avLst/>
                          </a:prstGeom>
                        </pic:spPr>
                      </pic:pic>
                    </a:graphicData>
                  </a:graphic>
                </wp:inline>
              </w:drawing>
            </w:r>
          </w:p>
          <w:p w14:paraId="6B8CAB47" w14:textId="15386001" w:rsidR="00033EAD" w:rsidRDefault="00C86B18" w:rsidP="00340661">
            <w:pPr>
              <w:pStyle w:val="IMIS-Caption"/>
            </w:pPr>
            <w:r w:rsidRPr="008046DD">
              <w:t>Building</w:t>
            </w:r>
            <w:r>
              <w:t xml:space="preserve"> Map</w:t>
            </w:r>
            <w:r w:rsidR="000835ED">
              <w:t xml:space="preserve"> ANF</w:t>
            </w:r>
          </w:p>
          <w:p w14:paraId="7C657C87" w14:textId="7B88102C" w:rsidR="00FC4DDD" w:rsidRDefault="00FC4DDD">
            <w:pPr>
              <w:pStyle w:val="IMIS-Para"/>
              <w:numPr>
                <w:ilvl w:val="0"/>
                <w:numId w:val="14"/>
              </w:numPr>
            </w:pPr>
            <w:r w:rsidRPr="00EA1B64">
              <w:rPr>
                <w:b/>
                <w:bCs/>
              </w:rPr>
              <w:t>WMS Layers</w:t>
            </w:r>
            <w:r>
              <w:t>: Tap to get WMS Layers of the map.</w:t>
            </w:r>
            <w:r w:rsidRPr="006A6C04">
              <w:rPr>
                <w:rFonts w:eastAsia="Times New Roman" w:cs="Times New Roman"/>
                <w:color w:val="000000"/>
              </w:rPr>
              <w:t xml:space="preserve"> The WMS Layer</w:t>
            </w:r>
            <w:r>
              <w:rPr>
                <w:rFonts w:eastAsia="Times New Roman" w:cs="Times New Roman"/>
                <w:color w:val="000000"/>
              </w:rPr>
              <w:t>s</w:t>
            </w:r>
            <w:r w:rsidRPr="006A6C04">
              <w:rPr>
                <w:rFonts w:eastAsia="Times New Roman" w:cs="Times New Roman"/>
                <w:color w:val="000000"/>
              </w:rPr>
              <w:t xml:space="preserve"> is a dynamic tool that draws an overlay on the Map. It can display the different layers of data</w:t>
            </w:r>
            <w:r>
              <w:rPr>
                <w:rFonts w:eastAsia="Times New Roman" w:cs="Times New Roman"/>
                <w:color w:val="000000"/>
              </w:rPr>
              <w:t>,</w:t>
            </w:r>
            <w:r w:rsidRPr="006A6C04">
              <w:rPr>
                <w:rFonts w:eastAsia="Times New Roman" w:cs="Times New Roman"/>
                <w:color w:val="000000"/>
              </w:rPr>
              <w:t xml:space="preserve"> such as Building Data, Road Data</w:t>
            </w:r>
            <w:r>
              <w:rPr>
                <w:rFonts w:eastAsia="Times New Roman" w:cs="Times New Roman"/>
                <w:color w:val="000000"/>
              </w:rPr>
              <w:t xml:space="preserve">, </w:t>
            </w:r>
            <w:r w:rsidRPr="006A6C04">
              <w:rPr>
                <w:rFonts w:eastAsia="Times New Roman" w:cs="Times New Roman"/>
                <w:color w:val="000000"/>
              </w:rPr>
              <w:t xml:space="preserve">Ward </w:t>
            </w:r>
            <w:r>
              <w:rPr>
                <w:rFonts w:eastAsia="Times New Roman" w:cs="Times New Roman"/>
                <w:color w:val="000000"/>
              </w:rPr>
              <w:t>Data, and Containment Data</w:t>
            </w:r>
            <w:r w:rsidRPr="006A6C04">
              <w:rPr>
                <w:rFonts w:eastAsia="Times New Roman" w:cs="Times New Roman"/>
                <w:color w:val="000000"/>
              </w:rPr>
              <w:t xml:space="preserve">. </w:t>
            </w:r>
            <w:r w:rsidRPr="001A1B22">
              <w:rPr>
                <w:rFonts w:eastAsia="Times New Roman" w:cs="Times New Roman"/>
                <w:color w:val="000000"/>
              </w:rPr>
              <w:t xml:space="preserve">This functionality allows the user to view digitized data stored in the database. When the user </w:t>
            </w:r>
            <w:r>
              <w:rPr>
                <w:rFonts w:eastAsia="Times New Roman" w:cs="Times New Roman"/>
                <w:color w:val="000000"/>
              </w:rPr>
              <w:t>taps</w:t>
            </w:r>
            <w:r w:rsidRPr="001A1B22">
              <w:rPr>
                <w:rFonts w:eastAsia="Times New Roman" w:cs="Times New Roman"/>
                <w:color w:val="000000"/>
              </w:rPr>
              <w:t xml:space="preserve"> on the </w:t>
            </w:r>
            <w:r>
              <w:rPr>
                <w:rFonts w:eastAsia="Times New Roman" w:cs="Times New Roman"/>
                <w:color w:val="000000"/>
              </w:rPr>
              <w:t>‘</w:t>
            </w:r>
            <w:r w:rsidRPr="001A1B22">
              <w:rPr>
                <w:rFonts w:eastAsia="Times New Roman" w:cs="Times New Roman"/>
                <w:b/>
                <w:bCs/>
                <w:color w:val="000000"/>
              </w:rPr>
              <w:t>WMS Layers</w:t>
            </w:r>
            <w:r>
              <w:rPr>
                <w:rFonts w:eastAsia="Times New Roman" w:cs="Times New Roman"/>
                <w:b/>
                <w:bCs/>
                <w:color w:val="000000"/>
              </w:rPr>
              <w:t>’</w:t>
            </w:r>
            <w:r w:rsidRPr="001A1B22">
              <w:rPr>
                <w:rFonts w:eastAsia="Times New Roman" w:cs="Times New Roman"/>
                <w:color w:val="000000"/>
              </w:rPr>
              <w:t>, a pop-up appears prompting them to select the desired layers. Once selected, the corresponding data layers are highlighted on the map</w:t>
            </w:r>
            <w:r w:rsidRPr="006A6C04">
              <w:rPr>
                <w:rFonts w:eastAsia="Times New Roman" w:cs="Times New Roman"/>
                <w:color w:val="000000"/>
              </w:rPr>
              <w:t>.</w:t>
            </w:r>
          </w:p>
          <w:p w14:paraId="3C74FE05" w14:textId="2A431BC2" w:rsidR="008837D2" w:rsidRDefault="008837D2" w:rsidP="00CB03DD">
            <w:pPr>
              <w:pStyle w:val="IMIS-Para"/>
              <w:jc w:val="center"/>
            </w:pPr>
            <w:r w:rsidRPr="00CB1A62">
              <w:rPr>
                <w:noProof/>
              </w:rPr>
              <w:drawing>
                <wp:inline distT="0" distB="0" distL="0" distR="0" wp14:anchorId="6F41D922" wp14:editId="5AE0DDDF">
                  <wp:extent cx="1746413" cy="2425700"/>
                  <wp:effectExtent l="0" t="0" r="6350" b="0"/>
                  <wp:docPr id="9714815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3439" b="32458"/>
                          <a:stretch>
                            <a:fillRect/>
                          </a:stretch>
                        </pic:blipFill>
                        <pic:spPr bwMode="auto">
                          <a:xfrm>
                            <a:off x="0" y="0"/>
                            <a:ext cx="1755828" cy="2438777"/>
                          </a:xfrm>
                          <a:prstGeom prst="rect">
                            <a:avLst/>
                          </a:prstGeom>
                          <a:noFill/>
                          <a:ln>
                            <a:noFill/>
                          </a:ln>
                          <a:extLst>
                            <a:ext uri="{53640926-AAD7-44D8-BBD7-CCE9431645EC}">
                              <a14:shadowObscured xmlns:a14="http://schemas.microsoft.com/office/drawing/2010/main"/>
                            </a:ext>
                          </a:extLst>
                        </pic:spPr>
                      </pic:pic>
                    </a:graphicData>
                  </a:graphic>
                </wp:inline>
              </w:drawing>
            </w:r>
          </w:p>
          <w:p w14:paraId="255729E5" w14:textId="217765B9" w:rsidR="008837D2" w:rsidRPr="007D5E38" w:rsidRDefault="00D16A3D" w:rsidP="00340661">
            <w:pPr>
              <w:pStyle w:val="IMIS-Caption"/>
            </w:pPr>
            <w:r w:rsidRPr="00FC4DDD">
              <w:t>WMS</w:t>
            </w:r>
            <w:r>
              <w:t xml:space="preserve"> </w:t>
            </w:r>
            <w:r w:rsidRPr="00340661">
              <w:t>Layers</w:t>
            </w:r>
          </w:p>
          <w:p w14:paraId="3962399C" w14:textId="743F6CF2" w:rsidR="00B135E7" w:rsidRPr="00287ED6" w:rsidRDefault="00697D81">
            <w:pPr>
              <w:pStyle w:val="IMIS-Para"/>
              <w:numPr>
                <w:ilvl w:val="0"/>
                <w:numId w:val="14"/>
              </w:numPr>
            </w:pPr>
            <w:r>
              <w:rPr>
                <w:rFonts w:cs="Times New Roman"/>
              </w:rPr>
              <w:lastRenderedPageBreak/>
              <w:t xml:space="preserve">The ANF has three </w:t>
            </w:r>
            <w:r w:rsidR="001F262D">
              <w:rPr>
                <w:rFonts w:cs="Times New Roman"/>
              </w:rPr>
              <w:t>conditions</w:t>
            </w:r>
            <w:r>
              <w:rPr>
                <w:rFonts w:cs="Times New Roman"/>
              </w:rPr>
              <w:t xml:space="preserve"> when locating </w:t>
            </w:r>
            <w:r w:rsidR="00440BB9">
              <w:rPr>
                <w:rFonts w:cs="Times New Roman"/>
              </w:rPr>
              <w:t xml:space="preserve">a </w:t>
            </w:r>
            <w:r>
              <w:rPr>
                <w:rFonts w:cs="Times New Roman"/>
              </w:rPr>
              <w:t>building and filling out the form</w:t>
            </w:r>
            <w:r w:rsidR="003A11BA">
              <w:rPr>
                <w:rFonts w:cs="Times New Roman"/>
              </w:rPr>
              <w:t xml:space="preserve">. </w:t>
            </w:r>
            <w:r w:rsidR="005F0C4F">
              <w:rPr>
                <w:rFonts w:cs="Times New Roman"/>
              </w:rPr>
              <w:t>In the</w:t>
            </w:r>
            <w:r w:rsidR="003A11BA">
              <w:rPr>
                <w:rFonts w:cs="Times New Roman"/>
              </w:rPr>
              <w:t xml:space="preserve"> following</w:t>
            </w:r>
            <w:r w:rsidR="005F0C4F">
              <w:rPr>
                <w:rFonts w:cs="Times New Roman"/>
              </w:rPr>
              <w:t>,</w:t>
            </w:r>
            <w:r w:rsidR="003A11BA">
              <w:rPr>
                <w:rFonts w:cs="Times New Roman"/>
              </w:rPr>
              <w:t xml:space="preserve"> </w:t>
            </w:r>
            <w:r w:rsidR="005F0C4F">
              <w:rPr>
                <w:rFonts w:cs="Times New Roman"/>
              </w:rPr>
              <w:t>the conditions</w:t>
            </w:r>
            <w:r w:rsidR="003A11BA">
              <w:rPr>
                <w:rFonts w:cs="Times New Roman"/>
              </w:rPr>
              <w:t xml:space="preserve"> </w:t>
            </w:r>
            <w:r w:rsidR="005F0C4F">
              <w:rPr>
                <w:rFonts w:cs="Times New Roman"/>
              </w:rPr>
              <w:t>are</w:t>
            </w:r>
            <w:r w:rsidR="003A11BA">
              <w:rPr>
                <w:rFonts w:cs="Times New Roman"/>
              </w:rPr>
              <w:t xml:space="preserve"> </w:t>
            </w:r>
            <w:r w:rsidR="005F0C4F">
              <w:rPr>
                <w:rFonts w:cs="Times New Roman"/>
              </w:rPr>
              <w:t>described</w:t>
            </w:r>
            <w:r w:rsidR="00B135E7">
              <w:rPr>
                <w:rFonts w:cs="Times New Roman"/>
              </w:rPr>
              <w:t>:</w:t>
            </w:r>
          </w:p>
          <w:p w14:paraId="0848F369" w14:textId="04341766" w:rsidR="00B135E7" w:rsidRPr="00287ED6" w:rsidRDefault="00DF3A0F">
            <w:pPr>
              <w:pStyle w:val="IMIS-Para"/>
              <w:numPr>
                <w:ilvl w:val="0"/>
                <w:numId w:val="14"/>
              </w:numPr>
              <w:rPr>
                <w:b/>
                <w:bCs/>
              </w:rPr>
            </w:pPr>
            <w:r>
              <w:rPr>
                <w:rFonts w:cs="Times New Roman"/>
                <w:b/>
                <w:bCs/>
              </w:rPr>
              <w:t xml:space="preserve">Building and Containment </w:t>
            </w:r>
            <w:r w:rsidR="00641FEA">
              <w:rPr>
                <w:rFonts w:cs="Times New Roman"/>
                <w:b/>
                <w:bCs/>
              </w:rPr>
              <w:t>are known</w:t>
            </w:r>
            <w:r w:rsidR="00B135E7">
              <w:rPr>
                <w:rFonts w:cs="Times New Roman"/>
                <w:b/>
                <w:bCs/>
              </w:rPr>
              <w:t>:</w:t>
            </w:r>
          </w:p>
          <w:p w14:paraId="5B099AED" w14:textId="78EF99B2" w:rsidR="00B87E38" w:rsidRDefault="008E4EFD">
            <w:pPr>
              <w:pStyle w:val="IMIS-Para"/>
              <w:numPr>
                <w:ilvl w:val="0"/>
                <w:numId w:val="14"/>
              </w:numPr>
            </w:pPr>
            <w:r>
              <w:t xml:space="preserve">The user locates the area where the building is, then </w:t>
            </w:r>
            <w:r w:rsidR="00943D43">
              <w:t xml:space="preserve">taps </w:t>
            </w:r>
            <w:r w:rsidR="00382C48">
              <w:t>on</w:t>
            </w:r>
            <w:r w:rsidR="00943D43">
              <w:t xml:space="preserve"> the </w:t>
            </w:r>
            <w:r>
              <w:t>building</w:t>
            </w:r>
            <w:r w:rsidR="00943D43">
              <w:t xml:space="preserve"> point</w:t>
            </w:r>
            <w:r>
              <w:t>.</w:t>
            </w:r>
            <w:r w:rsidR="00954CAB">
              <w:t xml:space="preserve"> </w:t>
            </w:r>
          </w:p>
          <w:p w14:paraId="36C3806C" w14:textId="441B0131" w:rsidR="00226EF5" w:rsidRDefault="00226EF5" w:rsidP="00B87E38">
            <w:pPr>
              <w:pStyle w:val="IMIS-Para"/>
              <w:ind w:left="720"/>
              <w:jc w:val="center"/>
            </w:pPr>
            <w:r w:rsidRPr="002A15DA">
              <w:rPr>
                <w:noProof/>
              </w:rPr>
              <w:drawing>
                <wp:inline distT="0" distB="0" distL="0" distR="0" wp14:anchorId="101495E3" wp14:editId="01E95C90">
                  <wp:extent cx="2149132" cy="3804285"/>
                  <wp:effectExtent l="0" t="0" r="3810" b="5715"/>
                  <wp:docPr id="9829251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3699" b="14605"/>
                          <a:stretch>
                            <a:fillRect/>
                          </a:stretch>
                        </pic:blipFill>
                        <pic:spPr bwMode="auto">
                          <a:xfrm>
                            <a:off x="0" y="0"/>
                            <a:ext cx="2155861" cy="3816196"/>
                          </a:xfrm>
                          <a:prstGeom prst="rect">
                            <a:avLst/>
                          </a:prstGeom>
                          <a:noFill/>
                          <a:ln>
                            <a:noFill/>
                          </a:ln>
                          <a:extLst>
                            <a:ext uri="{53640926-AAD7-44D8-BBD7-CCE9431645EC}">
                              <a14:shadowObscured xmlns:a14="http://schemas.microsoft.com/office/drawing/2010/main"/>
                            </a:ext>
                          </a:extLst>
                        </pic:spPr>
                      </pic:pic>
                    </a:graphicData>
                  </a:graphic>
                </wp:inline>
              </w:drawing>
            </w:r>
          </w:p>
          <w:p w14:paraId="3D202FDC" w14:textId="4318FAC5" w:rsidR="00076EF5" w:rsidRDefault="00C35AB4" w:rsidP="00340661">
            <w:pPr>
              <w:pStyle w:val="IMIS-Caption"/>
            </w:pPr>
            <w:r w:rsidRPr="00507A6D">
              <w:t>Tap</w:t>
            </w:r>
            <w:r w:rsidR="00F12C53">
              <w:t xml:space="preserve"> the building location</w:t>
            </w:r>
            <w:r w:rsidR="003F79A5">
              <w:t xml:space="preserve"> on </w:t>
            </w:r>
            <w:r w:rsidR="00ED2FBA" w:rsidRPr="00340661">
              <w:t>the</w:t>
            </w:r>
            <w:r w:rsidR="00ED2FBA">
              <w:t xml:space="preserve"> </w:t>
            </w:r>
            <w:r w:rsidR="003F79A5">
              <w:t>building map</w:t>
            </w:r>
          </w:p>
          <w:p w14:paraId="70F3B09A" w14:textId="77777777" w:rsidR="00723771" w:rsidRDefault="002D0631">
            <w:pPr>
              <w:pStyle w:val="IMIS-Para"/>
              <w:numPr>
                <w:ilvl w:val="0"/>
                <w:numId w:val="14"/>
              </w:numPr>
            </w:pPr>
            <w:r>
              <w:t>It pops up the Building Info that has both the Building and Containment Info</w:t>
            </w:r>
            <w:r w:rsidR="00723771">
              <w:t>.</w:t>
            </w:r>
          </w:p>
          <w:p w14:paraId="33318BC7" w14:textId="5F2D2D88" w:rsidR="00B135E7" w:rsidRDefault="002D0631">
            <w:pPr>
              <w:pStyle w:val="IMIS-Para"/>
              <w:numPr>
                <w:ilvl w:val="0"/>
                <w:numId w:val="14"/>
              </w:numPr>
            </w:pPr>
            <w:r>
              <w:t xml:space="preserve"> </w:t>
            </w:r>
            <w:r w:rsidR="00723771">
              <w:t xml:space="preserve">Click the </w:t>
            </w:r>
            <w:r>
              <w:t>“</w:t>
            </w:r>
            <w:r w:rsidRPr="00687111">
              <w:rPr>
                <w:b/>
                <w:bCs/>
              </w:rPr>
              <w:t>Select This Building”</w:t>
            </w:r>
            <w:r>
              <w:rPr>
                <w:b/>
                <w:bCs/>
              </w:rPr>
              <w:t xml:space="preserve"> </w:t>
            </w:r>
            <w:r w:rsidRPr="002D0631">
              <w:t>button.</w:t>
            </w:r>
          </w:p>
          <w:p w14:paraId="0ECC2CB5" w14:textId="29AE2D2C" w:rsidR="00B135E7" w:rsidRDefault="00B135E7" w:rsidP="00B135E7">
            <w:pPr>
              <w:pStyle w:val="IMIS-Para"/>
              <w:ind w:left="1440"/>
              <w:jc w:val="center"/>
            </w:pPr>
          </w:p>
          <w:p w14:paraId="141F3447" w14:textId="77777777" w:rsidR="00B135E7" w:rsidRDefault="00B135E7" w:rsidP="00B135E7">
            <w:pPr>
              <w:pStyle w:val="IMIS-Para"/>
              <w:ind w:left="1080"/>
              <w:jc w:val="center"/>
              <w:rPr>
                <w:b/>
                <w:bCs/>
              </w:rPr>
            </w:pPr>
            <w:r w:rsidRPr="007D5071">
              <w:rPr>
                <w:b/>
                <w:bCs/>
                <w:noProof/>
              </w:rPr>
              <w:lastRenderedPageBreak/>
              <w:drawing>
                <wp:inline distT="0" distB="0" distL="0" distR="0" wp14:anchorId="5CB88EE9" wp14:editId="598FFE7B">
                  <wp:extent cx="2271395" cy="3593374"/>
                  <wp:effectExtent l="0" t="0" r="0" b="7620"/>
                  <wp:docPr id="21264463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9934" b="17053"/>
                          <a:stretch>
                            <a:fillRect/>
                          </a:stretch>
                        </pic:blipFill>
                        <pic:spPr bwMode="auto">
                          <a:xfrm>
                            <a:off x="0" y="0"/>
                            <a:ext cx="2275268" cy="3599501"/>
                          </a:xfrm>
                          <a:prstGeom prst="rect">
                            <a:avLst/>
                          </a:prstGeom>
                          <a:noFill/>
                          <a:ln>
                            <a:noFill/>
                          </a:ln>
                          <a:extLst>
                            <a:ext uri="{53640926-AAD7-44D8-BBD7-CCE9431645EC}">
                              <a14:shadowObscured xmlns:a14="http://schemas.microsoft.com/office/drawing/2010/main"/>
                            </a:ext>
                          </a:extLst>
                        </pic:spPr>
                      </pic:pic>
                    </a:graphicData>
                  </a:graphic>
                </wp:inline>
              </w:drawing>
            </w:r>
          </w:p>
          <w:p w14:paraId="451B3A19" w14:textId="126135F0" w:rsidR="003F47A9" w:rsidRPr="002626E2" w:rsidRDefault="003F47A9" w:rsidP="00340661">
            <w:pPr>
              <w:pStyle w:val="IMIS-Caption"/>
            </w:pPr>
            <w:r w:rsidRPr="00EE2F81">
              <w:t>Building</w:t>
            </w:r>
            <w:r>
              <w:t xml:space="preserve"> </w:t>
            </w:r>
            <w:r w:rsidRPr="00340661">
              <w:t>Info</w:t>
            </w:r>
          </w:p>
          <w:p w14:paraId="40812629" w14:textId="77777777" w:rsidR="009B5218" w:rsidRPr="009B5218" w:rsidRDefault="00B135E7">
            <w:pPr>
              <w:pStyle w:val="IMIS-Para"/>
              <w:numPr>
                <w:ilvl w:val="0"/>
                <w:numId w:val="14"/>
              </w:numPr>
              <w:rPr>
                <w:b/>
                <w:bCs/>
              </w:rPr>
            </w:pPr>
            <w:r>
              <w:t>It will display the success message,</w:t>
            </w:r>
            <w:r w:rsidR="00445E48">
              <w:t xml:space="preserve"> click Ok</w:t>
            </w:r>
            <w:r>
              <w:t xml:space="preserve"> and the Application ID will be linked with the selected building</w:t>
            </w:r>
            <w:r w:rsidR="009B5218">
              <w:t>,</w:t>
            </w:r>
            <w:r w:rsidR="00C75341">
              <w:t xml:space="preserve"> and </w:t>
            </w:r>
            <w:r w:rsidR="00723771">
              <w:t>containment</w:t>
            </w:r>
            <w:r>
              <w:t xml:space="preserve"> </w:t>
            </w:r>
            <w:r w:rsidR="009B5218">
              <w:t>updates all the data.</w:t>
            </w:r>
          </w:p>
          <w:p w14:paraId="0C253787" w14:textId="5829833A" w:rsidR="00B135E7" w:rsidRPr="00687111" w:rsidRDefault="009B5218">
            <w:pPr>
              <w:pStyle w:val="IMIS-Para"/>
              <w:numPr>
                <w:ilvl w:val="0"/>
                <w:numId w:val="14"/>
              </w:numPr>
              <w:rPr>
                <w:b/>
                <w:bCs/>
              </w:rPr>
            </w:pPr>
            <w:r>
              <w:t>I</w:t>
            </w:r>
            <w:r w:rsidR="00B135E7">
              <w:t>n the application</w:t>
            </w:r>
            <w:r w:rsidR="00C75341">
              <w:t xml:space="preserve"> card, </w:t>
            </w:r>
            <w:r>
              <w:t>update</w:t>
            </w:r>
            <w:r w:rsidR="00C75341">
              <w:t xml:space="preserve"> the BIN</w:t>
            </w:r>
            <w:r>
              <w:t xml:space="preserve"> and</w:t>
            </w:r>
            <w:r w:rsidR="00C75341">
              <w:t xml:space="preserve"> Containment ID</w:t>
            </w:r>
            <w:r>
              <w:t xml:space="preserve"> that were null</w:t>
            </w:r>
            <w:r w:rsidR="00B135E7">
              <w:t>.</w:t>
            </w:r>
          </w:p>
          <w:p w14:paraId="0ACFDE35" w14:textId="77777777" w:rsidR="00B135E7" w:rsidRDefault="00B135E7" w:rsidP="00B135E7">
            <w:pPr>
              <w:pStyle w:val="IMIS-Para"/>
              <w:ind w:left="1080"/>
              <w:jc w:val="center"/>
              <w:rPr>
                <w:b/>
                <w:bCs/>
              </w:rPr>
            </w:pPr>
            <w:r w:rsidRPr="00405909">
              <w:rPr>
                <w:b/>
                <w:bCs/>
                <w:noProof/>
              </w:rPr>
              <w:drawing>
                <wp:inline distT="0" distB="0" distL="0" distR="0" wp14:anchorId="13464D9A" wp14:editId="0B1BB6D5">
                  <wp:extent cx="2127250" cy="2943136"/>
                  <wp:effectExtent l="0" t="0" r="6350" b="0"/>
                  <wp:docPr id="2036460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6410" b="19737"/>
                          <a:stretch>
                            <a:fillRect/>
                          </a:stretch>
                        </pic:blipFill>
                        <pic:spPr bwMode="auto">
                          <a:xfrm>
                            <a:off x="0" y="0"/>
                            <a:ext cx="2134907" cy="2953730"/>
                          </a:xfrm>
                          <a:prstGeom prst="rect">
                            <a:avLst/>
                          </a:prstGeom>
                          <a:noFill/>
                          <a:ln>
                            <a:noFill/>
                          </a:ln>
                          <a:extLst>
                            <a:ext uri="{53640926-AAD7-44D8-BBD7-CCE9431645EC}">
                              <a14:shadowObscured xmlns:a14="http://schemas.microsoft.com/office/drawing/2010/main"/>
                            </a:ext>
                          </a:extLst>
                        </pic:spPr>
                      </pic:pic>
                    </a:graphicData>
                  </a:graphic>
                </wp:inline>
              </w:drawing>
            </w:r>
          </w:p>
          <w:p w14:paraId="3D05C75C" w14:textId="10262FD1" w:rsidR="00F57469" w:rsidRPr="00DB25B2" w:rsidRDefault="00F57469" w:rsidP="00340661">
            <w:pPr>
              <w:pStyle w:val="IMIS-Caption"/>
            </w:pPr>
            <w:r w:rsidRPr="00E4248A">
              <w:t>Building</w:t>
            </w:r>
            <w:r>
              <w:t xml:space="preserve"> Linked to Application</w:t>
            </w:r>
          </w:p>
          <w:p w14:paraId="7F9A53E0" w14:textId="215C2B82" w:rsidR="00C75341" w:rsidRDefault="00C75341">
            <w:pPr>
              <w:pStyle w:val="IMIS-Para"/>
              <w:numPr>
                <w:ilvl w:val="0"/>
                <w:numId w:val="14"/>
              </w:numPr>
            </w:pPr>
            <w:r w:rsidRPr="00C75341">
              <w:rPr>
                <w:b/>
                <w:bCs/>
              </w:rPr>
              <w:lastRenderedPageBreak/>
              <w:t xml:space="preserve">No Building </w:t>
            </w:r>
            <w:r w:rsidR="001F6F6A">
              <w:rPr>
                <w:b/>
                <w:bCs/>
              </w:rPr>
              <w:t>Found</w:t>
            </w:r>
            <w:r>
              <w:t>:</w:t>
            </w:r>
          </w:p>
          <w:p w14:paraId="5E90A219" w14:textId="77777777" w:rsidR="00C75341" w:rsidRDefault="00C75341">
            <w:pPr>
              <w:pStyle w:val="IMIS-Para"/>
              <w:numPr>
                <w:ilvl w:val="0"/>
                <w:numId w:val="14"/>
              </w:numPr>
            </w:pPr>
            <w:r>
              <w:t xml:space="preserve">The user locates the area where the building is, then taps on the building point. </w:t>
            </w:r>
          </w:p>
          <w:p w14:paraId="6DA77E4F" w14:textId="15075AAB" w:rsidR="00C75341" w:rsidRDefault="00910014" w:rsidP="00C75341">
            <w:pPr>
              <w:pStyle w:val="IMIS-Para"/>
              <w:ind w:left="720"/>
              <w:jc w:val="center"/>
            </w:pPr>
            <w:r w:rsidRPr="00910014">
              <w:rPr>
                <w:noProof/>
              </w:rPr>
              <w:drawing>
                <wp:inline distT="0" distB="0" distL="0" distR="0" wp14:anchorId="3E4492C2" wp14:editId="0721A6FB">
                  <wp:extent cx="2025650" cy="3979583"/>
                  <wp:effectExtent l="0" t="0" r="0" b="1905"/>
                  <wp:docPr id="961769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4004" b="5326"/>
                          <a:stretch>
                            <a:fillRect/>
                          </a:stretch>
                        </pic:blipFill>
                        <pic:spPr bwMode="auto">
                          <a:xfrm>
                            <a:off x="0" y="0"/>
                            <a:ext cx="2028879" cy="3985926"/>
                          </a:xfrm>
                          <a:prstGeom prst="rect">
                            <a:avLst/>
                          </a:prstGeom>
                          <a:noFill/>
                          <a:ln>
                            <a:noFill/>
                          </a:ln>
                          <a:extLst>
                            <a:ext uri="{53640926-AAD7-44D8-BBD7-CCE9431645EC}">
                              <a14:shadowObscured xmlns:a14="http://schemas.microsoft.com/office/drawing/2010/main"/>
                            </a:ext>
                          </a:extLst>
                        </pic:spPr>
                      </pic:pic>
                    </a:graphicData>
                  </a:graphic>
                </wp:inline>
              </w:drawing>
            </w:r>
          </w:p>
          <w:p w14:paraId="4DA585C0" w14:textId="77777777" w:rsidR="00C75341" w:rsidRDefault="00C75341" w:rsidP="00340661">
            <w:pPr>
              <w:pStyle w:val="IMIS-Caption"/>
            </w:pPr>
            <w:r>
              <w:t xml:space="preserve">Tap the </w:t>
            </w:r>
            <w:r w:rsidRPr="00340661">
              <w:t>building</w:t>
            </w:r>
            <w:r>
              <w:t xml:space="preserve"> location on the building map</w:t>
            </w:r>
          </w:p>
          <w:p w14:paraId="6208E3B3" w14:textId="5A849FDB" w:rsidR="00C75341" w:rsidRDefault="00C75341">
            <w:pPr>
              <w:pStyle w:val="IMIS-Para"/>
              <w:numPr>
                <w:ilvl w:val="0"/>
                <w:numId w:val="14"/>
              </w:numPr>
            </w:pPr>
            <w:r>
              <w:t xml:space="preserve">It pops up </w:t>
            </w:r>
            <w:r w:rsidR="00910014">
              <w:t>and displays No Building Found which indicates no record of the building at that selected location.</w:t>
            </w:r>
          </w:p>
          <w:p w14:paraId="58658EF2" w14:textId="77777777" w:rsidR="005116F9" w:rsidRDefault="005116F9">
            <w:pPr>
              <w:pStyle w:val="IMIS-Para"/>
              <w:numPr>
                <w:ilvl w:val="0"/>
                <w:numId w:val="14"/>
              </w:numPr>
            </w:pPr>
            <w:r>
              <w:t>It will also display the longitude and latitude of that location.</w:t>
            </w:r>
          </w:p>
          <w:p w14:paraId="4B29BEB1" w14:textId="77777777" w:rsidR="005116F9" w:rsidRDefault="005116F9">
            <w:pPr>
              <w:pStyle w:val="IMIS-Para"/>
              <w:numPr>
                <w:ilvl w:val="0"/>
                <w:numId w:val="14"/>
              </w:numPr>
            </w:pPr>
            <w:r>
              <w:t>To add the building, click the Add Building &amp; Containment button.</w:t>
            </w:r>
          </w:p>
          <w:p w14:paraId="745ABF30" w14:textId="367A3E1B" w:rsidR="005116F9" w:rsidRDefault="005116F9">
            <w:pPr>
              <w:pStyle w:val="IMIS-Para"/>
              <w:numPr>
                <w:ilvl w:val="0"/>
                <w:numId w:val="14"/>
              </w:numPr>
            </w:pPr>
            <w:r>
              <w:t xml:space="preserve"> It pops up the add building &amp; containment form.</w:t>
            </w:r>
          </w:p>
          <w:p w14:paraId="0EF08FBD" w14:textId="0BD562A4" w:rsidR="008B1A53" w:rsidRDefault="008B1A53" w:rsidP="008B1A53">
            <w:pPr>
              <w:pStyle w:val="IMIS-Para"/>
              <w:ind w:left="720"/>
              <w:jc w:val="center"/>
            </w:pPr>
            <w:r w:rsidRPr="008B1A53">
              <w:rPr>
                <w:noProof/>
              </w:rPr>
              <w:lastRenderedPageBreak/>
              <w:drawing>
                <wp:inline distT="0" distB="0" distL="0" distR="0" wp14:anchorId="63E37AFD" wp14:editId="460F1AF9">
                  <wp:extent cx="2147676" cy="3733800"/>
                  <wp:effectExtent l="0" t="0" r="5080" b="0"/>
                  <wp:docPr id="9825498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3006" b="16757"/>
                          <a:stretch>
                            <a:fillRect/>
                          </a:stretch>
                        </pic:blipFill>
                        <pic:spPr bwMode="auto">
                          <a:xfrm>
                            <a:off x="0" y="0"/>
                            <a:ext cx="2163232" cy="3760844"/>
                          </a:xfrm>
                          <a:prstGeom prst="rect">
                            <a:avLst/>
                          </a:prstGeom>
                          <a:noFill/>
                          <a:ln>
                            <a:noFill/>
                          </a:ln>
                          <a:extLst>
                            <a:ext uri="{53640926-AAD7-44D8-BBD7-CCE9431645EC}">
                              <a14:shadowObscured xmlns:a14="http://schemas.microsoft.com/office/drawing/2010/main"/>
                            </a:ext>
                          </a:extLst>
                        </pic:spPr>
                      </pic:pic>
                    </a:graphicData>
                  </a:graphic>
                </wp:inline>
              </w:drawing>
            </w:r>
          </w:p>
          <w:p w14:paraId="79FE41BE" w14:textId="6F3C6541" w:rsidR="008B1A53" w:rsidRDefault="007060EC" w:rsidP="00340661">
            <w:pPr>
              <w:pStyle w:val="IMIS-Caption"/>
            </w:pPr>
            <w:r>
              <w:t>No</w:t>
            </w:r>
            <w:r w:rsidR="008B1A53">
              <w:t xml:space="preserve"> </w:t>
            </w:r>
            <w:r w:rsidR="008B1A53" w:rsidRPr="00340661">
              <w:t>Building</w:t>
            </w:r>
            <w:r w:rsidR="008B1A53">
              <w:t xml:space="preserve"> </w:t>
            </w:r>
            <w:r>
              <w:t>Found</w:t>
            </w:r>
          </w:p>
          <w:p w14:paraId="4C6DC9B6" w14:textId="2CB3021B" w:rsidR="00315C0B" w:rsidRDefault="00315C0B" w:rsidP="00315C0B">
            <w:pPr>
              <w:pStyle w:val="IMIS-Para"/>
            </w:pPr>
            <w:r>
              <w:t xml:space="preserve">The Building &amp; Containment form consists of different form fields, which are mentioned below: </w:t>
            </w:r>
          </w:p>
          <w:p w14:paraId="44439B74" w14:textId="3283F46E" w:rsidR="00315C0B" w:rsidRDefault="00315C0B">
            <w:pPr>
              <w:pStyle w:val="IMIS-Para"/>
              <w:numPr>
                <w:ilvl w:val="0"/>
                <w:numId w:val="14"/>
              </w:numPr>
            </w:pPr>
            <w:r w:rsidRPr="00315C0B">
              <w:rPr>
                <w:b/>
                <w:bCs/>
              </w:rPr>
              <w:t>Application ID</w:t>
            </w:r>
            <w:r>
              <w:t>: It displays the selected Application ID that is prefilled.</w:t>
            </w:r>
          </w:p>
          <w:p w14:paraId="5BF13940" w14:textId="00363F22" w:rsidR="001362B4" w:rsidRDefault="001362B4">
            <w:pPr>
              <w:pStyle w:val="IMIS-Para"/>
              <w:numPr>
                <w:ilvl w:val="0"/>
                <w:numId w:val="14"/>
              </w:numPr>
            </w:pPr>
            <w:r>
              <w:rPr>
                <w:b/>
                <w:bCs/>
              </w:rPr>
              <w:t>Owner Information</w:t>
            </w:r>
            <w:r w:rsidRPr="001362B4">
              <w:t>:</w:t>
            </w:r>
          </w:p>
          <w:p w14:paraId="22EF2017" w14:textId="43F1AB82" w:rsidR="001362B4" w:rsidRDefault="001362B4">
            <w:pPr>
              <w:pStyle w:val="IMIS-Para"/>
              <w:numPr>
                <w:ilvl w:val="0"/>
                <w:numId w:val="14"/>
              </w:numPr>
            </w:pPr>
            <w:r w:rsidRPr="001362B4">
              <w:rPr>
                <w:b/>
                <w:bCs/>
              </w:rPr>
              <w:t>Owner Name</w:t>
            </w:r>
            <w:r>
              <w:t xml:space="preserve">: </w:t>
            </w:r>
            <w:r w:rsidR="000E21B9">
              <w:t>Enter the n</w:t>
            </w:r>
            <w:r>
              <w:t xml:space="preserve">ame of the owner </w:t>
            </w:r>
            <w:r w:rsidR="000E21B9">
              <w:t>of the</w:t>
            </w:r>
            <w:r>
              <w:t xml:space="preserve"> building.</w:t>
            </w:r>
          </w:p>
          <w:p w14:paraId="005DA105" w14:textId="66667F5D" w:rsidR="001362B4" w:rsidRDefault="001362B4">
            <w:pPr>
              <w:pStyle w:val="IMIS-Para"/>
              <w:numPr>
                <w:ilvl w:val="0"/>
                <w:numId w:val="14"/>
              </w:numPr>
            </w:pPr>
            <w:r>
              <w:rPr>
                <w:b/>
                <w:bCs/>
              </w:rPr>
              <w:t>Owner NID</w:t>
            </w:r>
            <w:r w:rsidRPr="001362B4">
              <w:t>:</w:t>
            </w:r>
            <w:r>
              <w:t xml:space="preserve"> Enter the National Identification Number (NID)</w:t>
            </w:r>
            <w:r w:rsidR="009A0ED0">
              <w:t>.</w:t>
            </w:r>
          </w:p>
          <w:p w14:paraId="44456184" w14:textId="7001DDBE" w:rsidR="009A0ED0" w:rsidRDefault="009A0ED0">
            <w:pPr>
              <w:pStyle w:val="IMIS-Para"/>
              <w:numPr>
                <w:ilvl w:val="0"/>
                <w:numId w:val="14"/>
              </w:numPr>
            </w:pPr>
            <w:r>
              <w:rPr>
                <w:b/>
                <w:bCs/>
              </w:rPr>
              <w:t>Gender</w:t>
            </w:r>
            <w:r w:rsidRPr="009A0ED0">
              <w:t>:</w:t>
            </w:r>
            <w:r>
              <w:t xml:space="preserve"> Select the gender of the owner.</w:t>
            </w:r>
          </w:p>
          <w:p w14:paraId="558B1F17" w14:textId="679B851B" w:rsidR="009A0ED0" w:rsidRDefault="009A0ED0">
            <w:pPr>
              <w:pStyle w:val="IMIS-Para"/>
              <w:numPr>
                <w:ilvl w:val="0"/>
                <w:numId w:val="14"/>
              </w:numPr>
            </w:pPr>
            <w:r>
              <w:rPr>
                <w:b/>
                <w:bCs/>
              </w:rPr>
              <w:t>Owner Contact Number</w:t>
            </w:r>
            <w:r w:rsidRPr="009A0ED0">
              <w:t>:</w:t>
            </w:r>
            <w:r>
              <w:t xml:space="preserve"> Enter the owner's contact</w:t>
            </w:r>
            <w:r w:rsidR="001640D3">
              <w:t xml:space="preserve"> number</w:t>
            </w:r>
            <w:r>
              <w:t>.</w:t>
            </w:r>
          </w:p>
          <w:p w14:paraId="3E387E37" w14:textId="0243789B" w:rsidR="009A0ED0" w:rsidRPr="00031893" w:rsidRDefault="009A0ED0">
            <w:pPr>
              <w:pStyle w:val="IMIS-Para"/>
              <w:numPr>
                <w:ilvl w:val="0"/>
                <w:numId w:val="14"/>
              </w:numPr>
            </w:pPr>
            <w:r>
              <w:rPr>
                <w:b/>
                <w:bCs/>
              </w:rPr>
              <w:t>Building Information</w:t>
            </w:r>
            <w:r w:rsidR="00031893">
              <w:rPr>
                <w:b/>
                <w:bCs/>
              </w:rPr>
              <w:t>:</w:t>
            </w:r>
          </w:p>
          <w:p w14:paraId="6C44B2B1" w14:textId="4E0DDA0C" w:rsidR="00031893" w:rsidRDefault="00031893">
            <w:pPr>
              <w:pStyle w:val="IMIS-Para"/>
              <w:numPr>
                <w:ilvl w:val="0"/>
                <w:numId w:val="14"/>
              </w:numPr>
            </w:pPr>
            <w:r w:rsidRPr="00031893">
              <w:rPr>
                <w:b/>
                <w:bCs/>
              </w:rPr>
              <w:t>Ward</w:t>
            </w:r>
            <w:r>
              <w:t>: Select the ward where the building is situated.</w:t>
            </w:r>
          </w:p>
          <w:p w14:paraId="676EA38A" w14:textId="60F0C33F" w:rsidR="00031893" w:rsidRDefault="00031893">
            <w:pPr>
              <w:pStyle w:val="IMIS-Para"/>
              <w:numPr>
                <w:ilvl w:val="0"/>
                <w:numId w:val="14"/>
              </w:numPr>
            </w:pPr>
            <w:r>
              <w:rPr>
                <w:b/>
                <w:bCs/>
              </w:rPr>
              <w:t>Road</w:t>
            </w:r>
            <w:r w:rsidR="008A2A13">
              <w:rPr>
                <w:b/>
                <w:bCs/>
              </w:rPr>
              <w:t xml:space="preserve"> Code</w:t>
            </w:r>
            <w:r w:rsidRPr="00031893">
              <w:t>:</w:t>
            </w:r>
            <w:r>
              <w:t xml:space="preserve"> </w:t>
            </w:r>
            <w:r w:rsidR="008A2A13">
              <w:t>Tap the</w:t>
            </w:r>
            <w:r>
              <w:t xml:space="preserve"> drop-down</w:t>
            </w:r>
            <w:r w:rsidR="008A2A13">
              <w:t>, enter the road code in the</w:t>
            </w:r>
            <w:r>
              <w:t xml:space="preserve"> search</w:t>
            </w:r>
            <w:r w:rsidR="008A2A13">
              <w:t xml:space="preserve"> bar</w:t>
            </w:r>
            <w:r w:rsidR="00160071">
              <w:t>,</w:t>
            </w:r>
            <w:r>
              <w:t xml:space="preserve"> </w:t>
            </w:r>
            <w:r w:rsidR="008A2A13">
              <w:t xml:space="preserve">and </w:t>
            </w:r>
            <w:r>
              <w:t>select the road code.</w:t>
            </w:r>
          </w:p>
          <w:p w14:paraId="59E9D0DE" w14:textId="5739F7FE" w:rsidR="006314A3" w:rsidRDefault="006314A3">
            <w:pPr>
              <w:pStyle w:val="IMIS-Para"/>
              <w:numPr>
                <w:ilvl w:val="0"/>
                <w:numId w:val="14"/>
              </w:numPr>
            </w:pPr>
            <w:r>
              <w:rPr>
                <w:b/>
                <w:bCs/>
              </w:rPr>
              <w:t>House Number</w:t>
            </w:r>
            <w:r w:rsidRPr="006314A3">
              <w:t>:</w:t>
            </w:r>
            <w:r w:rsidR="004346C7">
              <w:t xml:space="preserve"> Enter the house number.</w:t>
            </w:r>
          </w:p>
          <w:p w14:paraId="4D1B7428" w14:textId="30BBBA79" w:rsidR="006314A3" w:rsidRDefault="006314A3">
            <w:pPr>
              <w:pStyle w:val="IMIS-Para"/>
              <w:numPr>
                <w:ilvl w:val="0"/>
                <w:numId w:val="14"/>
              </w:numPr>
            </w:pPr>
            <w:r>
              <w:rPr>
                <w:b/>
                <w:bCs/>
              </w:rPr>
              <w:lastRenderedPageBreak/>
              <w:t>Construction Date</w:t>
            </w:r>
            <w:r w:rsidRPr="006314A3">
              <w:t>:</w:t>
            </w:r>
            <w:r w:rsidR="004346C7">
              <w:t xml:space="preserve"> </w:t>
            </w:r>
            <w:r w:rsidR="00EA4370">
              <w:t>Select</w:t>
            </w:r>
            <w:r w:rsidR="004346C7">
              <w:t xml:space="preserve"> the construction date of the building.</w:t>
            </w:r>
          </w:p>
          <w:p w14:paraId="60FC9BCF" w14:textId="258D479C" w:rsidR="006314A3" w:rsidRDefault="006314A3">
            <w:pPr>
              <w:pStyle w:val="IMIS-Para"/>
              <w:numPr>
                <w:ilvl w:val="0"/>
                <w:numId w:val="14"/>
              </w:numPr>
            </w:pPr>
            <w:r>
              <w:rPr>
                <w:b/>
                <w:bCs/>
              </w:rPr>
              <w:t>Structure Type</w:t>
            </w:r>
            <w:r w:rsidRPr="006314A3">
              <w:t>:</w:t>
            </w:r>
            <w:r w:rsidR="00EA4370">
              <w:t xml:space="preserve"> Select the building structure type.</w:t>
            </w:r>
          </w:p>
          <w:p w14:paraId="70819DE6" w14:textId="3603A812" w:rsidR="006314A3" w:rsidRDefault="006314A3">
            <w:pPr>
              <w:pStyle w:val="IMIS-Para"/>
              <w:numPr>
                <w:ilvl w:val="0"/>
                <w:numId w:val="14"/>
              </w:numPr>
            </w:pPr>
            <w:r>
              <w:rPr>
                <w:b/>
                <w:bCs/>
              </w:rPr>
              <w:t>Number of Floors</w:t>
            </w:r>
            <w:r w:rsidRPr="006314A3">
              <w:t>:</w:t>
            </w:r>
            <w:r w:rsidR="00EA4370">
              <w:t xml:space="preserve"> Enter the number of floors the building has.</w:t>
            </w:r>
          </w:p>
          <w:p w14:paraId="1B671003" w14:textId="21B69EE4" w:rsidR="006314A3" w:rsidRDefault="006314A3">
            <w:pPr>
              <w:pStyle w:val="IMIS-Para"/>
              <w:numPr>
                <w:ilvl w:val="0"/>
                <w:numId w:val="14"/>
              </w:numPr>
            </w:pPr>
            <w:r>
              <w:rPr>
                <w:b/>
                <w:bCs/>
              </w:rPr>
              <w:t>Sanitation System Information</w:t>
            </w:r>
            <w:r w:rsidRPr="006314A3">
              <w:t>:</w:t>
            </w:r>
          </w:p>
          <w:p w14:paraId="74EEE348" w14:textId="16D522F1" w:rsidR="005418A7" w:rsidRDefault="005418A7">
            <w:pPr>
              <w:pStyle w:val="IMIS-Para"/>
              <w:numPr>
                <w:ilvl w:val="0"/>
                <w:numId w:val="14"/>
              </w:numPr>
              <w:rPr>
                <w:b/>
                <w:bCs/>
              </w:rPr>
            </w:pPr>
            <w:r>
              <w:rPr>
                <w:b/>
                <w:bCs/>
              </w:rPr>
              <w:t>Presence of Toilet</w:t>
            </w:r>
            <w:r w:rsidRPr="00131E97">
              <w:t>:</w:t>
            </w:r>
            <w:r w:rsidR="00131E97" w:rsidRPr="00131E97">
              <w:t xml:space="preserve"> The field is prefilled and displays</w:t>
            </w:r>
            <w:r w:rsidR="00131E97">
              <w:rPr>
                <w:b/>
                <w:bCs/>
              </w:rPr>
              <w:t xml:space="preserve"> </w:t>
            </w:r>
            <w:r w:rsidR="003E267B">
              <w:rPr>
                <w:b/>
                <w:bCs/>
              </w:rPr>
              <w:t>“</w:t>
            </w:r>
            <w:r w:rsidR="00131E97">
              <w:rPr>
                <w:b/>
                <w:bCs/>
              </w:rPr>
              <w:t>Yes</w:t>
            </w:r>
            <w:r w:rsidR="003E267B">
              <w:rPr>
                <w:b/>
                <w:bCs/>
              </w:rPr>
              <w:t>”</w:t>
            </w:r>
            <w:r w:rsidR="00131E97">
              <w:rPr>
                <w:b/>
                <w:bCs/>
              </w:rPr>
              <w:t>.</w:t>
            </w:r>
          </w:p>
          <w:p w14:paraId="210F087D" w14:textId="44544BE6" w:rsidR="006314A3" w:rsidRDefault="006314A3">
            <w:pPr>
              <w:pStyle w:val="IMIS-Para"/>
              <w:numPr>
                <w:ilvl w:val="0"/>
                <w:numId w:val="14"/>
              </w:numPr>
            </w:pPr>
            <w:r>
              <w:rPr>
                <w:b/>
                <w:bCs/>
              </w:rPr>
              <w:t>Toilet Connection</w:t>
            </w:r>
            <w:r w:rsidRPr="006314A3">
              <w:t>:</w:t>
            </w:r>
            <w:r w:rsidR="007F386B">
              <w:t xml:space="preserve"> Select either the Pit/Holding Tank or Septic Tank.</w:t>
            </w:r>
          </w:p>
          <w:p w14:paraId="6B03CEB2" w14:textId="153281BC" w:rsidR="006314A3" w:rsidRDefault="006314A3">
            <w:pPr>
              <w:pStyle w:val="IMIS-Para"/>
              <w:numPr>
                <w:ilvl w:val="0"/>
                <w:numId w:val="14"/>
              </w:numPr>
            </w:pPr>
            <w:r>
              <w:rPr>
                <w:b/>
                <w:bCs/>
              </w:rPr>
              <w:t>Containment Information</w:t>
            </w:r>
            <w:r w:rsidRPr="006314A3">
              <w:t>:</w:t>
            </w:r>
          </w:p>
          <w:p w14:paraId="2C05AF08" w14:textId="40918E61" w:rsidR="00D3404A" w:rsidRDefault="006314A3">
            <w:pPr>
              <w:pStyle w:val="IMIS-Para"/>
              <w:numPr>
                <w:ilvl w:val="0"/>
                <w:numId w:val="14"/>
              </w:numPr>
            </w:pPr>
            <w:r>
              <w:rPr>
                <w:b/>
                <w:bCs/>
              </w:rPr>
              <w:t>Containment Type</w:t>
            </w:r>
            <w:r w:rsidRPr="006314A3">
              <w:t>:</w:t>
            </w:r>
            <w:r w:rsidR="008760A2">
              <w:t xml:space="preserve"> The drop-down will display the containment type that is related to either the Pit/Holding Tank or Septic Tank toilet connection.</w:t>
            </w:r>
          </w:p>
          <w:p w14:paraId="67B1D0A1" w14:textId="143235BA" w:rsidR="006314A3" w:rsidRPr="00FB2D88" w:rsidRDefault="006314A3">
            <w:pPr>
              <w:pStyle w:val="IMIS-Para"/>
              <w:numPr>
                <w:ilvl w:val="0"/>
                <w:numId w:val="14"/>
              </w:numPr>
              <w:rPr>
                <w:b/>
                <w:bCs/>
              </w:rPr>
            </w:pPr>
            <w:r w:rsidRPr="00D3404A">
              <w:rPr>
                <w:b/>
                <w:bCs/>
              </w:rPr>
              <w:t>Containment Size</w:t>
            </w:r>
            <w:r w:rsidR="00FB2D88">
              <w:rPr>
                <w:b/>
                <w:bCs/>
              </w:rPr>
              <w:t xml:space="preserve"> </w:t>
            </w:r>
            <w:r w:rsidR="00FB2D88" w:rsidRPr="00FB2D88">
              <w:rPr>
                <w:b/>
                <w:bCs/>
              </w:rPr>
              <w:t>(m³)</w:t>
            </w:r>
            <w:r w:rsidRPr="006314A3">
              <w:t>:</w:t>
            </w:r>
            <w:r w:rsidR="00657A48">
              <w:t xml:space="preserve"> Enter the size of the containment building.</w:t>
            </w:r>
          </w:p>
          <w:p w14:paraId="6E854511" w14:textId="4EF21EF2" w:rsidR="006314A3" w:rsidRDefault="006314A3">
            <w:pPr>
              <w:pStyle w:val="IMIS-Para"/>
              <w:numPr>
                <w:ilvl w:val="0"/>
                <w:numId w:val="14"/>
              </w:numPr>
            </w:pPr>
            <w:r>
              <w:rPr>
                <w:b/>
                <w:bCs/>
              </w:rPr>
              <w:t>Construction Date</w:t>
            </w:r>
            <w:r w:rsidRPr="006314A3">
              <w:t>:</w:t>
            </w:r>
            <w:r w:rsidR="00FB2D88">
              <w:t xml:space="preserve"> Select the date when the containment construction was done.</w:t>
            </w:r>
          </w:p>
          <w:p w14:paraId="3A8E20BC" w14:textId="1D555BA3" w:rsidR="006314A3" w:rsidRDefault="007C470F" w:rsidP="006314A3">
            <w:pPr>
              <w:pStyle w:val="IMIS-Para"/>
              <w:ind w:left="360"/>
            </w:pPr>
            <w:r w:rsidRPr="007C470F">
              <w:rPr>
                <w:noProof/>
              </w:rPr>
              <w:drawing>
                <wp:inline distT="0" distB="0" distL="0" distR="0" wp14:anchorId="01E73DED" wp14:editId="5A93C862">
                  <wp:extent cx="1977390" cy="3872488"/>
                  <wp:effectExtent l="0" t="0" r="3810" b="0"/>
                  <wp:docPr id="6598073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4447" b="5170"/>
                          <a:stretch>
                            <a:fillRect/>
                          </a:stretch>
                        </pic:blipFill>
                        <pic:spPr bwMode="auto">
                          <a:xfrm>
                            <a:off x="0" y="0"/>
                            <a:ext cx="1983777" cy="3884996"/>
                          </a:xfrm>
                          <a:prstGeom prst="rect">
                            <a:avLst/>
                          </a:prstGeom>
                          <a:noFill/>
                          <a:ln>
                            <a:noFill/>
                          </a:ln>
                          <a:extLst>
                            <a:ext uri="{53640926-AAD7-44D8-BBD7-CCE9431645EC}">
                              <a14:shadowObscured xmlns:a14="http://schemas.microsoft.com/office/drawing/2010/main"/>
                            </a:ext>
                          </a:extLst>
                        </pic:spPr>
                      </pic:pic>
                    </a:graphicData>
                  </a:graphic>
                </wp:inline>
              </w:drawing>
            </w:r>
            <w:r w:rsidR="00620ABE">
              <w:t xml:space="preserve">       </w:t>
            </w:r>
            <w:r w:rsidR="00620ABE" w:rsidRPr="00620ABE">
              <w:rPr>
                <w:noProof/>
              </w:rPr>
              <w:drawing>
                <wp:inline distT="0" distB="0" distL="0" distR="0" wp14:anchorId="75A8F824" wp14:editId="2859C7C3">
                  <wp:extent cx="1976225" cy="3871659"/>
                  <wp:effectExtent l="0" t="0" r="5080" b="0"/>
                  <wp:docPr id="8946078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4180" b="5404"/>
                          <a:stretch>
                            <a:fillRect/>
                          </a:stretch>
                        </pic:blipFill>
                        <pic:spPr bwMode="auto">
                          <a:xfrm>
                            <a:off x="0" y="0"/>
                            <a:ext cx="1986133" cy="3891069"/>
                          </a:xfrm>
                          <a:prstGeom prst="rect">
                            <a:avLst/>
                          </a:prstGeom>
                          <a:noFill/>
                          <a:ln>
                            <a:noFill/>
                          </a:ln>
                          <a:extLst>
                            <a:ext uri="{53640926-AAD7-44D8-BBD7-CCE9431645EC}">
                              <a14:shadowObscured xmlns:a14="http://schemas.microsoft.com/office/drawing/2010/main"/>
                            </a:ext>
                          </a:extLst>
                        </pic:spPr>
                      </pic:pic>
                    </a:graphicData>
                  </a:graphic>
                </wp:inline>
              </w:drawing>
            </w:r>
          </w:p>
          <w:p w14:paraId="54BCC782" w14:textId="4C9257C6" w:rsidR="00C75341" w:rsidRPr="002626E2" w:rsidRDefault="00AE7C9A" w:rsidP="00340661">
            <w:pPr>
              <w:pStyle w:val="IMIS-Caption"/>
            </w:pPr>
            <w:r>
              <w:t xml:space="preserve">Add </w:t>
            </w:r>
            <w:r w:rsidRPr="008512AF">
              <w:t>Building</w:t>
            </w:r>
            <w:r>
              <w:t xml:space="preserve"> &amp; Containment Form</w:t>
            </w:r>
          </w:p>
          <w:p w14:paraId="15E82EDB" w14:textId="43ABB8FF" w:rsidR="006032B6" w:rsidRPr="006032B6" w:rsidRDefault="006032B6">
            <w:pPr>
              <w:pStyle w:val="IMIS-Para"/>
              <w:numPr>
                <w:ilvl w:val="0"/>
                <w:numId w:val="14"/>
              </w:numPr>
            </w:pPr>
            <w:r w:rsidRPr="006032B6">
              <w:lastRenderedPageBreak/>
              <w:t>All fields are mandatory</w:t>
            </w:r>
            <w:r w:rsidR="00DC18CA">
              <w:t>;</w:t>
            </w:r>
            <w:r w:rsidRPr="006032B6">
              <w:t xml:space="preserve"> the user </w:t>
            </w:r>
            <w:r>
              <w:t xml:space="preserve">is </w:t>
            </w:r>
            <w:r w:rsidRPr="006032B6">
              <w:t xml:space="preserve">required to fill </w:t>
            </w:r>
            <w:r w:rsidR="005A1F4F">
              <w:t xml:space="preserve">in </w:t>
            </w:r>
            <w:r w:rsidRPr="006032B6">
              <w:t>all the fields and click the save button.</w:t>
            </w:r>
          </w:p>
          <w:p w14:paraId="2840100F" w14:textId="2B15D76E" w:rsidR="003E0AE0" w:rsidRPr="003E0AE0" w:rsidRDefault="00C75341">
            <w:pPr>
              <w:pStyle w:val="IMIS-Para"/>
              <w:numPr>
                <w:ilvl w:val="0"/>
                <w:numId w:val="14"/>
              </w:numPr>
              <w:rPr>
                <w:b/>
                <w:bCs/>
              </w:rPr>
            </w:pPr>
            <w:r>
              <w:t xml:space="preserve">It will display the success message, click Ok and the Application ID will be linked with the </w:t>
            </w:r>
            <w:r w:rsidR="003E0AE0">
              <w:t>added</w:t>
            </w:r>
            <w:r>
              <w:t xml:space="preserve"> building</w:t>
            </w:r>
            <w:r w:rsidR="003E0AE0">
              <w:t xml:space="preserve"> &amp;</w:t>
            </w:r>
            <w:r>
              <w:t xml:space="preserve"> containment and updates in the application.</w:t>
            </w:r>
            <w:r w:rsidR="003E0AE0">
              <w:t xml:space="preserve"> Also, create</w:t>
            </w:r>
            <w:r w:rsidR="006B4793">
              <w:t>d</w:t>
            </w:r>
            <w:r w:rsidR="003E0AE0">
              <w:t xml:space="preserve"> building &amp; containment</w:t>
            </w:r>
            <w:r w:rsidR="006B4793">
              <w:t xml:space="preserve"> updates</w:t>
            </w:r>
            <w:r w:rsidR="003E0AE0">
              <w:t xml:space="preserve"> in the web system.</w:t>
            </w:r>
          </w:p>
          <w:p w14:paraId="22AF1C6D" w14:textId="77777777" w:rsidR="00C75341" w:rsidRDefault="00C75341" w:rsidP="00C75341">
            <w:pPr>
              <w:pStyle w:val="IMIS-Para"/>
              <w:ind w:left="1080"/>
              <w:jc w:val="center"/>
              <w:rPr>
                <w:b/>
                <w:bCs/>
              </w:rPr>
            </w:pPr>
            <w:r w:rsidRPr="00405909">
              <w:rPr>
                <w:b/>
                <w:bCs/>
                <w:noProof/>
              </w:rPr>
              <w:drawing>
                <wp:inline distT="0" distB="0" distL="0" distR="0" wp14:anchorId="051BD682" wp14:editId="1800E450">
                  <wp:extent cx="2127250" cy="2943136"/>
                  <wp:effectExtent l="0" t="0" r="6350" b="0"/>
                  <wp:docPr id="17568339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6410" b="19737"/>
                          <a:stretch>
                            <a:fillRect/>
                          </a:stretch>
                        </pic:blipFill>
                        <pic:spPr bwMode="auto">
                          <a:xfrm>
                            <a:off x="0" y="0"/>
                            <a:ext cx="2134907" cy="2953730"/>
                          </a:xfrm>
                          <a:prstGeom prst="rect">
                            <a:avLst/>
                          </a:prstGeom>
                          <a:noFill/>
                          <a:ln>
                            <a:noFill/>
                          </a:ln>
                          <a:extLst>
                            <a:ext uri="{53640926-AAD7-44D8-BBD7-CCE9431645EC}">
                              <a14:shadowObscured xmlns:a14="http://schemas.microsoft.com/office/drawing/2010/main"/>
                            </a:ext>
                          </a:extLst>
                        </pic:spPr>
                      </pic:pic>
                    </a:graphicData>
                  </a:graphic>
                </wp:inline>
              </w:drawing>
            </w:r>
          </w:p>
          <w:p w14:paraId="2FBE162A" w14:textId="2896301B" w:rsidR="00C75341" w:rsidRPr="00533E6B" w:rsidRDefault="00C75341" w:rsidP="00340661">
            <w:pPr>
              <w:pStyle w:val="IMIS-Caption"/>
            </w:pPr>
            <w:r>
              <w:t>Building</w:t>
            </w:r>
            <w:r w:rsidR="006C32AD">
              <w:t xml:space="preserve"> &amp; </w:t>
            </w:r>
            <w:r w:rsidR="006C32AD" w:rsidRPr="00154DAE">
              <w:t>Containment</w:t>
            </w:r>
            <w:r>
              <w:t xml:space="preserve"> Linked to Application</w:t>
            </w:r>
          </w:p>
          <w:p w14:paraId="54D9AD28" w14:textId="403AE3C7" w:rsidR="00631EC5" w:rsidRDefault="00631EC5" w:rsidP="00631EC5">
            <w:pPr>
              <w:pStyle w:val="IMIS-Para"/>
              <w:ind w:left="360"/>
            </w:pPr>
            <w:r>
              <w:t>3</w:t>
            </w:r>
            <w:r w:rsidR="001A74E5">
              <w:t>.</w:t>
            </w:r>
            <w:r>
              <w:t xml:space="preserve"> </w:t>
            </w:r>
            <w:r w:rsidR="0087130D" w:rsidRPr="0087130D">
              <w:rPr>
                <w:b/>
                <w:bCs/>
              </w:rPr>
              <w:t xml:space="preserve">Building Known but </w:t>
            </w:r>
            <w:r w:rsidR="00FD6F39">
              <w:rPr>
                <w:b/>
                <w:bCs/>
              </w:rPr>
              <w:t>N</w:t>
            </w:r>
            <w:r w:rsidR="0087130D" w:rsidRPr="0087130D">
              <w:rPr>
                <w:b/>
                <w:bCs/>
              </w:rPr>
              <w:t xml:space="preserve">o </w:t>
            </w:r>
            <w:r w:rsidR="001A74E5" w:rsidRPr="0087130D">
              <w:rPr>
                <w:b/>
                <w:bCs/>
              </w:rPr>
              <w:t>Containment</w:t>
            </w:r>
            <w:r w:rsidR="001A74E5">
              <w:t>:</w:t>
            </w:r>
          </w:p>
          <w:p w14:paraId="3C041750" w14:textId="656E55AD" w:rsidR="00631EC5" w:rsidRDefault="00631EC5">
            <w:pPr>
              <w:pStyle w:val="IMIS-Para"/>
              <w:numPr>
                <w:ilvl w:val="0"/>
                <w:numId w:val="14"/>
              </w:numPr>
            </w:pPr>
            <w:r>
              <w:t xml:space="preserve">The user locates the area where the building is, then taps on the building point. </w:t>
            </w:r>
          </w:p>
          <w:p w14:paraId="03FF3640" w14:textId="1C274891" w:rsidR="00631EC5" w:rsidRDefault="00B73A22" w:rsidP="00631EC5">
            <w:pPr>
              <w:pStyle w:val="IMIS-Para"/>
              <w:ind w:left="720"/>
              <w:jc w:val="center"/>
            </w:pPr>
            <w:r w:rsidRPr="00B73A22">
              <w:rPr>
                <w:noProof/>
              </w:rPr>
              <w:lastRenderedPageBreak/>
              <w:drawing>
                <wp:inline distT="0" distB="0" distL="0" distR="0" wp14:anchorId="63FECF34" wp14:editId="089AC8F8">
                  <wp:extent cx="2122170" cy="4184959"/>
                  <wp:effectExtent l="0" t="0" r="0" b="6350"/>
                  <wp:docPr id="3953161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3630" b="5359"/>
                          <a:stretch>
                            <a:fillRect/>
                          </a:stretch>
                        </pic:blipFill>
                        <pic:spPr bwMode="auto">
                          <a:xfrm>
                            <a:off x="0" y="0"/>
                            <a:ext cx="2134299" cy="4208877"/>
                          </a:xfrm>
                          <a:prstGeom prst="rect">
                            <a:avLst/>
                          </a:prstGeom>
                          <a:noFill/>
                          <a:ln>
                            <a:noFill/>
                          </a:ln>
                          <a:extLst>
                            <a:ext uri="{53640926-AAD7-44D8-BBD7-CCE9431645EC}">
                              <a14:shadowObscured xmlns:a14="http://schemas.microsoft.com/office/drawing/2010/main"/>
                            </a:ext>
                          </a:extLst>
                        </pic:spPr>
                      </pic:pic>
                    </a:graphicData>
                  </a:graphic>
                </wp:inline>
              </w:drawing>
            </w:r>
          </w:p>
          <w:p w14:paraId="70D0F516" w14:textId="77777777" w:rsidR="00631EC5" w:rsidRDefault="00631EC5" w:rsidP="00340661">
            <w:pPr>
              <w:pStyle w:val="IMIS-Caption"/>
            </w:pPr>
            <w:r>
              <w:t xml:space="preserve">Tap </w:t>
            </w:r>
            <w:r w:rsidRPr="00E75741">
              <w:t>the</w:t>
            </w:r>
            <w:r>
              <w:t xml:space="preserve"> building location on the </w:t>
            </w:r>
            <w:r w:rsidRPr="00340661">
              <w:t>building</w:t>
            </w:r>
            <w:r>
              <w:t xml:space="preserve"> map</w:t>
            </w:r>
          </w:p>
          <w:p w14:paraId="7DD4D8F2" w14:textId="1E308BF8" w:rsidR="00631EC5" w:rsidRDefault="00631EC5">
            <w:pPr>
              <w:pStyle w:val="IMIS-Para"/>
              <w:numPr>
                <w:ilvl w:val="0"/>
                <w:numId w:val="14"/>
              </w:numPr>
            </w:pPr>
            <w:r>
              <w:t xml:space="preserve">It pops up and displays Building </w:t>
            </w:r>
            <w:r w:rsidR="0075470E">
              <w:t>Info, but no containment,</w:t>
            </w:r>
            <w:r>
              <w:t xml:space="preserve"> which indicates no record of the </w:t>
            </w:r>
            <w:r w:rsidR="0075470E">
              <w:t>containment</w:t>
            </w:r>
            <w:r>
              <w:t>.</w:t>
            </w:r>
          </w:p>
          <w:p w14:paraId="5352B503" w14:textId="0199E552" w:rsidR="0090146B" w:rsidRDefault="0090146B">
            <w:pPr>
              <w:pStyle w:val="IMIS-Para"/>
              <w:numPr>
                <w:ilvl w:val="0"/>
                <w:numId w:val="14"/>
              </w:numPr>
            </w:pPr>
            <w:r>
              <w:t>To add containment, click the “</w:t>
            </w:r>
            <w:r w:rsidRPr="009A5202">
              <w:rPr>
                <w:b/>
                <w:bCs/>
              </w:rPr>
              <w:t>Add Containment</w:t>
            </w:r>
            <w:r>
              <w:rPr>
                <w:b/>
                <w:bCs/>
              </w:rPr>
              <w:t>”</w:t>
            </w:r>
            <w:r>
              <w:t xml:space="preserve"> button.</w:t>
            </w:r>
          </w:p>
          <w:p w14:paraId="0F826BC9" w14:textId="05ECBAF6" w:rsidR="00AB79AF" w:rsidRDefault="00AB79AF" w:rsidP="00AB79AF">
            <w:pPr>
              <w:pStyle w:val="IMIS-Para"/>
              <w:ind w:left="720"/>
              <w:jc w:val="center"/>
            </w:pPr>
            <w:r w:rsidRPr="0024549F">
              <w:rPr>
                <w:noProof/>
              </w:rPr>
              <w:drawing>
                <wp:inline distT="0" distB="0" distL="0" distR="0" wp14:anchorId="65CD3220" wp14:editId="6EF8AED9">
                  <wp:extent cx="2236280" cy="2799715"/>
                  <wp:effectExtent l="0" t="0" r="0" b="635"/>
                  <wp:docPr id="16246251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9620" b="32600"/>
                          <a:stretch>
                            <a:fillRect/>
                          </a:stretch>
                        </pic:blipFill>
                        <pic:spPr bwMode="auto">
                          <a:xfrm>
                            <a:off x="0" y="0"/>
                            <a:ext cx="2243410" cy="2808642"/>
                          </a:xfrm>
                          <a:prstGeom prst="rect">
                            <a:avLst/>
                          </a:prstGeom>
                          <a:noFill/>
                          <a:ln>
                            <a:noFill/>
                          </a:ln>
                          <a:extLst>
                            <a:ext uri="{53640926-AAD7-44D8-BBD7-CCE9431645EC}">
                              <a14:shadowObscured xmlns:a14="http://schemas.microsoft.com/office/drawing/2010/main"/>
                            </a:ext>
                          </a:extLst>
                        </pic:spPr>
                      </pic:pic>
                    </a:graphicData>
                  </a:graphic>
                </wp:inline>
              </w:drawing>
            </w:r>
          </w:p>
          <w:p w14:paraId="46631BE7" w14:textId="108FBA93" w:rsidR="00AB79AF" w:rsidRDefault="00AB79AF" w:rsidP="00340661">
            <w:pPr>
              <w:pStyle w:val="IMIS-Caption"/>
            </w:pPr>
            <w:r>
              <w:t>Add Containment</w:t>
            </w:r>
          </w:p>
          <w:p w14:paraId="60B65E79" w14:textId="57FAEC2F" w:rsidR="00631EC5" w:rsidRDefault="00631EC5">
            <w:pPr>
              <w:pStyle w:val="IMIS-Para"/>
              <w:numPr>
                <w:ilvl w:val="0"/>
                <w:numId w:val="14"/>
              </w:numPr>
            </w:pPr>
            <w:r>
              <w:lastRenderedPageBreak/>
              <w:t xml:space="preserve"> It pops up the add containment form.</w:t>
            </w:r>
          </w:p>
          <w:p w14:paraId="4F5330B5" w14:textId="4159746D" w:rsidR="00631EC5" w:rsidRDefault="00AE7021" w:rsidP="00631EC5">
            <w:pPr>
              <w:pStyle w:val="IMIS-Para"/>
              <w:ind w:left="720"/>
              <w:jc w:val="center"/>
            </w:pPr>
            <w:r w:rsidRPr="00AE7021">
              <w:rPr>
                <w:noProof/>
              </w:rPr>
              <w:drawing>
                <wp:inline distT="0" distB="0" distL="0" distR="0" wp14:anchorId="6FF9AB04" wp14:editId="45B7D720">
                  <wp:extent cx="2170050" cy="2538730"/>
                  <wp:effectExtent l="0" t="0" r="1905" b="0"/>
                  <wp:docPr id="15464264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8913" b="37095"/>
                          <a:stretch>
                            <a:fillRect/>
                          </a:stretch>
                        </pic:blipFill>
                        <pic:spPr bwMode="auto">
                          <a:xfrm>
                            <a:off x="0" y="0"/>
                            <a:ext cx="2173959" cy="2543303"/>
                          </a:xfrm>
                          <a:prstGeom prst="rect">
                            <a:avLst/>
                          </a:prstGeom>
                          <a:noFill/>
                          <a:ln>
                            <a:noFill/>
                          </a:ln>
                          <a:extLst>
                            <a:ext uri="{53640926-AAD7-44D8-BBD7-CCE9431645EC}">
                              <a14:shadowObscured xmlns:a14="http://schemas.microsoft.com/office/drawing/2010/main"/>
                            </a:ext>
                          </a:extLst>
                        </pic:spPr>
                      </pic:pic>
                    </a:graphicData>
                  </a:graphic>
                </wp:inline>
              </w:drawing>
            </w:r>
          </w:p>
          <w:p w14:paraId="4580670C" w14:textId="6E135369" w:rsidR="00631EC5" w:rsidRDefault="00786BA8" w:rsidP="00340661">
            <w:pPr>
              <w:pStyle w:val="IMIS-Caption"/>
            </w:pPr>
            <w:r>
              <w:t xml:space="preserve">Add </w:t>
            </w:r>
            <w:r w:rsidRPr="00340661">
              <w:t>Containment</w:t>
            </w:r>
            <w:r w:rsidR="00EA75F7">
              <w:t xml:space="preserve"> </w:t>
            </w:r>
            <w:r w:rsidR="008A17D4">
              <w:t>F</w:t>
            </w:r>
            <w:r w:rsidR="00EA75F7">
              <w:t>orm</w:t>
            </w:r>
          </w:p>
          <w:p w14:paraId="3DE408C2" w14:textId="6E641ACF" w:rsidR="00192E40" w:rsidRDefault="00631EC5" w:rsidP="00192E40">
            <w:pPr>
              <w:pStyle w:val="IMIS-Para"/>
            </w:pPr>
            <w:r>
              <w:t xml:space="preserve">The Containment form consists </w:t>
            </w:r>
            <w:r w:rsidR="00775123">
              <w:t xml:space="preserve">of </w:t>
            </w:r>
            <w:r w:rsidR="00192E40">
              <w:t xml:space="preserve">the following </w:t>
            </w:r>
            <w:r>
              <w:t>form fields</w:t>
            </w:r>
            <w:r w:rsidR="00192E40">
              <w:t>:</w:t>
            </w:r>
          </w:p>
          <w:p w14:paraId="50AA9CEF" w14:textId="524BB823" w:rsidR="00631EC5" w:rsidRDefault="00631EC5">
            <w:pPr>
              <w:pStyle w:val="IMIS-Para"/>
              <w:numPr>
                <w:ilvl w:val="0"/>
                <w:numId w:val="14"/>
              </w:numPr>
            </w:pPr>
            <w:r w:rsidRPr="00315C0B">
              <w:rPr>
                <w:b/>
                <w:bCs/>
              </w:rPr>
              <w:t>Application ID</w:t>
            </w:r>
            <w:r>
              <w:t>: It displays the selected Application ID that is prefilled.</w:t>
            </w:r>
          </w:p>
          <w:p w14:paraId="3C5364AD" w14:textId="255E8AAE" w:rsidR="00631EC5" w:rsidRDefault="00192E40">
            <w:pPr>
              <w:pStyle w:val="IMIS-Para"/>
              <w:numPr>
                <w:ilvl w:val="0"/>
                <w:numId w:val="14"/>
              </w:numPr>
            </w:pPr>
            <w:r>
              <w:rPr>
                <w:b/>
                <w:bCs/>
              </w:rPr>
              <w:t>Containment</w:t>
            </w:r>
            <w:r w:rsidR="00631EC5">
              <w:rPr>
                <w:b/>
                <w:bCs/>
              </w:rPr>
              <w:t xml:space="preserve"> Information</w:t>
            </w:r>
            <w:r w:rsidR="00631EC5" w:rsidRPr="001362B4">
              <w:t>:</w:t>
            </w:r>
          </w:p>
          <w:p w14:paraId="16E22BD1" w14:textId="51FAFA5F" w:rsidR="00631EC5" w:rsidRDefault="00631EC5">
            <w:pPr>
              <w:pStyle w:val="IMIS-Para"/>
              <w:numPr>
                <w:ilvl w:val="0"/>
                <w:numId w:val="14"/>
              </w:numPr>
            </w:pPr>
            <w:r>
              <w:rPr>
                <w:b/>
                <w:bCs/>
              </w:rPr>
              <w:t>Containment Type</w:t>
            </w:r>
            <w:r w:rsidRPr="006314A3">
              <w:t>:</w:t>
            </w:r>
            <w:r>
              <w:t xml:space="preserve"> The drop-down will display the containment type that is related to either the Pit/Holding Tank or Septic Tank toilet connection.</w:t>
            </w:r>
          </w:p>
          <w:p w14:paraId="7DB7BCF9" w14:textId="59FD6C99" w:rsidR="00631EC5" w:rsidRPr="00FB2D88" w:rsidRDefault="00631EC5">
            <w:pPr>
              <w:pStyle w:val="IMIS-Para"/>
              <w:numPr>
                <w:ilvl w:val="0"/>
                <w:numId w:val="14"/>
              </w:numPr>
              <w:rPr>
                <w:b/>
                <w:bCs/>
              </w:rPr>
            </w:pPr>
            <w:r w:rsidRPr="00D3404A">
              <w:rPr>
                <w:b/>
                <w:bCs/>
              </w:rPr>
              <w:t>Containment Size</w:t>
            </w:r>
            <w:r>
              <w:rPr>
                <w:b/>
                <w:bCs/>
              </w:rPr>
              <w:t xml:space="preserve"> </w:t>
            </w:r>
            <w:r w:rsidRPr="00FB2D88">
              <w:rPr>
                <w:b/>
                <w:bCs/>
              </w:rPr>
              <w:t>(m³)</w:t>
            </w:r>
            <w:r w:rsidRPr="006314A3">
              <w:t>:</w:t>
            </w:r>
            <w:r>
              <w:t xml:space="preserve"> Enter the size of the containment building.</w:t>
            </w:r>
          </w:p>
          <w:p w14:paraId="15755909" w14:textId="7397C352" w:rsidR="00631EC5" w:rsidRDefault="00631EC5">
            <w:pPr>
              <w:pStyle w:val="IMIS-Para"/>
              <w:numPr>
                <w:ilvl w:val="0"/>
                <w:numId w:val="14"/>
              </w:numPr>
            </w:pPr>
            <w:r>
              <w:rPr>
                <w:b/>
                <w:bCs/>
              </w:rPr>
              <w:t>Construction Date</w:t>
            </w:r>
            <w:r w:rsidRPr="006314A3">
              <w:t>:</w:t>
            </w:r>
            <w:r>
              <w:t xml:space="preserve"> Select the date when the containment construction was done.</w:t>
            </w:r>
          </w:p>
          <w:p w14:paraId="14401049" w14:textId="3C13C315" w:rsidR="0001019E" w:rsidRPr="003E0AE0" w:rsidRDefault="0001019E">
            <w:pPr>
              <w:pStyle w:val="IMIS-Para"/>
              <w:numPr>
                <w:ilvl w:val="0"/>
                <w:numId w:val="14"/>
              </w:numPr>
              <w:rPr>
                <w:b/>
                <w:bCs/>
              </w:rPr>
            </w:pPr>
            <w:r>
              <w:t>It will display the success message, click Ok and the Application ID will be linked with the added containment and updates in the application. Also, created containment updates in the web system.</w:t>
            </w:r>
          </w:p>
          <w:p w14:paraId="78BD726B" w14:textId="77777777" w:rsidR="0001019E" w:rsidRDefault="0001019E" w:rsidP="0001019E">
            <w:pPr>
              <w:pStyle w:val="IMIS-Para"/>
              <w:ind w:left="1080"/>
              <w:jc w:val="center"/>
              <w:rPr>
                <w:b/>
                <w:bCs/>
              </w:rPr>
            </w:pPr>
            <w:r w:rsidRPr="00405909">
              <w:rPr>
                <w:b/>
                <w:bCs/>
                <w:noProof/>
              </w:rPr>
              <w:lastRenderedPageBreak/>
              <w:drawing>
                <wp:inline distT="0" distB="0" distL="0" distR="0" wp14:anchorId="7E6D0331" wp14:editId="37205A06">
                  <wp:extent cx="2127250" cy="2943136"/>
                  <wp:effectExtent l="0" t="0" r="6350" b="0"/>
                  <wp:docPr id="4841490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6410" b="19737"/>
                          <a:stretch>
                            <a:fillRect/>
                          </a:stretch>
                        </pic:blipFill>
                        <pic:spPr bwMode="auto">
                          <a:xfrm>
                            <a:off x="0" y="0"/>
                            <a:ext cx="2134907" cy="2953730"/>
                          </a:xfrm>
                          <a:prstGeom prst="rect">
                            <a:avLst/>
                          </a:prstGeom>
                          <a:noFill/>
                          <a:ln>
                            <a:noFill/>
                          </a:ln>
                          <a:extLst>
                            <a:ext uri="{53640926-AAD7-44D8-BBD7-CCE9431645EC}">
                              <a14:shadowObscured xmlns:a14="http://schemas.microsoft.com/office/drawing/2010/main"/>
                            </a:ext>
                          </a:extLst>
                        </pic:spPr>
                      </pic:pic>
                    </a:graphicData>
                  </a:graphic>
                </wp:inline>
              </w:drawing>
            </w:r>
          </w:p>
          <w:p w14:paraId="16DB7207" w14:textId="77777777" w:rsidR="0001019E" w:rsidRPr="00533E6B" w:rsidRDefault="0001019E" w:rsidP="00340661">
            <w:pPr>
              <w:pStyle w:val="IMIS-Caption"/>
            </w:pPr>
            <w:r>
              <w:t xml:space="preserve">Building &amp; </w:t>
            </w:r>
            <w:r w:rsidRPr="001B7D84">
              <w:t>Containment</w:t>
            </w:r>
            <w:r>
              <w:t xml:space="preserve"> Linked to Application</w:t>
            </w:r>
          </w:p>
          <w:p w14:paraId="357295E9" w14:textId="15C52268" w:rsidR="00E61A54" w:rsidRDefault="00E61A54" w:rsidP="00E61A54">
            <w:pPr>
              <w:pStyle w:val="IMIS-Para"/>
              <w:ind w:left="360"/>
            </w:pPr>
            <w:r>
              <w:rPr>
                <w:b/>
                <w:bCs/>
              </w:rPr>
              <w:t>Note</w:t>
            </w:r>
            <w:r w:rsidRPr="00E61A54">
              <w:t>:</w:t>
            </w:r>
          </w:p>
          <w:p w14:paraId="6967BC99" w14:textId="77777777" w:rsidR="00631EC5" w:rsidRDefault="00631EC5">
            <w:pPr>
              <w:pStyle w:val="IMIS-Para"/>
              <w:numPr>
                <w:ilvl w:val="0"/>
                <w:numId w:val="14"/>
              </w:numPr>
            </w:pPr>
            <w:r w:rsidRPr="006032B6">
              <w:t>All fields are mandatory</w:t>
            </w:r>
            <w:r>
              <w:t>;</w:t>
            </w:r>
            <w:r w:rsidRPr="006032B6">
              <w:t xml:space="preserve"> the user </w:t>
            </w:r>
            <w:r>
              <w:t xml:space="preserve">is </w:t>
            </w:r>
            <w:r w:rsidRPr="006032B6">
              <w:t xml:space="preserve">required to fill </w:t>
            </w:r>
            <w:r>
              <w:t xml:space="preserve">in </w:t>
            </w:r>
            <w:r w:rsidRPr="006032B6">
              <w:t>all the fields and click the save button.</w:t>
            </w:r>
          </w:p>
          <w:p w14:paraId="0CD014E5" w14:textId="6941F699" w:rsidR="00E50DF5" w:rsidRPr="006032B6" w:rsidRDefault="00E50DF5">
            <w:pPr>
              <w:pStyle w:val="IMIS-Para"/>
              <w:numPr>
                <w:ilvl w:val="0"/>
                <w:numId w:val="14"/>
              </w:numPr>
            </w:pPr>
            <w:r w:rsidRPr="00331C5E">
              <w:t>The</w:t>
            </w:r>
            <w:r>
              <w:t xml:space="preserve"> selected application that was ANF before will change to non-ANF, and the ANF will be removed from the application card, and also the location icon will be removed from the application emptying service form.</w:t>
            </w:r>
          </w:p>
          <w:p w14:paraId="4E594F1A" w14:textId="70F2EB1C" w:rsidR="00C75341" w:rsidRPr="00996054" w:rsidRDefault="00C75341" w:rsidP="00C75341">
            <w:pPr>
              <w:pStyle w:val="IMIS-Para"/>
              <w:ind w:left="360"/>
            </w:pPr>
          </w:p>
        </w:tc>
      </w:tr>
    </w:tbl>
    <w:p w14:paraId="14F9BCCC" w14:textId="488E536A" w:rsidR="009C3F56" w:rsidRPr="00E326D4" w:rsidRDefault="47B35728" w:rsidP="00C538F9">
      <w:pPr>
        <w:pStyle w:val="IMIS-Head1"/>
      </w:pPr>
      <w:bookmarkStart w:id="31" w:name="_Toc229132382"/>
      <w:r>
        <w:lastRenderedPageBreak/>
        <w:t>MISCELLANEOUS (PERMISSIONS)</w:t>
      </w:r>
      <w:bookmarkEnd w:id="3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9"/>
      </w:tblGrid>
      <w:tr w:rsidR="0080655E" w14:paraId="619098D0" w14:textId="77777777" w:rsidTr="008A6960">
        <w:trPr>
          <w:trHeight w:val="5192"/>
        </w:trPr>
        <w:tc>
          <w:tcPr>
            <w:tcW w:w="8299" w:type="dxa"/>
          </w:tcPr>
          <w:p w14:paraId="63CDF111" w14:textId="77777777" w:rsidR="0080655E" w:rsidRPr="00C538F9" w:rsidRDefault="47B35728" w:rsidP="00817E08">
            <w:pPr>
              <w:pStyle w:val="IMIS-Para"/>
              <w:rPr>
                <w:b/>
                <w:bCs/>
              </w:rPr>
            </w:pPr>
            <w:r w:rsidRPr="00C538F9">
              <w:rPr>
                <w:b/>
                <w:bCs/>
              </w:rPr>
              <w:t>Overview:</w:t>
            </w:r>
          </w:p>
          <w:p w14:paraId="274F0D32" w14:textId="1BF1E559" w:rsidR="00331FF2" w:rsidRDefault="47B35728">
            <w:pPr>
              <w:pStyle w:val="IMIS-Para"/>
              <w:numPr>
                <w:ilvl w:val="0"/>
                <w:numId w:val="13"/>
              </w:numPr>
            </w:pPr>
            <w:r>
              <w:t>When the user first uses the application, they must provide the Location Permission to the app.</w:t>
            </w:r>
          </w:p>
          <w:p w14:paraId="3A650BB9" w14:textId="69E8AD75" w:rsidR="00331FF2" w:rsidRDefault="47B35728">
            <w:pPr>
              <w:pStyle w:val="IMIS-Para"/>
              <w:numPr>
                <w:ilvl w:val="0"/>
                <w:numId w:val="13"/>
              </w:numPr>
            </w:pPr>
            <w:r>
              <w:t xml:space="preserve">Allow </w:t>
            </w:r>
            <w:r w:rsidR="00CB630A">
              <w:t xml:space="preserve">BNM </w:t>
            </w:r>
            <w:r>
              <w:t xml:space="preserve">IMIS to access this device's location requested by the app by clicking </w:t>
            </w:r>
            <w:r w:rsidRPr="008A4BF7">
              <w:rPr>
                <w:b/>
                <w:bCs/>
              </w:rPr>
              <w:t>“</w:t>
            </w:r>
            <w:r w:rsidR="00AF5B8E" w:rsidRPr="008A4BF7">
              <w:rPr>
                <w:b/>
                <w:bCs/>
              </w:rPr>
              <w:t>WHILE USING THE APP</w:t>
            </w:r>
            <w:r w:rsidRPr="008A4BF7">
              <w:rPr>
                <w:b/>
                <w:bCs/>
              </w:rPr>
              <w:t>”</w:t>
            </w:r>
            <w:r>
              <w:t>.</w:t>
            </w:r>
          </w:p>
          <w:p w14:paraId="0F404C6E" w14:textId="0A501164" w:rsidR="00331FF2" w:rsidRDefault="008A4BF7">
            <w:pPr>
              <w:pStyle w:val="IMIS-Para"/>
              <w:numPr>
                <w:ilvl w:val="0"/>
                <w:numId w:val="13"/>
              </w:numPr>
            </w:pPr>
            <w:r w:rsidRPr="008A4BF7">
              <w:t>The user is also prompted to turn on location services at all times while using the mobile application</w:t>
            </w:r>
            <w:r w:rsidR="47B35728">
              <w:t>.</w:t>
            </w:r>
          </w:p>
          <w:p w14:paraId="4E2B1702" w14:textId="1C0DE17C" w:rsidR="00E3033E" w:rsidRPr="00E3033E" w:rsidRDefault="00E3033E" w:rsidP="00E3033E">
            <w:pPr>
              <w:pStyle w:val="IMIS-Para"/>
              <w:jc w:val="center"/>
            </w:pPr>
            <w:r w:rsidRPr="00E3033E">
              <w:drawing>
                <wp:inline distT="0" distB="0" distL="0" distR="0" wp14:anchorId="715111F7" wp14:editId="5AE46B58">
                  <wp:extent cx="2984500" cy="4640720"/>
                  <wp:effectExtent l="0" t="0" r="6350" b="7620"/>
                  <wp:docPr id="8128089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87693" cy="4645685"/>
                          </a:xfrm>
                          <a:prstGeom prst="rect">
                            <a:avLst/>
                          </a:prstGeom>
                          <a:noFill/>
                          <a:ln>
                            <a:noFill/>
                          </a:ln>
                        </pic:spPr>
                      </pic:pic>
                    </a:graphicData>
                  </a:graphic>
                </wp:inline>
              </w:drawing>
            </w:r>
          </w:p>
          <w:p w14:paraId="73F179DC" w14:textId="12822633" w:rsidR="00FC0772" w:rsidRPr="00FC0772" w:rsidRDefault="00E90B1E" w:rsidP="00FC0772">
            <w:pPr>
              <w:pStyle w:val="IMIS-Para"/>
              <w:jc w:val="center"/>
            </w:pPr>
            <w:r>
              <w:lastRenderedPageBreak/>
              <w:t xml:space="preserve">      </w:t>
            </w:r>
            <w:r w:rsidR="00FC0772" w:rsidRPr="00FC0772">
              <w:drawing>
                <wp:inline distT="0" distB="0" distL="0" distR="0" wp14:anchorId="10A0628D" wp14:editId="74D9998B">
                  <wp:extent cx="2894225" cy="4152368"/>
                  <wp:effectExtent l="0" t="0" r="1905" b="635"/>
                  <wp:docPr id="14762922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b="7732"/>
                          <a:stretch>
                            <a:fillRect/>
                          </a:stretch>
                        </pic:blipFill>
                        <pic:spPr bwMode="auto">
                          <a:xfrm>
                            <a:off x="0" y="0"/>
                            <a:ext cx="2912612" cy="4178749"/>
                          </a:xfrm>
                          <a:prstGeom prst="rect">
                            <a:avLst/>
                          </a:prstGeom>
                          <a:noFill/>
                          <a:ln>
                            <a:noFill/>
                          </a:ln>
                          <a:extLst>
                            <a:ext uri="{53640926-AAD7-44D8-BBD7-CCE9431645EC}">
                              <a14:shadowObscured xmlns:a14="http://schemas.microsoft.com/office/drawing/2010/main"/>
                            </a:ext>
                          </a:extLst>
                        </pic:spPr>
                      </pic:pic>
                    </a:graphicData>
                  </a:graphic>
                </wp:inline>
              </w:drawing>
            </w:r>
          </w:p>
          <w:p w14:paraId="084735A7" w14:textId="11DCE76F" w:rsidR="00896902" w:rsidRDefault="00896902" w:rsidP="00E3033E">
            <w:pPr>
              <w:pStyle w:val="IMIS-Para"/>
            </w:pPr>
          </w:p>
          <w:p w14:paraId="60BD7881" w14:textId="76677C25" w:rsidR="00331FF2" w:rsidRDefault="47B35728" w:rsidP="00292948">
            <w:pPr>
              <w:pStyle w:val="IMIS-Caption"/>
            </w:pPr>
            <w:r>
              <w:t>Location permission</w:t>
            </w:r>
          </w:p>
          <w:p w14:paraId="41D9F4C9" w14:textId="21D13D21" w:rsidR="00733B8D" w:rsidRPr="00C538F9" w:rsidRDefault="00733B8D" w:rsidP="00FC0772">
            <w:pPr>
              <w:pStyle w:val="IMIS-Para"/>
            </w:pPr>
          </w:p>
        </w:tc>
      </w:tr>
      <w:bookmarkEnd w:id="0"/>
    </w:tbl>
    <w:p w14:paraId="1722F28F" w14:textId="77777777" w:rsidR="0080655E" w:rsidRPr="00C538F9" w:rsidRDefault="0080655E" w:rsidP="00817E08">
      <w:pPr>
        <w:pStyle w:val="IMIS-Para"/>
        <w:rPr>
          <w:lang w:eastAsia="ja-JP" w:bidi="ne-NP"/>
        </w:rPr>
      </w:pPr>
    </w:p>
    <w:sectPr w:rsidR="0080655E" w:rsidRPr="00C538F9" w:rsidSect="00EB2EF0">
      <w:pgSz w:w="11909" w:h="16834" w:code="9"/>
      <w:pgMar w:top="1440" w:right="1440" w:bottom="1440" w:left="1440" w:header="720" w:footer="720"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2AEF4" w14:textId="77777777" w:rsidR="00941FEA" w:rsidRDefault="00941FEA" w:rsidP="000E74F6">
      <w:pPr>
        <w:spacing w:after="0" w:line="240" w:lineRule="auto"/>
      </w:pPr>
      <w:r>
        <w:separator/>
      </w:r>
    </w:p>
  </w:endnote>
  <w:endnote w:type="continuationSeparator" w:id="0">
    <w:p w14:paraId="3FF882F9" w14:textId="77777777" w:rsidR="00941FEA" w:rsidRDefault="00941FEA" w:rsidP="000E7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 Antiqua">
    <w:altName w:val="Palatino Linotype"/>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93" w:csb1="00000000"/>
  </w:font>
  <w:font w:name="Sanskrit Text">
    <w:panose1 w:val="02020503050405020304"/>
    <w:charset w:val="00"/>
    <w:family w:val="roman"/>
    <w:pitch w:val="variable"/>
    <w:sig w:usb0="A0008047"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87F4" w14:textId="5E977B89" w:rsidR="0080655E" w:rsidRPr="000E74F6" w:rsidRDefault="00E274C2" w:rsidP="000E74F6">
    <w:pPr>
      <w:pStyle w:val="Footer"/>
      <w:tabs>
        <w:tab w:val="clear" w:pos="4680"/>
        <w:tab w:val="clear" w:pos="9360"/>
      </w:tabs>
      <w:jc w:val="center"/>
      <w:rPr>
        <w:caps/>
        <w:noProof/>
        <w:color w:val="4472C4" w:themeColor="accent1"/>
      </w:rPr>
    </w:pPr>
    <w:r>
      <w:rPr>
        <w:caps/>
        <w:noProof/>
        <w:color w:val="4472C4" w:themeColor="accent1"/>
        <w:lang w:bidi="ne-NP"/>
      </w:rPr>
      <mc:AlternateContent>
        <mc:Choice Requires="wps">
          <w:drawing>
            <wp:anchor distT="0" distB="0" distL="114300" distR="114300" simplePos="0" relativeHeight="251657728" behindDoc="0" locked="0" layoutInCell="1" allowOverlap="1" wp14:anchorId="01CC4826" wp14:editId="4AD07DB0">
              <wp:simplePos x="0" y="0"/>
              <wp:positionH relativeFrom="page">
                <wp:posOffset>0</wp:posOffset>
              </wp:positionH>
              <wp:positionV relativeFrom="paragraph">
                <wp:posOffset>379466</wp:posOffset>
              </wp:positionV>
              <wp:extent cx="7753350" cy="238125"/>
              <wp:effectExtent l="0" t="0" r="0" b="9525"/>
              <wp:wrapNone/>
              <wp:docPr id="1880025442" name="Rectangle 16"/>
              <wp:cNvGraphicFramePr/>
              <a:graphic xmlns:a="http://schemas.openxmlformats.org/drawingml/2006/main">
                <a:graphicData uri="http://schemas.microsoft.com/office/word/2010/wordprocessingShape">
                  <wps:wsp>
                    <wps:cNvSpPr/>
                    <wps:spPr>
                      <a:xfrm>
                        <a:off x="0" y="0"/>
                        <a:ext cx="7753350" cy="238125"/>
                      </a:xfrm>
                      <a:prstGeom prst="rect">
                        <a:avLst/>
                      </a:prstGeom>
                      <a:solidFill>
                        <a:schemeClr val="accent5">
                          <a:lumMod val="40000"/>
                          <a:lumOff val="60000"/>
                          <a:alpha val="51000"/>
                        </a:schemeClr>
                      </a:solidFill>
                      <a:ln w="3175">
                        <a:noFill/>
                      </a:ln>
                    </wps:spPr>
                    <wps:style>
                      <a:lnRef idx="0">
                        <a:scrgbClr r="0" g="0" b="0"/>
                      </a:lnRef>
                      <a:fillRef idx="0">
                        <a:scrgbClr r="0" g="0" b="0"/>
                      </a:fillRef>
                      <a:effectRef idx="0">
                        <a:scrgbClr r="0" g="0" b="0"/>
                      </a:effectRef>
                      <a:fontRef idx="minor">
                        <a:schemeClr val="lt1"/>
                      </a:fontRef>
                    </wps:style>
                    <wps:txbx>
                      <w:txbxContent>
                        <w:p w14:paraId="7E5BA570" w14:textId="46D8FC3D" w:rsidR="00E274C2" w:rsidRPr="00AF722D" w:rsidRDefault="00000000" w:rsidP="00E274C2">
                          <w:pPr>
                            <w:jc w:val="center"/>
                            <w:rPr>
                              <w:sz w:val="20"/>
                              <w:szCs w:val="20"/>
                            </w:rPr>
                          </w:pPr>
                          <w:sdt>
                            <w:sdtPr>
                              <w:rPr>
                                <w:color w:val="000000" w:themeColor="text1"/>
                                <w:sz w:val="20"/>
                                <w:szCs w:val="20"/>
                              </w:rPr>
                              <w:alias w:val="Company"/>
                              <w:tag w:val=""/>
                              <w:id w:val="502091129"/>
                              <w:placeholder>
                                <w:docPart w:val="F7AA37F632974D93AE3DBA5247BD358A"/>
                              </w:placeholder>
                              <w:dataBinding w:prefixMappings="xmlns:ns0='http://schemas.openxmlformats.org/officeDocument/2006/extended-properties' " w:xpath="/ns0:Properties[1]/ns0:Company[1]" w:storeItemID="{6668398D-A668-4E3E-A5EB-62B293D839F1}"/>
                              <w:text/>
                            </w:sdtPr>
                            <w:sdtContent>
                              <w:r w:rsidR="00FC6A26">
                                <w:rPr>
                                  <w:color w:val="000000" w:themeColor="text1"/>
                                  <w:sz w:val="20"/>
                                  <w:szCs w:val="20"/>
                                </w:rPr>
                                <w:t>Emptying Information Collection App User Manual</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C4826" id="_x0000_s1031" style="position:absolute;left:0;text-align:left;margin-left:0;margin-top:29.9pt;width:610.5pt;height:18.75pt;z-index:2516577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" fillcolor="#bdd6ee [1304]" stroked="f" strokeweight=".25pt">
              <v:fill opacity="33410f"/>
              <v:textbox>
                <w:txbxContent>
                  <w:p w14:paraId="7E5BA570" w14:textId="46D8FC3D" w:rsidR="00E274C2" w:rsidRPr="00AF722D" w:rsidRDefault="00000000" w:rsidP="00E274C2">
                    <w:pPr>
                      <w:jc w:val="center"/>
                      <w:rPr>
                        <w:sz w:val="20"/>
                        <w:szCs w:val="20"/>
                      </w:rPr>
                    </w:pPr>
                    <w:sdt>
                      <w:sdtPr>
                        <w:rPr>
                          <w:color w:val="000000" w:themeColor="text1"/>
                          <w:sz w:val="20"/>
                          <w:szCs w:val="20"/>
                        </w:rPr>
                        <w:alias w:val="Company"/>
                        <w:tag w:val=""/>
                        <w:id w:val="502091129"/>
                        <w:placeholder>
                          <w:docPart w:val="F7AA37F632974D93AE3DBA5247BD358A"/>
                        </w:placeholder>
                        <w:dataBinding w:prefixMappings="xmlns:ns0='http://schemas.openxmlformats.org/officeDocument/2006/extended-properties' " w:xpath="/ns0:Properties[1]/ns0:Company[1]" w:storeItemID="{6668398D-A668-4E3E-A5EB-62B293D839F1}"/>
                        <w:text/>
                      </w:sdtPr>
                      <w:sdtContent>
                        <w:r w:rsidR="00FC6A26">
                          <w:rPr>
                            <w:color w:val="000000" w:themeColor="text1"/>
                            <w:sz w:val="20"/>
                            <w:szCs w:val="20"/>
                          </w:rPr>
                          <w:t>Emptying Information Collection App User Manual</w:t>
                        </w:r>
                      </w:sdtContent>
                    </w:sdt>
                  </w:p>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A4A7" w14:textId="1873F789" w:rsidR="0080655E" w:rsidRDefault="0080655E">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4645A5">
      <w:rPr>
        <w:caps/>
        <w:noProof/>
        <w:color w:val="4472C4" w:themeColor="accent1"/>
      </w:rPr>
      <w:t>13</w:t>
    </w:r>
    <w:r>
      <w:rPr>
        <w:caps/>
        <w:noProof/>
        <w:color w:val="4472C4" w:themeColor="accent1"/>
      </w:rPr>
      <w:fldChar w:fldCharType="end"/>
    </w:r>
  </w:p>
  <w:p w14:paraId="73EA6E83" w14:textId="77777777" w:rsidR="0080655E" w:rsidRDefault="0080655E">
    <w:pPr>
      <w:pStyle w:val="Footer"/>
    </w:pPr>
    <w:r>
      <w:rPr>
        <w:caps/>
        <w:noProof/>
        <w:color w:val="4472C4" w:themeColor="accent1"/>
        <w:lang w:bidi="ne-NP"/>
      </w:rPr>
      <mc:AlternateContent>
        <mc:Choice Requires="wps">
          <w:drawing>
            <wp:anchor distT="0" distB="0" distL="114300" distR="114300" simplePos="0" relativeHeight="251656704" behindDoc="0" locked="0" layoutInCell="1" allowOverlap="1" wp14:anchorId="71EAE9D7" wp14:editId="64850F33">
              <wp:simplePos x="0" y="0"/>
              <wp:positionH relativeFrom="page">
                <wp:posOffset>0</wp:posOffset>
              </wp:positionH>
              <wp:positionV relativeFrom="paragraph">
                <wp:posOffset>377825</wp:posOffset>
              </wp:positionV>
              <wp:extent cx="7753350" cy="238125"/>
              <wp:effectExtent l="0" t="0" r="0" b="9525"/>
              <wp:wrapNone/>
              <wp:docPr id="1581295720" name="Rectangle 16"/>
              <wp:cNvGraphicFramePr/>
              <a:graphic xmlns:a="http://schemas.openxmlformats.org/drawingml/2006/main">
                <a:graphicData uri="http://schemas.microsoft.com/office/word/2010/wordprocessingShape">
                  <wps:wsp>
                    <wps:cNvSpPr/>
                    <wps:spPr>
                      <a:xfrm>
                        <a:off x="0" y="0"/>
                        <a:ext cx="7753350" cy="238125"/>
                      </a:xfrm>
                      <a:prstGeom prst="rect">
                        <a:avLst/>
                      </a:prstGeom>
                      <a:solidFill>
                        <a:schemeClr val="accent5">
                          <a:lumMod val="40000"/>
                          <a:lumOff val="60000"/>
                          <a:alpha val="51000"/>
                        </a:schemeClr>
                      </a:solidFill>
                      <a:ln w="3175">
                        <a:noFill/>
                      </a:ln>
                    </wps:spPr>
                    <wps:style>
                      <a:lnRef idx="0">
                        <a:scrgbClr r="0" g="0" b="0"/>
                      </a:lnRef>
                      <a:fillRef idx="0">
                        <a:scrgbClr r="0" g="0" b="0"/>
                      </a:fillRef>
                      <a:effectRef idx="0">
                        <a:scrgbClr r="0" g="0" b="0"/>
                      </a:effectRef>
                      <a:fontRef idx="minor">
                        <a:schemeClr val="lt1"/>
                      </a:fontRef>
                    </wps:style>
                    <wps:txbx>
                      <w:txbxContent>
                        <w:sdt>
                          <w:sdtPr>
                            <w:rPr>
                              <w:color w:val="000000" w:themeColor="text1"/>
                              <w:sz w:val="20"/>
                              <w:szCs w:val="20"/>
                            </w:rPr>
                            <w:alias w:val="Company"/>
                            <w:tag w:val=""/>
                            <w:id w:val="-823282358"/>
                            <w:dataBinding w:prefixMappings="xmlns:ns0='http://schemas.openxmlformats.org/officeDocument/2006/extended-properties' " w:xpath="/ns0:Properties[1]/ns0:Company[1]" w:storeItemID="{6668398D-A668-4E3E-A5EB-62B293D839F1}"/>
                            <w:text/>
                          </w:sdtPr>
                          <w:sdtContent>
                            <w:p w14:paraId="431FF422" w14:textId="0EA05739" w:rsidR="0080655E" w:rsidRPr="00AF722D" w:rsidRDefault="005A175B" w:rsidP="00BB450E">
                              <w:pPr>
                                <w:jc w:val="center"/>
                                <w:rPr>
                                  <w:sz w:val="20"/>
                                  <w:szCs w:val="20"/>
                                </w:rPr>
                              </w:pPr>
                              <w:r>
                                <w:rPr>
                                  <w:color w:val="000000" w:themeColor="text1"/>
                                  <w:sz w:val="20"/>
                                  <w:szCs w:val="20"/>
                                </w:rPr>
                                <w:t>Emptying Information Collection App User Manual</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EAE9D7" id="_x0000_s1033" style="position:absolute;margin-left:0;margin-top:29.75pt;width:610.5pt;height:18.75pt;z-index:25165670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" fillcolor="#bdd6ee [1304]" stroked="f" strokeweight=".25pt">
              <v:fill opacity="33410f"/>
              <v:textbox>
                <w:txbxContent>
                  <w:sdt>
                    <w:sdtPr>
                      <w:rPr>
                        <w:color w:val="000000" w:themeColor="text1"/>
                        <w:sz w:val="20"/>
                        <w:szCs w:val="20"/>
                      </w:rPr>
                      <w:alias w:val="Company"/>
                      <w:tag w:val=""/>
                      <w:id w:val="-823282358"/>
                      <w:dataBinding w:prefixMappings="xmlns:ns0='http://schemas.openxmlformats.org/officeDocument/2006/extended-properties' " w:xpath="/ns0:Properties[1]/ns0:Company[1]" w:storeItemID="{6668398D-A668-4E3E-A5EB-62B293D839F1}"/>
                      <w:text/>
                    </w:sdtPr>
                    <w:sdtContent>
                      <w:p w14:paraId="431FF422" w14:textId="0EA05739" w:rsidR="0080655E" w:rsidRPr="00AF722D" w:rsidRDefault="005A175B" w:rsidP="00BB450E">
                        <w:pPr>
                          <w:jc w:val="center"/>
                          <w:rPr>
                            <w:sz w:val="20"/>
                            <w:szCs w:val="20"/>
                          </w:rPr>
                        </w:pPr>
                        <w:r>
                          <w:rPr>
                            <w:color w:val="000000" w:themeColor="text1"/>
                            <w:sz w:val="20"/>
                            <w:szCs w:val="20"/>
                          </w:rPr>
                          <w:t>Emptying Information Collection App User Manual</w:t>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0280" w14:textId="77777777" w:rsidR="00941FEA" w:rsidRDefault="00941FEA" w:rsidP="000E74F6">
      <w:pPr>
        <w:spacing w:after="0" w:line="240" w:lineRule="auto"/>
      </w:pPr>
      <w:r>
        <w:separator/>
      </w:r>
    </w:p>
  </w:footnote>
  <w:footnote w:type="continuationSeparator" w:id="0">
    <w:p w14:paraId="0063C725" w14:textId="77777777" w:rsidR="00941FEA" w:rsidRDefault="00941FEA" w:rsidP="000E7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4FB5" w14:textId="74C3C70F" w:rsidR="0080655E" w:rsidRDefault="00E274C2">
    <w:pPr>
      <w:pStyle w:val="Header"/>
    </w:pPr>
    <w:r>
      <w:rPr>
        <w:noProof/>
        <w:bdr w:val="none" w:sz="0" w:space="0" w:color="auto" w:frame="1"/>
        <w:lang w:bidi="ne-NP"/>
      </w:rPr>
      <w:drawing>
        <wp:anchor distT="0" distB="0" distL="114300" distR="114300" simplePos="0" relativeHeight="251655680" behindDoc="1" locked="0" layoutInCell="1" allowOverlap="1" wp14:anchorId="1F47B7B7" wp14:editId="0621D61A">
          <wp:simplePos x="0" y="0"/>
          <wp:positionH relativeFrom="rightMargin">
            <wp:posOffset>-1153795</wp:posOffset>
          </wp:positionH>
          <wp:positionV relativeFrom="page">
            <wp:posOffset>231140</wp:posOffset>
          </wp:positionV>
          <wp:extent cx="1371600" cy="414704"/>
          <wp:effectExtent l="0" t="0" r="0" b="4445"/>
          <wp:wrapTight wrapText="bothSides">
            <wp:wrapPolygon edited="0">
              <wp:start x="4500" y="0"/>
              <wp:lineTo x="0" y="6946"/>
              <wp:lineTo x="0" y="20839"/>
              <wp:lineTo x="3000" y="20839"/>
              <wp:lineTo x="21300" y="18855"/>
              <wp:lineTo x="21300" y="9923"/>
              <wp:lineTo x="6300" y="0"/>
              <wp:lineTo x="4500" y="0"/>
            </wp:wrapPolygon>
          </wp:wrapTight>
          <wp:docPr id="1409130567" name="Picture 1409130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12766" name="Picture 156101276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71600" cy="4147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655E">
      <w:rPr>
        <w:caps/>
        <w:noProof/>
        <w:color w:val="4472C4" w:themeColor="accent1"/>
        <w:lang w:bidi="ne-NP"/>
      </w:rPr>
      <mc:AlternateContent>
        <mc:Choice Requires="wps">
          <w:drawing>
            <wp:anchor distT="0" distB="0" distL="114300" distR="114300" simplePos="0" relativeHeight="251654656" behindDoc="0" locked="0" layoutInCell="1" allowOverlap="1" wp14:anchorId="39051233" wp14:editId="443647EE">
              <wp:simplePos x="0" y="0"/>
              <wp:positionH relativeFrom="page">
                <wp:posOffset>-58420</wp:posOffset>
              </wp:positionH>
              <wp:positionV relativeFrom="page">
                <wp:posOffset>4298</wp:posOffset>
              </wp:positionV>
              <wp:extent cx="10259060" cy="1970022"/>
              <wp:effectExtent l="0" t="0" r="8890" b="0"/>
              <wp:wrapNone/>
              <wp:docPr id="62783264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9060" cy="1970022"/>
                      </a:xfrm>
                      <a:custGeom>
                        <a:avLst/>
                        <a:gdLst>
                          <a:gd name="connsiteX0" fmla="*/ 0 w 10259060"/>
                          <a:gd name="connsiteY0" fmla="*/ 0 h 850265"/>
                          <a:gd name="connsiteX1" fmla="*/ 10259060 w 10259060"/>
                          <a:gd name="connsiteY1" fmla="*/ 0 h 850265"/>
                          <a:gd name="connsiteX2" fmla="*/ 10259060 w 10259060"/>
                          <a:gd name="connsiteY2" fmla="*/ 850265 h 850265"/>
                          <a:gd name="connsiteX3" fmla="*/ 0 w 10259060"/>
                          <a:gd name="connsiteY3" fmla="*/ 850265 h 850265"/>
                          <a:gd name="connsiteX4" fmla="*/ 0 w 10259060"/>
                          <a:gd name="connsiteY4" fmla="*/ 0 h 850265"/>
                          <a:gd name="connsiteX0" fmla="*/ 0 w 10259060"/>
                          <a:gd name="connsiteY0" fmla="*/ 0 h 850265"/>
                          <a:gd name="connsiteX1" fmla="*/ 10259060 w 10259060"/>
                          <a:gd name="connsiteY1" fmla="*/ 0 h 850265"/>
                          <a:gd name="connsiteX2" fmla="*/ 10259060 w 10259060"/>
                          <a:gd name="connsiteY2" fmla="*/ 850265 h 850265"/>
                          <a:gd name="connsiteX3" fmla="*/ 6241311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79334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265672 w 10259060"/>
                          <a:gd name="connsiteY3" fmla="*/ 124358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75400 w 10259060"/>
                          <a:gd name="connsiteY3" fmla="*/ 0 h 850265"/>
                          <a:gd name="connsiteX4" fmla="*/ 0 w 10259060"/>
                          <a:gd name="connsiteY4" fmla="*/ 850265 h 850265"/>
                          <a:gd name="connsiteX5" fmla="*/ 0 w 10259060"/>
                          <a:gd name="connsiteY5" fmla="*/ 0 h 850265"/>
                          <a:gd name="connsiteX0" fmla="*/ 0 w 10259060"/>
                          <a:gd name="connsiteY0" fmla="*/ 10285 h 1021197"/>
                          <a:gd name="connsiteX1" fmla="*/ 10259060 w 10259060"/>
                          <a:gd name="connsiteY1" fmla="*/ 10285 h 1021197"/>
                          <a:gd name="connsiteX2" fmla="*/ 10259060 w 10259060"/>
                          <a:gd name="connsiteY2" fmla="*/ 860550 h 1021197"/>
                          <a:gd name="connsiteX3" fmla="*/ 8595360 w 10259060"/>
                          <a:gd name="connsiteY3" fmla="*/ 975891 h 1021197"/>
                          <a:gd name="connsiteX4" fmla="*/ 6375400 w 10259060"/>
                          <a:gd name="connsiteY4" fmla="*/ 10285 h 1021197"/>
                          <a:gd name="connsiteX5" fmla="*/ 0 w 10259060"/>
                          <a:gd name="connsiteY5" fmla="*/ 860550 h 1021197"/>
                          <a:gd name="connsiteX6" fmla="*/ 0 w 10259060"/>
                          <a:gd name="connsiteY6" fmla="*/ 10285 h 1021197"/>
                          <a:gd name="connsiteX0" fmla="*/ 0 w 10259060"/>
                          <a:gd name="connsiteY0" fmla="*/ 1715 h 1937943"/>
                          <a:gd name="connsiteX1" fmla="*/ 10259060 w 10259060"/>
                          <a:gd name="connsiteY1" fmla="*/ 1715 h 1937943"/>
                          <a:gd name="connsiteX2" fmla="*/ 10259060 w 10259060"/>
                          <a:gd name="connsiteY2" fmla="*/ 851980 h 1937943"/>
                          <a:gd name="connsiteX3" fmla="*/ 8595360 w 10259060"/>
                          <a:gd name="connsiteY3" fmla="*/ 967321 h 1937943"/>
                          <a:gd name="connsiteX4" fmla="*/ 9165946 w 10259060"/>
                          <a:gd name="connsiteY4" fmla="*/ 1922864 h 1937943"/>
                          <a:gd name="connsiteX5" fmla="*/ 6375400 w 10259060"/>
                          <a:gd name="connsiteY5" fmla="*/ 1715 h 1937943"/>
                          <a:gd name="connsiteX6" fmla="*/ 0 w 10259060"/>
                          <a:gd name="connsiteY6" fmla="*/ 851980 h 1937943"/>
                          <a:gd name="connsiteX7" fmla="*/ 0 w 10259060"/>
                          <a:gd name="connsiteY7" fmla="*/ 1715 h 1937943"/>
                          <a:gd name="connsiteX0" fmla="*/ 0 w 10259060"/>
                          <a:gd name="connsiteY0" fmla="*/ 3428 h 1939703"/>
                          <a:gd name="connsiteX1" fmla="*/ 10259060 w 10259060"/>
                          <a:gd name="connsiteY1" fmla="*/ 3428 h 1939703"/>
                          <a:gd name="connsiteX2" fmla="*/ 10259060 w 10259060"/>
                          <a:gd name="connsiteY2" fmla="*/ 853693 h 1939703"/>
                          <a:gd name="connsiteX3" fmla="*/ 8595360 w 10259060"/>
                          <a:gd name="connsiteY3" fmla="*/ 969034 h 1939703"/>
                          <a:gd name="connsiteX4" fmla="*/ 9165946 w 10259060"/>
                          <a:gd name="connsiteY4" fmla="*/ 1924577 h 1939703"/>
                          <a:gd name="connsiteX5" fmla="*/ 6176107 w 10259060"/>
                          <a:gd name="connsiteY5" fmla="*/ 1713 h 1939703"/>
                          <a:gd name="connsiteX6" fmla="*/ 0 w 10259060"/>
                          <a:gd name="connsiteY6" fmla="*/ 853693 h 1939703"/>
                          <a:gd name="connsiteX7" fmla="*/ 0 w 10259060"/>
                          <a:gd name="connsiteY7" fmla="*/ 3428 h 1939703"/>
                          <a:gd name="connsiteX0" fmla="*/ 0 w 10259060"/>
                          <a:gd name="connsiteY0" fmla="*/ 5139 h 1941462"/>
                          <a:gd name="connsiteX1" fmla="*/ 10259060 w 10259060"/>
                          <a:gd name="connsiteY1" fmla="*/ 5139 h 1941462"/>
                          <a:gd name="connsiteX2" fmla="*/ 10259060 w 10259060"/>
                          <a:gd name="connsiteY2" fmla="*/ 855404 h 1941462"/>
                          <a:gd name="connsiteX3" fmla="*/ 8595360 w 10259060"/>
                          <a:gd name="connsiteY3" fmla="*/ 970745 h 1941462"/>
                          <a:gd name="connsiteX4" fmla="*/ 9165946 w 10259060"/>
                          <a:gd name="connsiteY4" fmla="*/ 1926288 h 1941462"/>
                          <a:gd name="connsiteX5" fmla="*/ 6029569 w 10259060"/>
                          <a:gd name="connsiteY5" fmla="*/ 1711 h 1941462"/>
                          <a:gd name="connsiteX6" fmla="*/ 0 w 10259060"/>
                          <a:gd name="connsiteY6" fmla="*/ 855404 h 1941462"/>
                          <a:gd name="connsiteX7" fmla="*/ 0 w 10259060"/>
                          <a:gd name="connsiteY7" fmla="*/ 5139 h 1941462"/>
                          <a:gd name="connsiteX0" fmla="*/ 0 w 10259060"/>
                          <a:gd name="connsiteY0" fmla="*/ 5139 h 1941462"/>
                          <a:gd name="connsiteX1" fmla="*/ 10259060 w 10259060"/>
                          <a:gd name="connsiteY1" fmla="*/ 5139 h 1941462"/>
                          <a:gd name="connsiteX2" fmla="*/ 10259060 w 10259060"/>
                          <a:gd name="connsiteY2" fmla="*/ 855404 h 1941462"/>
                          <a:gd name="connsiteX3" fmla="*/ 8595360 w 10259060"/>
                          <a:gd name="connsiteY3" fmla="*/ 970745 h 1941462"/>
                          <a:gd name="connsiteX4" fmla="*/ 9165946 w 10259060"/>
                          <a:gd name="connsiteY4" fmla="*/ 1926288 h 1941462"/>
                          <a:gd name="connsiteX5" fmla="*/ 6029569 w 10259060"/>
                          <a:gd name="connsiteY5" fmla="*/ 1711 h 1941462"/>
                          <a:gd name="connsiteX6" fmla="*/ 0 w 10259060"/>
                          <a:gd name="connsiteY6" fmla="*/ 855404 h 1941462"/>
                          <a:gd name="connsiteX7" fmla="*/ 0 w 10259060"/>
                          <a:gd name="connsiteY7" fmla="*/ 5139 h 1941462"/>
                          <a:gd name="connsiteX0" fmla="*/ 0 w 10259060"/>
                          <a:gd name="connsiteY0" fmla="*/ 5122 h 1926289"/>
                          <a:gd name="connsiteX1" fmla="*/ 10259060 w 10259060"/>
                          <a:gd name="connsiteY1" fmla="*/ 5122 h 1926289"/>
                          <a:gd name="connsiteX2" fmla="*/ 10259060 w 10259060"/>
                          <a:gd name="connsiteY2" fmla="*/ 855387 h 1926289"/>
                          <a:gd name="connsiteX3" fmla="*/ 8595360 w 10259060"/>
                          <a:gd name="connsiteY3" fmla="*/ 970728 h 1926289"/>
                          <a:gd name="connsiteX4" fmla="*/ 9165946 w 10259060"/>
                          <a:gd name="connsiteY4" fmla="*/ 1926271 h 1926289"/>
                          <a:gd name="connsiteX5" fmla="*/ 8118230 w 10259060"/>
                          <a:gd name="connsiteY5" fmla="*/ 940186 h 1926289"/>
                          <a:gd name="connsiteX6" fmla="*/ 6029569 w 10259060"/>
                          <a:gd name="connsiteY6" fmla="*/ 1694 h 1926289"/>
                          <a:gd name="connsiteX7" fmla="*/ 0 w 10259060"/>
                          <a:gd name="connsiteY7" fmla="*/ 855387 h 1926289"/>
                          <a:gd name="connsiteX8" fmla="*/ 0 w 10259060"/>
                          <a:gd name="connsiteY8" fmla="*/ 5122 h 19262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259060" h="1926289">
                            <a:moveTo>
                              <a:pt x="0" y="5122"/>
                            </a:moveTo>
                            <a:lnTo>
                              <a:pt x="10259060" y="5122"/>
                            </a:lnTo>
                            <a:lnTo>
                              <a:pt x="10259060" y="855387"/>
                            </a:lnTo>
                            <a:cubicBezTo>
                              <a:pt x="9800116" y="878552"/>
                              <a:pt x="9242637" y="1112439"/>
                              <a:pt x="8595360" y="970728"/>
                            </a:cubicBezTo>
                            <a:cubicBezTo>
                              <a:pt x="8186403" y="905341"/>
                              <a:pt x="9245468" y="1931361"/>
                              <a:pt x="9165946" y="1926271"/>
                            </a:cubicBezTo>
                            <a:cubicBezTo>
                              <a:pt x="9086424" y="1921181"/>
                              <a:pt x="8640960" y="1260949"/>
                              <a:pt x="8118230" y="940186"/>
                            </a:cubicBezTo>
                            <a:cubicBezTo>
                              <a:pt x="7595501" y="619423"/>
                              <a:pt x="7295661" y="-37680"/>
                              <a:pt x="6029569" y="1694"/>
                            </a:cubicBezTo>
                            <a:cubicBezTo>
                              <a:pt x="3890759" y="165865"/>
                              <a:pt x="2009856" y="570823"/>
                              <a:pt x="0" y="855387"/>
                            </a:cubicBezTo>
                            <a:lnTo>
                              <a:pt x="0" y="5122"/>
                            </a:lnTo>
                            <a:close/>
                          </a:path>
                        </a:pathLst>
                      </a:custGeom>
                      <a:solidFill>
                        <a:schemeClr val="accent5">
                          <a:lumMod val="40000"/>
                          <a:lumOff val="60000"/>
                          <a:alpha val="51000"/>
                        </a:schemeClr>
                      </a:solidFill>
                      <a:ln w="3175">
                        <a:noFill/>
                      </a:ln>
                    </wps:spPr>
                    <wps:style>
                      <a:lnRef idx="0">
                        <a:scrgbClr r="0" g="0" b="0"/>
                      </a:lnRef>
                      <a:fillRef idx="0">
                        <a:scrgbClr r="0" g="0" b="0"/>
                      </a:fillRef>
                      <a:effectRef idx="0">
                        <a:scrgbClr r="0" g="0" b="0"/>
                      </a:effectRef>
                      <a:fontRef idx="minor">
                        <a:schemeClr val="lt1"/>
                      </a:fontRef>
                    </wps:style>
                    <wps:txbx>
                      <w:txbxContent>
                        <w:p w14:paraId="597B746C" w14:textId="77777777" w:rsidR="0080655E" w:rsidRPr="003C7115" w:rsidRDefault="0080655E" w:rsidP="00CB1891">
                          <w:pPr>
                            <w:jc w:val="center"/>
                            <w:rPr>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9051233" id="Rectangle 16" o:spid="_x0000_s1030" style="position:absolute;margin-left:-4.6pt;margin-top:.35pt;width:807.8pt;height:155.1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coordsize="10259060,192628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" adj="-11796480,,5400" path="m,5122r10259060,l10259060,855387c9800116,878552,9242637,1112439,8595360,970728v-408957,-65387,650108,960633,570586,955543c9086424,1921181,8640960,1260949,8118230,940186,7595501,619423,7295661,-37680,6029569,1694,3890759,165865,2009856,570823,,855387l,5122xe" fillcolor="#bdd6ee [1304]" stroked="f" strokeweight=".25pt">
              <v:fill opacity="33410f"/>
              <v:stroke joinstyle="miter"/>
              <v:formulas/>
              <v:path arrowok="t" o:connecttype="custom" o:connectlocs="0,5238;10259060,5238;10259060,874807;8595360,992767;9165946,1970004;8118230,961531;6029569,1732;0,874807;0,5238" o:connectangles="0,0,0,0,0,0,0,0,0" textboxrect="0,0,10259060,1926289"/>
              <v:textbox>
                <w:txbxContent>
                  <w:p w14:paraId="597B746C" w14:textId="77777777" w:rsidR="0080655E" w:rsidRPr="003C7115" w:rsidRDefault="0080655E" w:rsidP="00CB1891">
                    <w:pPr>
                      <w:jc w:val="center"/>
                      <w:rPr>
                        <w:color w:val="FF0000"/>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2DC58" w14:textId="62308B7C" w:rsidR="004C0C9A" w:rsidRDefault="004C0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7DA8" w14:textId="56C5EB39" w:rsidR="004C0C9A" w:rsidRDefault="003A037B">
    <w:pPr>
      <w:pStyle w:val="Header"/>
    </w:pPr>
    <w:r>
      <w:rPr>
        <w:noProof/>
        <w:bdr w:val="none" w:sz="0" w:space="0" w:color="auto" w:frame="1"/>
        <w:lang w:bidi="ne-NP"/>
      </w:rPr>
      <w:drawing>
        <wp:anchor distT="0" distB="0" distL="114300" distR="114300" simplePos="0" relativeHeight="251659776" behindDoc="1" locked="0" layoutInCell="1" allowOverlap="1" wp14:anchorId="491F0447" wp14:editId="27D15C5B">
          <wp:simplePos x="0" y="0"/>
          <wp:positionH relativeFrom="rightMargin">
            <wp:posOffset>-1131627</wp:posOffset>
          </wp:positionH>
          <wp:positionV relativeFrom="page">
            <wp:posOffset>185926</wp:posOffset>
          </wp:positionV>
          <wp:extent cx="1371600" cy="414704"/>
          <wp:effectExtent l="0" t="0" r="0" b="4445"/>
          <wp:wrapTight wrapText="bothSides">
            <wp:wrapPolygon edited="0">
              <wp:start x="4500" y="0"/>
              <wp:lineTo x="0" y="6946"/>
              <wp:lineTo x="0" y="20839"/>
              <wp:lineTo x="3000" y="20839"/>
              <wp:lineTo x="21300" y="18855"/>
              <wp:lineTo x="21300" y="9923"/>
              <wp:lineTo x="6300" y="0"/>
              <wp:lineTo x="4500" y="0"/>
            </wp:wrapPolygon>
          </wp:wrapTight>
          <wp:docPr id="1843043631" name="Picture 184304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12766" name="Picture 156101276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71600" cy="414704"/>
                  </a:xfrm>
                  <a:prstGeom prst="rect">
                    <a:avLst/>
                  </a:prstGeom>
                  <a:noFill/>
                  <a:ln>
                    <a:noFill/>
                  </a:ln>
                </pic:spPr>
              </pic:pic>
            </a:graphicData>
          </a:graphic>
          <wp14:sizeRelH relativeFrom="margin">
            <wp14:pctWidth>0</wp14:pctWidth>
          </wp14:sizeRelH>
          <wp14:sizeRelV relativeFrom="margin">
            <wp14:pctHeight>0</wp14:pctHeight>
          </wp14:sizeRelV>
        </wp:anchor>
      </w:drawing>
    </w:r>
    <w:r>
      <w:rPr>
        <w:caps/>
        <w:noProof/>
        <w:color w:val="4472C4" w:themeColor="accent1"/>
        <w:lang w:bidi="ne-NP"/>
      </w:rPr>
      <mc:AlternateContent>
        <mc:Choice Requires="wps">
          <w:drawing>
            <wp:anchor distT="0" distB="0" distL="114300" distR="114300" simplePos="0" relativeHeight="251658752" behindDoc="0" locked="0" layoutInCell="1" allowOverlap="1" wp14:anchorId="4B1E5A98" wp14:editId="59C95B7C">
              <wp:simplePos x="0" y="0"/>
              <wp:positionH relativeFrom="page">
                <wp:posOffset>-161365</wp:posOffset>
              </wp:positionH>
              <wp:positionV relativeFrom="page">
                <wp:align>top</wp:align>
              </wp:positionV>
              <wp:extent cx="10259060" cy="2003999"/>
              <wp:effectExtent l="0" t="0" r="8890" b="0"/>
              <wp:wrapNone/>
              <wp:docPr id="169401575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9060" cy="2003999"/>
                      </a:xfrm>
                      <a:custGeom>
                        <a:avLst/>
                        <a:gdLst>
                          <a:gd name="connsiteX0" fmla="*/ 0 w 10259060"/>
                          <a:gd name="connsiteY0" fmla="*/ 0 h 850265"/>
                          <a:gd name="connsiteX1" fmla="*/ 10259060 w 10259060"/>
                          <a:gd name="connsiteY1" fmla="*/ 0 h 850265"/>
                          <a:gd name="connsiteX2" fmla="*/ 10259060 w 10259060"/>
                          <a:gd name="connsiteY2" fmla="*/ 850265 h 850265"/>
                          <a:gd name="connsiteX3" fmla="*/ 0 w 10259060"/>
                          <a:gd name="connsiteY3" fmla="*/ 850265 h 850265"/>
                          <a:gd name="connsiteX4" fmla="*/ 0 w 10259060"/>
                          <a:gd name="connsiteY4" fmla="*/ 0 h 850265"/>
                          <a:gd name="connsiteX0" fmla="*/ 0 w 10259060"/>
                          <a:gd name="connsiteY0" fmla="*/ 0 h 850265"/>
                          <a:gd name="connsiteX1" fmla="*/ 10259060 w 10259060"/>
                          <a:gd name="connsiteY1" fmla="*/ 0 h 850265"/>
                          <a:gd name="connsiteX2" fmla="*/ 10259060 w 10259060"/>
                          <a:gd name="connsiteY2" fmla="*/ 850265 h 850265"/>
                          <a:gd name="connsiteX3" fmla="*/ 6241311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79334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265672 w 10259060"/>
                          <a:gd name="connsiteY3" fmla="*/ 124358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75400 w 10259060"/>
                          <a:gd name="connsiteY3" fmla="*/ 0 h 850265"/>
                          <a:gd name="connsiteX4" fmla="*/ 0 w 10259060"/>
                          <a:gd name="connsiteY4" fmla="*/ 850265 h 850265"/>
                          <a:gd name="connsiteX5" fmla="*/ 0 w 10259060"/>
                          <a:gd name="connsiteY5" fmla="*/ 0 h 850265"/>
                          <a:gd name="connsiteX0" fmla="*/ 0 w 10259060"/>
                          <a:gd name="connsiteY0" fmla="*/ 10285 h 1021197"/>
                          <a:gd name="connsiteX1" fmla="*/ 10259060 w 10259060"/>
                          <a:gd name="connsiteY1" fmla="*/ 10285 h 1021197"/>
                          <a:gd name="connsiteX2" fmla="*/ 10259060 w 10259060"/>
                          <a:gd name="connsiteY2" fmla="*/ 860550 h 1021197"/>
                          <a:gd name="connsiteX3" fmla="*/ 8595360 w 10259060"/>
                          <a:gd name="connsiteY3" fmla="*/ 975891 h 1021197"/>
                          <a:gd name="connsiteX4" fmla="*/ 6375400 w 10259060"/>
                          <a:gd name="connsiteY4" fmla="*/ 10285 h 1021197"/>
                          <a:gd name="connsiteX5" fmla="*/ 0 w 10259060"/>
                          <a:gd name="connsiteY5" fmla="*/ 860550 h 1021197"/>
                          <a:gd name="connsiteX6" fmla="*/ 0 w 10259060"/>
                          <a:gd name="connsiteY6" fmla="*/ 10285 h 1021197"/>
                          <a:gd name="connsiteX0" fmla="*/ 0 w 10259060"/>
                          <a:gd name="connsiteY0" fmla="*/ 1715 h 1937943"/>
                          <a:gd name="connsiteX1" fmla="*/ 10259060 w 10259060"/>
                          <a:gd name="connsiteY1" fmla="*/ 1715 h 1937943"/>
                          <a:gd name="connsiteX2" fmla="*/ 10259060 w 10259060"/>
                          <a:gd name="connsiteY2" fmla="*/ 851980 h 1937943"/>
                          <a:gd name="connsiteX3" fmla="*/ 8595360 w 10259060"/>
                          <a:gd name="connsiteY3" fmla="*/ 967321 h 1937943"/>
                          <a:gd name="connsiteX4" fmla="*/ 9165946 w 10259060"/>
                          <a:gd name="connsiteY4" fmla="*/ 1922864 h 1937943"/>
                          <a:gd name="connsiteX5" fmla="*/ 6375400 w 10259060"/>
                          <a:gd name="connsiteY5" fmla="*/ 1715 h 1937943"/>
                          <a:gd name="connsiteX6" fmla="*/ 0 w 10259060"/>
                          <a:gd name="connsiteY6" fmla="*/ 851980 h 1937943"/>
                          <a:gd name="connsiteX7" fmla="*/ 0 w 10259060"/>
                          <a:gd name="connsiteY7" fmla="*/ 1715 h 1937943"/>
                          <a:gd name="connsiteX0" fmla="*/ 0 w 10259060"/>
                          <a:gd name="connsiteY0" fmla="*/ 3428 h 1939703"/>
                          <a:gd name="connsiteX1" fmla="*/ 10259060 w 10259060"/>
                          <a:gd name="connsiteY1" fmla="*/ 3428 h 1939703"/>
                          <a:gd name="connsiteX2" fmla="*/ 10259060 w 10259060"/>
                          <a:gd name="connsiteY2" fmla="*/ 853693 h 1939703"/>
                          <a:gd name="connsiteX3" fmla="*/ 8595360 w 10259060"/>
                          <a:gd name="connsiteY3" fmla="*/ 969034 h 1939703"/>
                          <a:gd name="connsiteX4" fmla="*/ 9165946 w 10259060"/>
                          <a:gd name="connsiteY4" fmla="*/ 1924577 h 1939703"/>
                          <a:gd name="connsiteX5" fmla="*/ 6176107 w 10259060"/>
                          <a:gd name="connsiteY5" fmla="*/ 1713 h 1939703"/>
                          <a:gd name="connsiteX6" fmla="*/ 0 w 10259060"/>
                          <a:gd name="connsiteY6" fmla="*/ 853693 h 1939703"/>
                          <a:gd name="connsiteX7" fmla="*/ 0 w 10259060"/>
                          <a:gd name="connsiteY7" fmla="*/ 3428 h 1939703"/>
                          <a:gd name="connsiteX0" fmla="*/ 0 w 10259060"/>
                          <a:gd name="connsiteY0" fmla="*/ 5139 h 1941462"/>
                          <a:gd name="connsiteX1" fmla="*/ 10259060 w 10259060"/>
                          <a:gd name="connsiteY1" fmla="*/ 5139 h 1941462"/>
                          <a:gd name="connsiteX2" fmla="*/ 10259060 w 10259060"/>
                          <a:gd name="connsiteY2" fmla="*/ 855404 h 1941462"/>
                          <a:gd name="connsiteX3" fmla="*/ 8595360 w 10259060"/>
                          <a:gd name="connsiteY3" fmla="*/ 970745 h 1941462"/>
                          <a:gd name="connsiteX4" fmla="*/ 9165946 w 10259060"/>
                          <a:gd name="connsiteY4" fmla="*/ 1926288 h 1941462"/>
                          <a:gd name="connsiteX5" fmla="*/ 6029569 w 10259060"/>
                          <a:gd name="connsiteY5" fmla="*/ 1711 h 1941462"/>
                          <a:gd name="connsiteX6" fmla="*/ 0 w 10259060"/>
                          <a:gd name="connsiteY6" fmla="*/ 855404 h 1941462"/>
                          <a:gd name="connsiteX7" fmla="*/ 0 w 10259060"/>
                          <a:gd name="connsiteY7" fmla="*/ 5139 h 1941462"/>
                          <a:gd name="connsiteX0" fmla="*/ 0 w 10259060"/>
                          <a:gd name="connsiteY0" fmla="*/ 5139 h 1941462"/>
                          <a:gd name="connsiteX1" fmla="*/ 10259060 w 10259060"/>
                          <a:gd name="connsiteY1" fmla="*/ 5139 h 1941462"/>
                          <a:gd name="connsiteX2" fmla="*/ 10259060 w 10259060"/>
                          <a:gd name="connsiteY2" fmla="*/ 855404 h 1941462"/>
                          <a:gd name="connsiteX3" fmla="*/ 8595360 w 10259060"/>
                          <a:gd name="connsiteY3" fmla="*/ 970745 h 1941462"/>
                          <a:gd name="connsiteX4" fmla="*/ 9165946 w 10259060"/>
                          <a:gd name="connsiteY4" fmla="*/ 1926288 h 1941462"/>
                          <a:gd name="connsiteX5" fmla="*/ 6029569 w 10259060"/>
                          <a:gd name="connsiteY5" fmla="*/ 1711 h 1941462"/>
                          <a:gd name="connsiteX6" fmla="*/ 0 w 10259060"/>
                          <a:gd name="connsiteY6" fmla="*/ 855404 h 1941462"/>
                          <a:gd name="connsiteX7" fmla="*/ 0 w 10259060"/>
                          <a:gd name="connsiteY7" fmla="*/ 5139 h 1941462"/>
                          <a:gd name="connsiteX0" fmla="*/ 0 w 10259060"/>
                          <a:gd name="connsiteY0" fmla="*/ 5122 h 1926289"/>
                          <a:gd name="connsiteX1" fmla="*/ 10259060 w 10259060"/>
                          <a:gd name="connsiteY1" fmla="*/ 5122 h 1926289"/>
                          <a:gd name="connsiteX2" fmla="*/ 10259060 w 10259060"/>
                          <a:gd name="connsiteY2" fmla="*/ 855387 h 1926289"/>
                          <a:gd name="connsiteX3" fmla="*/ 8595360 w 10259060"/>
                          <a:gd name="connsiteY3" fmla="*/ 970728 h 1926289"/>
                          <a:gd name="connsiteX4" fmla="*/ 9165946 w 10259060"/>
                          <a:gd name="connsiteY4" fmla="*/ 1926271 h 1926289"/>
                          <a:gd name="connsiteX5" fmla="*/ 8118230 w 10259060"/>
                          <a:gd name="connsiteY5" fmla="*/ 940186 h 1926289"/>
                          <a:gd name="connsiteX6" fmla="*/ 6029569 w 10259060"/>
                          <a:gd name="connsiteY6" fmla="*/ 1694 h 1926289"/>
                          <a:gd name="connsiteX7" fmla="*/ 0 w 10259060"/>
                          <a:gd name="connsiteY7" fmla="*/ 855387 h 1926289"/>
                          <a:gd name="connsiteX8" fmla="*/ 0 w 10259060"/>
                          <a:gd name="connsiteY8" fmla="*/ 5122 h 19262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259060" h="1926289">
                            <a:moveTo>
                              <a:pt x="0" y="5122"/>
                            </a:moveTo>
                            <a:lnTo>
                              <a:pt x="10259060" y="5122"/>
                            </a:lnTo>
                            <a:lnTo>
                              <a:pt x="10259060" y="855387"/>
                            </a:lnTo>
                            <a:cubicBezTo>
                              <a:pt x="9800116" y="878552"/>
                              <a:pt x="9242637" y="1112439"/>
                              <a:pt x="8595360" y="970728"/>
                            </a:cubicBezTo>
                            <a:cubicBezTo>
                              <a:pt x="8186403" y="905341"/>
                              <a:pt x="9245468" y="1931361"/>
                              <a:pt x="9165946" y="1926271"/>
                            </a:cubicBezTo>
                            <a:cubicBezTo>
                              <a:pt x="9086424" y="1921181"/>
                              <a:pt x="8640960" y="1260949"/>
                              <a:pt x="8118230" y="940186"/>
                            </a:cubicBezTo>
                            <a:cubicBezTo>
                              <a:pt x="7595501" y="619423"/>
                              <a:pt x="7295661" y="-37680"/>
                              <a:pt x="6029569" y="1694"/>
                            </a:cubicBezTo>
                            <a:cubicBezTo>
                              <a:pt x="3890759" y="165865"/>
                              <a:pt x="2009856" y="570823"/>
                              <a:pt x="0" y="855387"/>
                            </a:cubicBezTo>
                            <a:lnTo>
                              <a:pt x="0" y="5122"/>
                            </a:lnTo>
                            <a:close/>
                          </a:path>
                        </a:pathLst>
                      </a:custGeom>
                      <a:solidFill>
                        <a:schemeClr val="accent5">
                          <a:lumMod val="40000"/>
                          <a:lumOff val="60000"/>
                          <a:alpha val="51000"/>
                        </a:schemeClr>
                      </a:solidFill>
                      <a:ln w="3175">
                        <a:noFill/>
                      </a:ln>
                    </wps:spPr>
                    <wps:style>
                      <a:lnRef idx="0">
                        <a:scrgbClr r="0" g="0" b="0"/>
                      </a:lnRef>
                      <a:fillRef idx="0">
                        <a:scrgbClr r="0" g="0" b="0"/>
                      </a:fillRef>
                      <a:effectRef idx="0">
                        <a:scrgbClr r="0" g="0" b="0"/>
                      </a:effectRef>
                      <a:fontRef idx="minor">
                        <a:schemeClr val="lt1"/>
                      </a:fontRef>
                    </wps:style>
                    <wps:txbx>
                      <w:txbxContent>
                        <w:p w14:paraId="24BE5C88" w14:textId="77777777" w:rsidR="003A037B" w:rsidRPr="003C7115" w:rsidRDefault="003A037B" w:rsidP="003A037B">
                          <w:pPr>
                            <w:jc w:val="center"/>
                            <w:rPr>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B1E5A98" id="_x0000_s1032" style="position:absolute;margin-left:-12.7pt;margin-top:0;width:807.8pt;height:157.8pt;z-index:251658752;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middle" coordsize="10259060,192628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" adj="-11796480,,5400" path="m,5122r10259060,l10259060,855387c9800116,878552,9242637,1112439,8595360,970728v-408957,-65387,650108,960633,570586,955543c9086424,1921181,8640960,1260949,8118230,940186,7595501,619423,7295661,-37680,6029569,1694,3890759,165865,2009856,570823,,855387l,5122xe" fillcolor="#bdd6ee [1304]" stroked="f" strokeweight=".25pt">
              <v:fill opacity="33410f"/>
              <v:stroke joinstyle="miter"/>
              <v:formulas/>
              <v:path arrowok="t" o:connecttype="custom" o:connectlocs="0,5329;10259060,5329;10259060,889895;8595360,1009889;9165946,2003980;8118230,978115;6029569,1762;0,889895;0,5329" o:connectangles="0,0,0,0,0,0,0,0,0" textboxrect="0,0,10259060,1926289"/>
              <v:textbox>
                <w:txbxContent>
                  <w:p w14:paraId="24BE5C88" w14:textId="77777777" w:rsidR="003A037B" w:rsidRPr="003C7115" w:rsidRDefault="003A037B" w:rsidP="003A037B">
                    <w:pPr>
                      <w:jc w:val="center"/>
                      <w:rPr>
                        <w:color w:val="FF0000"/>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D1F6" w14:textId="15B880C4" w:rsidR="004C0C9A" w:rsidRDefault="004C0C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D066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55437"/>
    <w:multiLevelType w:val="hybridMultilevel"/>
    <w:tmpl w:val="45E6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9523C"/>
    <w:multiLevelType w:val="hybridMultilevel"/>
    <w:tmpl w:val="CBF896E6"/>
    <w:lvl w:ilvl="0" w:tplc="8D6E34F2">
      <w:start w:val="1"/>
      <w:numFmt w:val="bullet"/>
      <w:pStyle w:val="IMIS-para-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9196E"/>
    <w:multiLevelType w:val="multilevel"/>
    <w:tmpl w:val="0B7AA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4025BD"/>
    <w:multiLevelType w:val="hybridMultilevel"/>
    <w:tmpl w:val="292E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676B69"/>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6" w15:restartNumberingAfterBreak="0">
    <w:nsid w:val="337A13E3"/>
    <w:multiLevelType w:val="hybridMultilevel"/>
    <w:tmpl w:val="1F7E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CF7ABA"/>
    <w:multiLevelType w:val="multilevel"/>
    <w:tmpl w:val="127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01F03"/>
    <w:multiLevelType w:val="hybridMultilevel"/>
    <w:tmpl w:val="DE88B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C71224"/>
    <w:multiLevelType w:val="hybridMultilevel"/>
    <w:tmpl w:val="1128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046A7F"/>
    <w:multiLevelType w:val="hybridMultilevel"/>
    <w:tmpl w:val="F55430C8"/>
    <w:lvl w:ilvl="0" w:tplc="CF2C84AE">
      <w:start w:val="1"/>
      <w:numFmt w:val="upperLetter"/>
      <w:pStyle w:val="IMIS-Appendix"/>
      <w:lvlText w:val="Appendix %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447719"/>
    <w:multiLevelType w:val="multilevel"/>
    <w:tmpl w:val="4368751C"/>
    <w:lvl w:ilvl="0">
      <w:start w:val="1"/>
      <w:numFmt w:val="decimal"/>
      <w:pStyle w:val="IMIS-Head1"/>
      <w:suff w:val="space"/>
      <w:lvlText w:val="Chapter %1"/>
      <w:lvlJc w:val="left"/>
      <w:pPr>
        <w:ind w:left="0" w:firstLine="0"/>
      </w:pPr>
      <w:rPr>
        <w:b/>
        <w:bCs/>
        <w:i w:val="0"/>
        <w:iCs w:val="0"/>
        <w:caps w:val="0"/>
        <w:smallCaps w:val="0"/>
        <w:strike w:val="0"/>
        <w:dstrike w:val="0"/>
        <w:outline w:val="0"/>
        <w:shadow w:val="0"/>
        <w:emboss w:val="0"/>
        <w:imprint w:val="0"/>
        <w:noProof w:val="0"/>
        <w:vanish w:val="0"/>
        <w:spacing w:val="0"/>
        <w:kern w:val="0"/>
        <w:position w:val="0"/>
        <w:sz w:val="2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IMIS-Head2"/>
      <w:suff w:val="space"/>
      <w:lvlText w:val="%1.%2"/>
      <w:lvlJc w:val="left"/>
      <w:pPr>
        <w:ind w:left="1224" w:hanging="1224"/>
      </w:pPr>
    </w:lvl>
    <w:lvl w:ilvl="2">
      <w:start w:val="1"/>
      <w:numFmt w:val="decimal"/>
      <w:pStyle w:val="IMIS-Head3"/>
      <w:lvlText w:val="%1.%2.%3"/>
      <w:lvlJc w:val="left"/>
      <w:pPr>
        <w:ind w:left="0" w:firstLine="0"/>
      </w:pPr>
    </w:lvl>
    <w:lvl w:ilvl="3">
      <w:start w:val="1"/>
      <w:numFmt w:val="lowerLetter"/>
      <w:pStyle w:val="IMIS-Head4"/>
      <w:lvlText w:val="%4."/>
      <w:lvlJc w:val="left"/>
      <w:pPr>
        <w:ind w:left="0" w:firstLine="0"/>
      </w:pPr>
    </w:lvl>
    <w:lvl w:ilvl="4">
      <w:start w:val="1"/>
      <w:numFmt w:val="lowerRoman"/>
      <w:pStyle w:val="IMIS-Head5"/>
      <w:lvlText w:val=" %5."/>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Restart w:val="1"/>
      <w:pStyle w:val="IMIS-Caption"/>
      <w:suff w:val="space"/>
      <w:lvlText w:val="Figure %1-%9"/>
      <w:lvlJc w:val="left"/>
      <w:pPr>
        <w:ind w:left="0" w:firstLine="0"/>
      </w:pPr>
      <w:rPr>
        <w:color w:val="2E74B5" w:themeColor="accent5" w:themeShade="BF"/>
        <w:sz w:val="16"/>
      </w:rPr>
    </w:lvl>
  </w:abstractNum>
  <w:abstractNum w:abstractNumId="12" w15:restartNumberingAfterBreak="0">
    <w:nsid w:val="52211105"/>
    <w:multiLevelType w:val="hybridMultilevel"/>
    <w:tmpl w:val="5C9C5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5DBD6969"/>
    <w:multiLevelType w:val="multilevel"/>
    <w:tmpl w:val="82D83C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8CA56A9"/>
    <w:multiLevelType w:val="hybridMultilevel"/>
    <w:tmpl w:val="A0AEC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8266750">
    <w:abstractNumId w:val="11"/>
  </w:num>
  <w:num w:numId="2" w16cid:durableId="1696465608">
    <w:abstractNumId w:val="5"/>
  </w:num>
  <w:num w:numId="3" w16cid:durableId="768351784">
    <w:abstractNumId w:val="10"/>
  </w:num>
  <w:num w:numId="4" w16cid:durableId="1342387863">
    <w:abstractNumId w:val="0"/>
  </w:num>
  <w:num w:numId="5" w16cid:durableId="1722706411">
    <w:abstractNumId w:val="11"/>
  </w:num>
  <w:num w:numId="6" w16cid:durableId="45687576">
    <w:abstractNumId w:val="2"/>
  </w:num>
  <w:num w:numId="7" w16cid:durableId="1096437503">
    <w:abstractNumId w:val="1"/>
  </w:num>
  <w:num w:numId="8" w16cid:durableId="488332588">
    <w:abstractNumId w:val="8"/>
  </w:num>
  <w:num w:numId="9" w16cid:durableId="250041465">
    <w:abstractNumId w:val="13"/>
  </w:num>
  <w:num w:numId="10" w16cid:durableId="1623000786">
    <w:abstractNumId w:val="3"/>
  </w:num>
  <w:num w:numId="11" w16cid:durableId="1982344809">
    <w:abstractNumId w:val="4"/>
  </w:num>
  <w:num w:numId="12" w16cid:durableId="91750424">
    <w:abstractNumId w:val="9"/>
  </w:num>
  <w:num w:numId="13" w16cid:durableId="280722216">
    <w:abstractNumId w:val="14"/>
  </w:num>
  <w:num w:numId="14" w16cid:durableId="631833731">
    <w:abstractNumId w:val="12"/>
  </w:num>
  <w:num w:numId="15" w16cid:durableId="142040503">
    <w:abstractNumId w:val="7"/>
  </w:num>
  <w:num w:numId="16" w16cid:durableId="1681270547">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E3NjG0sDQ1MzK3sDRW0lEKTi0uzszPAykwNK8FADoyvMotAAAA"/>
  </w:docVars>
  <w:rsids>
    <w:rsidRoot w:val="00F11657"/>
    <w:rsid w:val="000020BB"/>
    <w:rsid w:val="000022BA"/>
    <w:rsid w:val="00002F32"/>
    <w:rsid w:val="000030BE"/>
    <w:rsid w:val="000033E3"/>
    <w:rsid w:val="00003801"/>
    <w:rsid w:val="00003E4F"/>
    <w:rsid w:val="00004D4C"/>
    <w:rsid w:val="0001019E"/>
    <w:rsid w:val="00011D9A"/>
    <w:rsid w:val="00012E46"/>
    <w:rsid w:val="0001348E"/>
    <w:rsid w:val="00014ECC"/>
    <w:rsid w:val="0001630A"/>
    <w:rsid w:val="00016AB2"/>
    <w:rsid w:val="000173EC"/>
    <w:rsid w:val="000216FF"/>
    <w:rsid w:val="00021BB9"/>
    <w:rsid w:val="0002296C"/>
    <w:rsid w:val="0002355D"/>
    <w:rsid w:val="00027F72"/>
    <w:rsid w:val="00031699"/>
    <w:rsid w:val="00031893"/>
    <w:rsid w:val="000322AB"/>
    <w:rsid w:val="00033EAD"/>
    <w:rsid w:val="000342C8"/>
    <w:rsid w:val="00035376"/>
    <w:rsid w:val="00036A77"/>
    <w:rsid w:val="00037853"/>
    <w:rsid w:val="00044035"/>
    <w:rsid w:val="00053600"/>
    <w:rsid w:val="000548C8"/>
    <w:rsid w:val="0005671B"/>
    <w:rsid w:val="0005776A"/>
    <w:rsid w:val="00057B1D"/>
    <w:rsid w:val="0006639A"/>
    <w:rsid w:val="0006726B"/>
    <w:rsid w:val="00067E39"/>
    <w:rsid w:val="00071F4B"/>
    <w:rsid w:val="000728A5"/>
    <w:rsid w:val="00074023"/>
    <w:rsid w:val="0007479F"/>
    <w:rsid w:val="00075E38"/>
    <w:rsid w:val="00076EF5"/>
    <w:rsid w:val="00080D1F"/>
    <w:rsid w:val="00081CF2"/>
    <w:rsid w:val="00082826"/>
    <w:rsid w:val="000835ED"/>
    <w:rsid w:val="0009185E"/>
    <w:rsid w:val="00091DEE"/>
    <w:rsid w:val="000935B0"/>
    <w:rsid w:val="000950E3"/>
    <w:rsid w:val="00095381"/>
    <w:rsid w:val="000962D9"/>
    <w:rsid w:val="000975AA"/>
    <w:rsid w:val="00097714"/>
    <w:rsid w:val="000A2D3C"/>
    <w:rsid w:val="000A4EAC"/>
    <w:rsid w:val="000A6017"/>
    <w:rsid w:val="000B5491"/>
    <w:rsid w:val="000B56EE"/>
    <w:rsid w:val="000B6A07"/>
    <w:rsid w:val="000B7748"/>
    <w:rsid w:val="000C26F3"/>
    <w:rsid w:val="000C396E"/>
    <w:rsid w:val="000C47F0"/>
    <w:rsid w:val="000D1D59"/>
    <w:rsid w:val="000D53A5"/>
    <w:rsid w:val="000D697D"/>
    <w:rsid w:val="000E013D"/>
    <w:rsid w:val="000E21B9"/>
    <w:rsid w:val="000E264E"/>
    <w:rsid w:val="000E29C6"/>
    <w:rsid w:val="000E313A"/>
    <w:rsid w:val="000E3B8A"/>
    <w:rsid w:val="000E74F6"/>
    <w:rsid w:val="000F70CD"/>
    <w:rsid w:val="000F73AB"/>
    <w:rsid w:val="00100A25"/>
    <w:rsid w:val="00102D59"/>
    <w:rsid w:val="0010345A"/>
    <w:rsid w:val="00104C83"/>
    <w:rsid w:val="00106E4B"/>
    <w:rsid w:val="00110808"/>
    <w:rsid w:val="001147A4"/>
    <w:rsid w:val="00115383"/>
    <w:rsid w:val="00115B3C"/>
    <w:rsid w:val="0012176C"/>
    <w:rsid w:val="00121E75"/>
    <w:rsid w:val="001242FF"/>
    <w:rsid w:val="00131651"/>
    <w:rsid w:val="00131E97"/>
    <w:rsid w:val="0013320C"/>
    <w:rsid w:val="001362B4"/>
    <w:rsid w:val="00141F4A"/>
    <w:rsid w:val="00144A0A"/>
    <w:rsid w:val="00144DCF"/>
    <w:rsid w:val="001452A5"/>
    <w:rsid w:val="00146587"/>
    <w:rsid w:val="0015128B"/>
    <w:rsid w:val="001523DA"/>
    <w:rsid w:val="00154DAE"/>
    <w:rsid w:val="00157842"/>
    <w:rsid w:val="00160071"/>
    <w:rsid w:val="00160D17"/>
    <w:rsid w:val="00161E6A"/>
    <w:rsid w:val="001640D3"/>
    <w:rsid w:val="001653AF"/>
    <w:rsid w:val="00166C86"/>
    <w:rsid w:val="001676BE"/>
    <w:rsid w:val="00174060"/>
    <w:rsid w:val="0017438F"/>
    <w:rsid w:val="00183C5F"/>
    <w:rsid w:val="0018433E"/>
    <w:rsid w:val="001863C8"/>
    <w:rsid w:val="00191404"/>
    <w:rsid w:val="00192E40"/>
    <w:rsid w:val="001A0459"/>
    <w:rsid w:val="001A293B"/>
    <w:rsid w:val="001A74E5"/>
    <w:rsid w:val="001B41E5"/>
    <w:rsid w:val="001B526C"/>
    <w:rsid w:val="001B5729"/>
    <w:rsid w:val="001B7D84"/>
    <w:rsid w:val="001C0C0E"/>
    <w:rsid w:val="001C3243"/>
    <w:rsid w:val="001C3CDE"/>
    <w:rsid w:val="001C40DF"/>
    <w:rsid w:val="001C45EE"/>
    <w:rsid w:val="001D0B3C"/>
    <w:rsid w:val="001E008E"/>
    <w:rsid w:val="001E4263"/>
    <w:rsid w:val="001E46BB"/>
    <w:rsid w:val="001E7E9F"/>
    <w:rsid w:val="001E7FAD"/>
    <w:rsid w:val="001F04B8"/>
    <w:rsid w:val="001F262D"/>
    <w:rsid w:val="001F6F6A"/>
    <w:rsid w:val="00201B4B"/>
    <w:rsid w:val="00204DFA"/>
    <w:rsid w:val="00204FC0"/>
    <w:rsid w:val="00206063"/>
    <w:rsid w:val="002071EC"/>
    <w:rsid w:val="0020752B"/>
    <w:rsid w:val="0021081F"/>
    <w:rsid w:val="00210C0E"/>
    <w:rsid w:val="00212DAA"/>
    <w:rsid w:val="002144D4"/>
    <w:rsid w:val="0022082E"/>
    <w:rsid w:val="00220FB0"/>
    <w:rsid w:val="00222CDC"/>
    <w:rsid w:val="00223E22"/>
    <w:rsid w:val="00224619"/>
    <w:rsid w:val="00225D3E"/>
    <w:rsid w:val="002263A6"/>
    <w:rsid w:val="00226762"/>
    <w:rsid w:val="00226CAC"/>
    <w:rsid w:val="00226EF5"/>
    <w:rsid w:val="002275C5"/>
    <w:rsid w:val="00230258"/>
    <w:rsid w:val="00231A2C"/>
    <w:rsid w:val="00234892"/>
    <w:rsid w:val="00240010"/>
    <w:rsid w:val="00241A76"/>
    <w:rsid w:val="00241D69"/>
    <w:rsid w:val="0024549F"/>
    <w:rsid w:val="00250859"/>
    <w:rsid w:val="0025097C"/>
    <w:rsid w:val="002524B8"/>
    <w:rsid w:val="00254E6E"/>
    <w:rsid w:val="002626E2"/>
    <w:rsid w:val="002634BB"/>
    <w:rsid w:val="002653A3"/>
    <w:rsid w:val="00267701"/>
    <w:rsid w:val="00270628"/>
    <w:rsid w:val="002707F0"/>
    <w:rsid w:val="002727F8"/>
    <w:rsid w:val="002766AC"/>
    <w:rsid w:val="002802C5"/>
    <w:rsid w:val="00280BF7"/>
    <w:rsid w:val="00282F77"/>
    <w:rsid w:val="0028321F"/>
    <w:rsid w:val="00284A95"/>
    <w:rsid w:val="00286094"/>
    <w:rsid w:val="00287ED6"/>
    <w:rsid w:val="00290F74"/>
    <w:rsid w:val="00292457"/>
    <w:rsid w:val="00292948"/>
    <w:rsid w:val="00294BD8"/>
    <w:rsid w:val="0029539B"/>
    <w:rsid w:val="00296F83"/>
    <w:rsid w:val="002A15DA"/>
    <w:rsid w:val="002A3D0A"/>
    <w:rsid w:val="002A5D4E"/>
    <w:rsid w:val="002A6EE6"/>
    <w:rsid w:val="002A74CA"/>
    <w:rsid w:val="002B16E2"/>
    <w:rsid w:val="002B17D3"/>
    <w:rsid w:val="002B2FE1"/>
    <w:rsid w:val="002B3544"/>
    <w:rsid w:val="002B55D1"/>
    <w:rsid w:val="002B61F7"/>
    <w:rsid w:val="002C28B5"/>
    <w:rsid w:val="002C589D"/>
    <w:rsid w:val="002D0631"/>
    <w:rsid w:val="002D076A"/>
    <w:rsid w:val="002D23B7"/>
    <w:rsid w:val="002D423F"/>
    <w:rsid w:val="002D5941"/>
    <w:rsid w:val="002D7A3F"/>
    <w:rsid w:val="002E1526"/>
    <w:rsid w:val="002E40AB"/>
    <w:rsid w:val="002E4EA0"/>
    <w:rsid w:val="002E6AA1"/>
    <w:rsid w:val="002F0D21"/>
    <w:rsid w:val="002F3412"/>
    <w:rsid w:val="002F5DFF"/>
    <w:rsid w:val="002F640A"/>
    <w:rsid w:val="002F7537"/>
    <w:rsid w:val="00301844"/>
    <w:rsid w:val="00301E41"/>
    <w:rsid w:val="00302D58"/>
    <w:rsid w:val="00303B48"/>
    <w:rsid w:val="0030507B"/>
    <w:rsid w:val="003052C1"/>
    <w:rsid w:val="003064C8"/>
    <w:rsid w:val="00310541"/>
    <w:rsid w:val="00310666"/>
    <w:rsid w:val="0031312F"/>
    <w:rsid w:val="00313643"/>
    <w:rsid w:val="0031391C"/>
    <w:rsid w:val="0031598F"/>
    <w:rsid w:val="00315C0B"/>
    <w:rsid w:val="003174E0"/>
    <w:rsid w:val="00317BB3"/>
    <w:rsid w:val="003206B7"/>
    <w:rsid w:val="00321C00"/>
    <w:rsid w:val="00322C06"/>
    <w:rsid w:val="00323813"/>
    <w:rsid w:val="00325855"/>
    <w:rsid w:val="00331C5E"/>
    <w:rsid w:val="00331FF2"/>
    <w:rsid w:val="003334BD"/>
    <w:rsid w:val="00340661"/>
    <w:rsid w:val="00341551"/>
    <w:rsid w:val="00343DCB"/>
    <w:rsid w:val="00345A36"/>
    <w:rsid w:val="00347B1A"/>
    <w:rsid w:val="00352E45"/>
    <w:rsid w:val="00353A96"/>
    <w:rsid w:val="003623A7"/>
    <w:rsid w:val="00362561"/>
    <w:rsid w:val="00365103"/>
    <w:rsid w:val="003654F4"/>
    <w:rsid w:val="003673E4"/>
    <w:rsid w:val="00367A8E"/>
    <w:rsid w:val="00367AC7"/>
    <w:rsid w:val="003710F3"/>
    <w:rsid w:val="00373987"/>
    <w:rsid w:val="0038157A"/>
    <w:rsid w:val="00382C48"/>
    <w:rsid w:val="00384E74"/>
    <w:rsid w:val="00392015"/>
    <w:rsid w:val="003942BA"/>
    <w:rsid w:val="00397287"/>
    <w:rsid w:val="003A0065"/>
    <w:rsid w:val="003A037B"/>
    <w:rsid w:val="003A11BA"/>
    <w:rsid w:val="003A21E8"/>
    <w:rsid w:val="003A3C82"/>
    <w:rsid w:val="003A5856"/>
    <w:rsid w:val="003A66A7"/>
    <w:rsid w:val="003B2271"/>
    <w:rsid w:val="003B2E8F"/>
    <w:rsid w:val="003B5381"/>
    <w:rsid w:val="003B5626"/>
    <w:rsid w:val="003D07B7"/>
    <w:rsid w:val="003D1003"/>
    <w:rsid w:val="003D121B"/>
    <w:rsid w:val="003D4290"/>
    <w:rsid w:val="003D559C"/>
    <w:rsid w:val="003D55E4"/>
    <w:rsid w:val="003D6084"/>
    <w:rsid w:val="003D6DE7"/>
    <w:rsid w:val="003E0AE0"/>
    <w:rsid w:val="003E267B"/>
    <w:rsid w:val="003E30DA"/>
    <w:rsid w:val="003E326B"/>
    <w:rsid w:val="003E51C6"/>
    <w:rsid w:val="003E7806"/>
    <w:rsid w:val="003F0F70"/>
    <w:rsid w:val="003F1F45"/>
    <w:rsid w:val="003F2B66"/>
    <w:rsid w:val="003F47A9"/>
    <w:rsid w:val="003F4ED4"/>
    <w:rsid w:val="003F5015"/>
    <w:rsid w:val="003F6A12"/>
    <w:rsid w:val="003F6F89"/>
    <w:rsid w:val="003F7760"/>
    <w:rsid w:val="003F79A5"/>
    <w:rsid w:val="0040050E"/>
    <w:rsid w:val="00401083"/>
    <w:rsid w:val="004052E4"/>
    <w:rsid w:val="0040533D"/>
    <w:rsid w:val="004055FA"/>
    <w:rsid w:val="00405909"/>
    <w:rsid w:val="00411D44"/>
    <w:rsid w:val="00412807"/>
    <w:rsid w:val="00415872"/>
    <w:rsid w:val="0041623D"/>
    <w:rsid w:val="00417CAE"/>
    <w:rsid w:val="004266AE"/>
    <w:rsid w:val="004302CD"/>
    <w:rsid w:val="00433501"/>
    <w:rsid w:val="00434567"/>
    <w:rsid w:val="004346C7"/>
    <w:rsid w:val="004355A1"/>
    <w:rsid w:val="00435CA0"/>
    <w:rsid w:val="0043696F"/>
    <w:rsid w:val="004404C0"/>
    <w:rsid w:val="00440BB9"/>
    <w:rsid w:val="0044364B"/>
    <w:rsid w:val="00444F8C"/>
    <w:rsid w:val="00445E48"/>
    <w:rsid w:val="00446710"/>
    <w:rsid w:val="00450AE6"/>
    <w:rsid w:val="00452EBF"/>
    <w:rsid w:val="00461EE8"/>
    <w:rsid w:val="0046324E"/>
    <w:rsid w:val="00463A8F"/>
    <w:rsid w:val="00463D4C"/>
    <w:rsid w:val="004645A5"/>
    <w:rsid w:val="00465E00"/>
    <w:rsid w:val="004711FD"/>
    <w:rsid w:val="00474F40"/>
    <w:rsid w:val="00475F16"/>
    <w:rsid w:val="00476FAE"/>
    <w:rsid w:val="004774B4"/>
    <w:rsid w:val="00484849"/>
    <w:rsid w:val="00486240"/>
    <w:rsid w:val="00486440"/>
    <w:rsid w:val="004877C1"/>
    <w:rsid w:val="004966DE"/>
    <w:rsid w:val="00496F74"/>
    <w:rsid w:val="004A15F2"/>
    <w:rsid w:val="004A339E"/>
    <w:rsid w:val="004A38C2"/>
    <w:rsid w:val="004A47C6"/>
    <w:rsid w:val="004A51E1"/>
    <w:rsid w:val="004A7916"/>
    <w:rsid w:val="004B0886"/>
    <w:rsid w:val="004B5D76"/>
    <w:rsid w:val="004B5EF1"/>
    <w:rsid w:val="004C0C9A"/>
    <w:rsid w:val="004C280B"/>
    <w:rsid w:val="004C36EC"/>
    <w:rsid w:val="004C7932"/>
    <w:rsid w:val="004D6DCE"/>
    <w:rsid w:val="004D78CE"/>
    <w:rsid w:val="004E0FE5"/>
    <w:rsid w:val="004E227B"/>
    <w:rsid w:val="004E42B1"/>
    <w:rsid w:val="004F6C64"/>
    <w:rsid w:val="005022BA"/>
    <w:rsid w:val="00506CBB"/>
    <w:rsid w:val="00507A6D"/>
    <w:rsid w:val="00507B18"/>
    <w:rsid w:val="00507E97"/>
    <w:rsid w:val="00507EBE"/>
    <w:rsid w:val="005116F9"/>
    <w:rsid w:val="00511D9E"/>
    <w:rsid w:val="00517DBD"/>
    <w:rsid w:val="0052119F"/>
    <w:rsid w:val="005234C1"/>
    <w:rsid w:val="0052463C"/>
    <w:rsid w:val="00524EEB"/>
    <w:rsid w:val="00525F3A"/>
    <w:rsid w:val="00526869"/>
    <w:rsid w:val="00527F21"/>
    <w:rsid w:val="00530B2F"/>
    <w:rsid w:val="00533E6B"/>
    <w:rsid w:val="0053559B"/>
    <w:rsid w:val="00541680"/>
    <w:rsid w:val="005418A7"/>
    <w:rsid w:val="00542023"/>
    <w:rsid w:val="00551255"/>
    <w:rsid w:val="00552A5D"/>
    <w:rsid w:val="00560750"/>
    <w:rsid w:val="0056103B"/>
    <w:rsid w:val="00561CF6"/>
    <w:rsid w:val="005625F3"/>
    <w:rsid w:val="00564780"/>
    <w:rsid w:val="00565FD2"/>
    <w:rsid w:val="00566601"/>
    <w:rsid w:val="005671D4"/>
    <w:rsid w:val="0057002A"/>
    <w:rsid w:val="00573B69"/>
    <w:rsid w:val="005740D9"/>
    <w:rsid w:val="00574C4D"/>
    <w:rsid w:val="00576D8D"/>
    <w:rsid w:val="005800E1"/>
    <w:rsid w:val="00584011"/>
    <w:rsid w:val="005848D4"/>
    <w:rsid w:val="005900FE"/>
    <w:rsid w:val="00595917"/>
    <w:rsid w:val="0059608A"/>
    <w:rsid w:val="00597082"/>
    <w:rsid w:val="005A1509"/>
    <w:rsid w:val="005A170E"/>
    <w:rsid w:val="005A175B"/>
    <w:rsid w:val="005A1F4F"/>
    <w:rsid w:val="005A35CE"/>
    <w:rsid w:val="005A3D13"/>
    <w:rsid w:val="005A5004"/>
    <w:rsid w:val="005B0645"/>
    <w:rsid w:val="005B240A"/>
    <w:rsid w:val="005B33EE"/>
    <w:rsid w:val="005B3907"/>
    <w:rsid w:val="005B563C"/>
    <w:rsid w:val="005B616D"/>
    <w:rsid w:val="005B79D5"/>
    <w:rsid w:val="005C02A3"/>
    <w:rsid w:val="005C2186"/>
    <w:rsid w:val="005C2B0E"/>
    <w:rsid w:val="005C3139"/>
    <w:rsid w:val="005C4B4A"/>
    <w:rsid w:val="005C7422"/>
    <w:rsid w:val="005D0A3A"/>
    <w:rsid w:val="005D10E8"/>
    <w:rsid w:val="005D666F"/>
    <w:rsid w:val="005D6C2A"/>
    <w:rsid w:val="005E008B"/>
    <w:rsid w:val="005E0635"/>
    <w:rsid w:val="005E5744"/>
    <w:rsid w:val="005E6233"/>
    <w:rsid w:val="005E7DE4"/>
    <w:rsid w:val="005F0598"/>
    <w:rsid w:val="005F0C4F"/>
    <w:rsid w:val="005F2590"/>
    <w:rsid w:val="005F3E24"/>
    <w:rsid w:val="005F65F2"/>
    <w:rsid w:val="006029CC"/>
    <w:rsid w:val="006032B6"/>
    <w:rsid w:val="006053EF"/>
    <w:rsid w:val="0060685E"/>
    <w:rsid w:val="006108A9"/>
    <w:rsid w:val="00610938"/>
    <w:rsid w:val="0061174D"/>
    <w:rsid w:val="00611AEE"/>
    <w:rsid w:val="0061303B"/>
    <w:rsid w:val="00613FF8"/>
    <w:rsid w:val="00617A9F"/>
    <w:rsid w:val="00620ABE"/>
    <w:rsid w:val="006217D9"/>
    <w:rsid w:val="00622153"/>
    <w:rsid w:val="006225B6"/>
    <w:rsid w:val="00627204"/>
    <w:rsid w:val="00627517"/>
    <w:rsid w:val="006314A3"/>
    <w:rsid w:val="00631EC5"/>
    <w:rsid w:val="00632D4D"/>
    <w:rsid w:val="00635804"/>
    <w:rsid w:val="00641FEA"/>
    <w:rsid w:val="006450FC"/>
    <w:rsid w:val="00645836"/>
    <w:rsid w:val="00653C08"/>
    <w:rsid w:val="00655D58"/>
    <w:rsid w:val="0065692F"/>
    <w:rsid w:val="00657A48"/>
    <w:rsid w:val="00660284"/>
    <w:rsid w:val="006638BB"/>
    <w:rsid w:val="00667317"/>
    <w:rsid w:val="00670F69"/>
    <w:rsid w:val="00673A4A"/>
    <w:rsid w:val="00676137"/>
    <w:rsid w:val="00685764"/>
    <w:rsid w:val="0068674E"/>
    <w:rsid w:val="00687111"/>
    <w:rsid w:val="0069019F"/>
    <w:rsid w:val="00690964"/>
    <w:rsid w:val="00692CE5"/>
    <w:rsid w:val="00693B15"/>
    <w:rsid w:val="00694420"/>
    <w:rsid w:val="00697D81"/>
    <w:rsid w:val="006A145E"/>
    <w:rsid w:val="006A7953"/>
    <w:rsid w:val="006A7DCA"/>
    <w:rsid w:val="006A7F67"/>
    <w:rsid w:val="006B31E4"/>
    <w:rsid w:val="006B4793"/>
    <w:rsid w:val="006B66E4"/>
    <w:rsid w:val="006C06B9"/>
    <w:rsid w:val="006C32AD"/>
    <w:rsid w:val="006C36AC"/>
    <w:rsid w:val="006C3731"/>
    <w:rsid w:val="006C4D19"/>
    <w:rsid w:val="006C5558"/>
    <w:rsid w:val="006C6688"/>
    <w:rsid w:val="006C6BAB"/>
    <w:rsid w:val="006D0AD3"/>
    <w:rsid w:val="006D0E78"/>
    <w:rsid w:val="006E1EE5"/>
    <w:rsid w:val="006E437B"/>
    <w:rsid w:val="006E6AC3"/>
    <w:rsid w:val="006F00B5"/>
    <w:rsid w:val="006F433F"/>
    <w:rsid w:val="006F5543"/>
    <w:rsid w:val="006F5EE8"/>
    <w:rsid w:val="006F68E8"/>
    <w:rsid w:val="00700C41"/>
    <w:rsid w:val="00700DA6"/>
    <w:rsid w:val="007029C4"/>
    <w:rsid w:val="00703030"/>
    <w:rsid w:val="007036EA"/>
    <w:rsid w:val="007049D5"/>
    <w:rsid w:val="00705165"/>
    <w:rsid w:val="007060EC"/>
    <w:rsid w:val="00706187"/>
    <w:rsid w:val="0070673C"/>
    <w:rsid w:val="007073AA"/>
    <w:rsid w:val="00710468"/>
    <w:rsid w:val="00710DA9"/>
    <w:rsid w:val="00711785"/>
    <w:rsid w:val="007151E4"/>
    <w:rsid w:val="0071574C"/>
    <w:rsid w:val="00717073"/>
    <w:rsid w:val="0072175A"/>
    <w:rsid w:val="00723272"/>
    <w:rsid w:val="00723771"/>
    <w:rsid w:val="00724BF3"/>
    <w:rsid w:val="00725251"/>
    <w:rsid w:val="00731A34"/>
    <w:rsid w:val="00733B8D"/>
    <w:rsid w:val="007342FC"/>
    <w:rsid w:val="0073542C"/>
    <w:rsid w:val="00740CA9"/>
    <w:rsid w:val="007410A8"/>
    <w:rsid w:val="007421AB"/>
    <w:rsid w:val="0074220B"/>
    <w:rsid w:val="00745259"/>
    <w:rsid w:val="0074734F"/>
    <w:rsid w:val="00750C1A"/>
    <w:rsid w:val="00753672"/>
    <w:rsid w:val="0075470E"/>
    <w:rsid w:val="00760F6E"/>
    <w:rsid w:val="007620BB"/>
    <w:rsid w:val="00765CA1"/>
    <w:rsid w:val="00767367"/>
    <w:rsid w:val="00770685"/>
    <w:rsid w:val="00775123"/>
    <w:rsid w:val="00776557"/>
    <w:rsid w:val="007804BF"/>
    <w:rsid w:val="00780E5A"/>
    <w:rsid w:val="0078139F"/>
    <w:rsid w:val="007813EE"/>
    <w:rsid w:val="00782311"/>
    <w:rsid w:val="007864C5"/>
    <w:rsid w:val="00786BA8"/>
    <w:rsid w:val="00786EAD"/>
    <w:rsid w:val="007927D1"/>
    <w:rsid w:val="00796504"/>
    <w:rsid w:val="0079659F"/>
    <w:rsid w:val="007A26AA"/>
    <w:rsid w:val="007A35A2"/>
    <w:rsid w:val="007A402B"/>
    <w:rsid w:val="007B695D"/>
    <w:rsid w:val="007C2386"/>
    <w:rsid w:val="007C3F82"/>
    <w:rsid w:val="007C470F"/>
    <w:rsid w:val="007C57F4"/>
    <w:rsid w:val="007C6687"/>
    <w:rsid w:val="007D2CA1"/>
    <w:rsid w:val="007D5071"/>
    <w:rsid w:val="007D56FA"/>
    <w:rsid w:val="007D5E38"/>
    <w:rsid w:val="007D7ABC"/>
    <w:rsid w:val="007E0E7B"/>
    <w:rsid w:val="007E2BFD"/>
    <w:rsid w:val="007E3535"/>
    <w:rsid w:val="007E4142"/>
    <w:rsid w:val="007F04A7"/>
    <w:rsid w:val="007F0790"/>
    <w:rsid w:val="007F10B9"/>
    <w:rsid w:val="007F1C87"/>
    <w:rsid w:val="007F2517"/>
    <w:rsid w:val="007F386B"/>
    <w:rsid w:val="007F39AE"/>
    <w:rsid w:val="007F4E5C"/>
    <w:rsid w:val="007F5E1E"/>
    <w:rsid w:val="00802AFA"/>
    <w:rsid w:val="00803C66"/>
    <w:rsid w:val="0080412B"/>
    <w:rsid w:val="008046DD"/>
    <w:rsid w:val="00804CB7"/>
    <w:rsid w:val="0080655E"/>
    <w:rsid w:val="00811D3D"/>
    <w:rsid w:val="00813C2D"/>
    <w:rsid w:val="00817E08"/>
    <w:rsid w:val="00817E1E"/>
    <w:rsid w:val="008239C3"/>
    <w:rsid w:val="00825F57"/>
    <w:rsid w:val="008302F3"/>
    <w:rsid w:val="0083372B"/>
    <w:rsid w:val="00834DBB"/>
    <w:rsid w:val="00836F72"/>
    <w:rsid w:val="008374E1"/>
    <w:rsid w:val="008430B0"/>
    <w:rsid w:val="00844633"/>
    <w:rsid w:val="008512AF"/>
    <w:rsid w:val="008573A4"/>
    <w:rsid w:val="00861126"/>
    <w:rsid w:val="00863CB1"/>
    <w:rsid w:val="008672C9"/>
    <w:rsid w:val="00870175"/>
    <w:rsid w:val="0087130D"/>
    <w:rsid w:val="00872B22"/>
    <w:rsid w:val="00874C58"/>
    <w:rsid w:val="00874F35"/>
    <w:rsid w:val="008760A2"/>
    <w:rsid w:val="00877886"/>
    <w:rsid w:val="00880400"/>
    <w:rsid w:val="008814B7"/>
    <w:rsid w:val="00881E63"/>
    <w:rsid w:val="008837D2"/>
    <w:rsid w:val="008844C5"/>
    <w:rsid w:val="00884CF7"/>
    <w:rsid w:val="00887924"/>
    <w:rsid w:val="00891A7E"/>
    <w:rsid w:val="00894458"/>
    <w:rsid w:val="00894701"/>
    <w:rsid w:val="00895839"/>
    <w:rsid w:val="00895BE5"/>
    <w:rsid w:val="00896902"/>
    <w:rsid w:val="00896964"/>
    <w:rsid w:val="008A17D4"/>
    <w:rsid w:val="008A2A13"/>
    <w:rsid w:val="008A4BF7"/>
    <w:rsid w:val="008A6960"/>
    <w:rsid w:val="008A70BA"/>
    <w:rsid w:val="008A743F"/>
    <w:rsid w:val="008B1A53"/>
    <w:rsid w:val="008B2992"/>
    <w:rsid w:val="008B3DAC"/>
    <w:rsid w:val="008B4A66"/>
    <w:rsid w:val="008B5AF8"/>
    <w:rsid w:val="008B765F"/>
    <w:rsid w:val="008C1FFA"/>
    <w:rsid w:val="008C6C9B"/>
    <w:rsid w:val="008C6D63"/>
    <w:rsid w:val="008D3810"/>
    <w:rsid w:val="008D5489"/>
    <w:rsid w:val="008D5E3F"/>
    <w:rsid w:val="008D5F90"/>
    <w:rsid w:val="008D74D6"/>
    <w:rsid w:val="008D7CC0"/>
    <w:rsid w:val="008E4D27"/>
    <w:rsid w:val="008E4EFD"/>
    <w:rsid w:val="008E59D8"/>
    <w:rsid w:val="008F156D"/>
    <w:rsid w:val="008F1DBB"/>
    <w:rsid w:val="008F34D2"/>
    <w:rsid w:val="008F4462"/>
    <w:rsid w:val="008F463A"/>
    <w:rsid w:val="008F5417"/>
    <w:rsid w:val="008F674C"/>
    <w:rsid w:val="008F721C"/>
    <w:rsid w:val="008F723F"/>
    <w:rsid w:val="008F7BAB"/>
    <w:rsid w:val="0090146B"/>
    <w:rsid w:val="009015F3"/>
    <w:rsid w:val="009031A5"/>
    <w:rsid w:val="009053E3"/>
    <w:rsid w:val="00907892"/>
    <w:rsid w:val="00907E2A"/>
    <w:rsid w:val="00910014"/>
    <w:rsid w:val="00910EEB"/>
    <w:rsid w:val="00911BE9"/>
    <w:rsid w:val="009137E3"/>
    <w:rsid w:val="009145CE"/>
    <w:rsid w:val="00914A84"/>
    <w:rsid w:val="00917724"/>
    <w:rsid w:val="00923E6E"/>
    <w:rsid w:val="00924639"/>
    <w:rsid w:val="00927F8E"/>
    <w:rsid w:val="00931D47"/>
    <w:rsid w:val="009352C5"/>
    <w:rsid w:val="009366CE"/>
    <w:rsid w:val="00936B77"/>
    <w:rsid w:val="00941BEA"/>
    <w:rsid w:val="00941FEA"/>
    <w:rsid w:val="00942C51"/>
    <w:rsid w:val="00943D43"/>
    <w:rsid w:val="00944021"/>
    <w:rsid w:val="0094441E"/>
    <w:rsid w:val="009458DB"/>
    <w:rsid w:val="00945926"/>
    <w:rsid w:val="009537E5"/>
    <w:rsid w:val="00953963"/>
    <w:rsid w:val="00954CAB"/>
    <w:rsid w:val="00955A77"/>
    <w:rsid w:val="00955F3A"/>
    <w:rsid w:val="00956A09"/>
    <w:rsid w:val="009578DD"/>
    <w:rsid w:val="009614A4"/>
    <w:rsid w:val="0096493A"/>
    <w:rsid w:val="009663FC"/>
    <w:rsid w:val="00967C03"/>
    <w:rsid w:val="00967D23"/>
    <w:rsid w:val="00973E1F"/>
    <w:rsid w:val="00974CA3"/>
    <w:rsid w:val="00975AEB"/>
    <w:rsid w:val="00981EAC"/>
    <w:rsid w:val="0098377D"/>
    <w:rsid w:val="00985E38"/>
    <w:rsid w:val="009911F3"/>
    <w:rsid w:val="00995827"/>
    <w:rsid w:val="00995A76"/>
    <w:rsid w:val="00995BD7"/>
    <w:rsid w:val="00996054"/>
    <w:rsid w:val="009A0ED0"/>
    <w:rsid w:val="009A0EE6"/>
    <w:rsid w:val="009A5202"/>
    <w:rsid w:val="009A5F21"/>
    <w:rsid w:val="009A5F38"/>
    <w:rsid w:val="009A6300"/>
    <w:rsid w:val="009A7F2D"/>
    <w:rsid w:val="009B019A"/>
    <w:rsid w:val="009B3A43"/>
    <w:rsid w:val="009B414F"/>
    <w:rsid w:val="009B48CA"/>
    <w:rsid w:val="009B5218"/>
    <w:rsid w:val="009B66C3"/>
    <w:rsid w:val="009C24E2"/>
    <w:rsid w:val="009C3F56"/>
    <w:rsid w:val="009C5A1C"/>
    <w:rsid w:val="009C7ED5"/>
    <w:rsid w:val="009D0F97"/>
    <w:rsid w:val="009D1016"/>
    <w:rsid w:val="009D12C9"/>
    <w:rsid w:val="009D59D1"/>
    <w:rsid w:val="009D739F"/>
    <w:rsid w:val="009E5FA3"/>
    <w:rsid w:val="009E69D2"/>
    <w:rsid w:val="009E7486"/>
    <w:rsid w:val="009F1FB2"/>
    <w:rsid w:val="009F280E"/>
    <w:rsid w:val="009F360D"/>
    <w:rsid w:val="009F5004"/>
    <w:rsid w:val="009F52A5"/>
    <w:rsid w:val="009F6441"/>
    <w:rsid w:val="009F7726"/>
    <w:rsid w:val="00A00ED3"/>
    <w:rsid w:val="00A13487"/>
    <w:rsid w:val="00A15275"/>
    <w:rsid w:val="00A16870"/>
    <w:rsid w:val="00A173BA"/>
    <w:rsid w:val="00A21E6F"/>
    <w:rsid w:val="00A313F4"/>
    <w:rsid w:val="00A32FD2"/>
    <w:rsid w:val="00A349B3"/>
    <w:rsid w:val="00A35DB6"/>
    <w:rsid w:val="00A3612A"/>
    <w:rsid w:val="00A40591"/>
    <w:rsid w:val="00A41147"/>
    <w:rsid w:val="00A450C5"/>
    <w:rsid w:val="00A46F6F"/>
    <w:rsid w:val="00A51500"/>
    <w:rsid w:val="00A5638F"/>
    <w:rsid w:val="00A57011"/>
    <w:rsid w:val="00A617FC"/>
    <w:rsid w:val="00A6208B"/>
    <w:rsid w:val="00A62322"/>
    <w:rsid w:val="00A63597"/>
    <w:rsid w:val="00A63CCA"/>
    <w:rsid w:val="00A701AD"/>
    <w:rsid w:val="00A7124B"/>
    <w:rsid w:val="00A81976"/>
    <w:rsid w:val="00A81F80"/>
    <w:rsid w:val="00A8310F"/>
    <w:rsid w:val="00A86692"/>
    <w:rsid w:val="00A869DA"/>
    <w:rsid w:val="00A87C41"/>
    <w:rsid w:val="00A90973"/>
    <w:rsid w:val="00A90DC9"/>
    <w:rsid w:val="00A91B8F"/>
    <w:rsid w:val="00A9570B"/>
    <w:rsid w:val="00A958FE"/>
    <w:rsid w:val="00A97D5B"/>
    <w:rsid w:val="00AA32D5"/>
    <w:rsid w:val="00AA3938"/>
    <w:rsid w:val="00AA458E"/>
    <w:rsid w:val="00AA5EC5"/>
    <w:rsid w:val="00AA7DE3"/>
    <w:rsid w:val="00AB17A1"/>
    <w:rsid w:val="00AB1E60"/>
    <w:rsid w:val="00AB1FAD"/>
    <w:rsid w:val="00AB2AD9"/>
    <w:rsid w:val="00AB79AF"/>
    <w:rsid w:val="00AC25A3"/>
    <w:rsid w:val="00AD11BD"/>
    <w:rsid w:val="00AD6D60"/>
    <w:rsid w:val="00AE3816"/>
    <w:rsid w:val="00AE3D4E"/>
    <w:rsid w:val="00AE6D21"/>
    <w:rsid w:val="00AE7021"/>
    <w:rsid w:val="00AE7C9A"/>
    <w:rsid w:val="00AF5B8E"/>
    <w:rsid w:val="00AF5EED"/>
    <w:rsid w:val="00AF6704"/>
    <w:rsid w:val="00AF722D"/>
    <w:rsid w:val="00AF7409"/>
    <w:rsid w:val="00B00F63"/>
    <w:rsid w:val="00B0146C"/>
    <w:rsid w:val="00B0234E"/>
    <w:rsid w:val="00B02E71"/>
    <w:rsid w:val="00B04905"/>
    <w:rsid w:val="00B07984"/>
    <w:rsid w:val="00B135E7"/>
    <w:rsid w:val="00B145A1"/>
    <w:rsid w:val="00B16496"/>
    <w:rsid w:val="00B16879"/>
    <w:rsid w:val="00B2119B"/>
    <w:rsid w:val="00B23D78"/>
    <w:rsid w:val="00B3193B"/>
    <w:rsid w:val="00B31C79"/>
    <w:rsid w:val="00B32899"/>
    <w:rsid w:val="00B363A2"/>
    <w:rsid w:val="00B418C1"/>
    <w:rsid w:val="00B41FC2"/>
    <w:rsid w:val="00B4536D"/>
    <w:rsid w:val="00B523BA"/>
    <w:rsid w:val="00B55EED"/>
    <w:rsid w:val="00B60675"/>
    <w:rsid w:val="00B61463"/>
    <w:rsid w:val="00B61865"/>
    <w:rsid w:val="00B61C0C"/>
    <w:rsid w:val="00B65DE1"/>
    <w:rsid w:val="00B65F75"/>
    <w:rsid w:val="00B67B10"/>
    <w:rsid w:val="00B70B0E"/>
    <w:rsid w:val="00B71270"/>
    <w:rsid w:val="00B73A22"/>
    <w:rsid w:val="00B801C3"/>
    <w:rsid w:val="00B828C1"/>
    <w:rsid w:val="00B83447"/>
    <w:rsid w:val="00B84609"/>
    <w:rsid w:val="00B8610D"/>
    <w:rsid w:val="00B87E38"/>
    <w:rsid w:val="00B90F44"/>
    <w:rsid w:val="00B92AF6"/>
    <w:rsid w:val="00B93450"/>
    <w:rsid w:val="00B93C67"/>
    <w:rsid w:val="00B95CF7"/>
    <w:rsid w:val="00BA02DF"/>
    <w:rsid w:val="00BA2542"/>
    <w:rsid w:val="00BA3270"/>
    <w:rsid w:val="00BA4A4E"/>
    <w:rsid w:val="00BA6C6B"/>
    <w:rsid w:val="00BA72A4"/>
    <w:rsid w:val="00BB0D10"/>
    <w:rsid w:val="00BB1F0A"/>
    <w:rsid w:val="00BB2742"/>
    <w:rsid w:val="00BB27FD"/>
    <w:rsid w:val="00BB3EDB"/>
    <w:rsid w:val="00BB450E"/>
    <w:rsid w:val="00BB4565"/>
    <w:rsid w:val="00BB540C"/>
    <w:rsid w:val="00BC1348"/>
    <w:rsid w:val="00BC2A64"/>
    <w:rsid w:val="00BC37BC"/>
    <w:rsid w:val="00BC46E4"/>
    <w:rsid w:val="00BC55BE"/>
    <w:rsid w:val="00BC57EC"/>
    <w:rsid w:val="00BD0E95"/>
    <w:rsid w:val="00BD22B6"/>
    <w:rsid w:val="00BD3D36"/>
    <w:rsid w:val="00BD3E8A"/>
    <w:rsid w:val="00BD524C"/>
    <w:rsid w:val="00BD5F26"/>
    <w:rsid w:val="00BD6051"/>
    <w:rsid w:val="00BD6176"/>
    <w:rsid w:val="00BD6255"/>
    <w:rsid w:val="00BE0145"/>
    <w:rsid w:val="00BE21E4"/>
    <w:rsid w:val="00BE2FE1"/>
    <w:rsid w:val="00BE46D3"/>
    <w:rsid w:val="00BF0F09"/>
    <w:rsid w:val="00BF12FB"/>
    <w:rsid w:val="00BF14F1"/>
    <w:rsid w:val="00BF1B15"/>
    <w:rsid w:val="00BF1E3D"/>
    <w:rsid w:val="00BF7BF2"/>
    <w:rsid w:val="00C01F3E"/>
    <w:rsid w:val="00C03281"/>
    <w:rsid w:val="00C05B7E"/>
    <w:rsid w:val="00C06846"/>
    <w:rsid w:val="00C11C72"/>
    <w:rsid w:val="00C12428"/>
    <w:rsid w:val="00C12A09"/>
    <w:rsid w:val="00C13E64"/>
    <w:rsid w:val="00C17526"/>
    <w:rsid w:val="00C2091D"/>
    <w:rsid w:val="00C20A93"/>
    <w:rsid w:val="00C22FCB"/>
    <w:rsid w:val="00C2386B"/>
    <w:rsid w:val="00C24270"/>
    <w:rsid w:val="00C35AB4"/>
    <w:rsid w:val="00C4292D"/>
    <w:rsid w:val="00C42CD5"/>
    <w:rsid w:val="00C43474"/>
    <w:rsid w:val="00C449DE"/>
    <w:rsid w:val="00C51CE0"/>
    <w:rsid w:val="00C52F2E"/>
    <w:rsid w:val="00C532FE"/>
    <w:rsid w:val="00C538F9"/>
    <w:rsid w:val="00C545DC"/>
    <w:rsid w:val="00C552CD"/>
    <w:rsid w:val="00C55306"/>
    <w:rsid w:val="00C56681"/>
    <w:rsid w:val="00C57B4D"/>
    <w:rsid w:val="00C57B90"/>
    <w:rsid w:val="00C60F7F"/>
    <w:rsid w:val="00C64954"/>
    <w:rsid w:val="00C658C9"/>
    <w:rsid w:val="00C70470"/>
    <w:rsid w:val="00C714B9"/>
    <w:rsid w:val="00C72054"/>
    <w:rsid w:val="00C7512A"/>
    <w:rsid w:val="00C75341"/>
    <w:rsid w:val="00C76382"/>
    <w:rsid w:val="00C77FC2"/>
    <w:rsid w:val="00C8006D"/>
    <w:rsid w:val="00C83B22"/>
    <w:rsid w:val="00C84552"/>
    <w:rsid w:val="00C85455"/>
    <w:rsid w:val="00C85854"/>
    <w:rsid w:val="00C8683C"/>
    <w:rsid w:val="00C86B18"/>
    <w:rsid w:val="00C94183"/>
    <w:rsid w:val="00C94B5C"/>
    <w:rsid w:val="00C9772D"/>
    <w:rsid w:val="00CA4688"/>
    <w:rsid w:val="00CA6070"/>
    <w:rsid w:val="00CB03DD"/>
    <w:rsid w:val="00CB1891"/>
    <w:rsid w:val="00CB1A62"/>
    <w:rsid w:val="00CB5505"/>
    <w:rsid w:val="00CB630A"/>
    <w:rsid w:val="00CB74E5"/>
    <w:rsid w:val="00CC0EBA"/>
    <w:rsid w:val="00CC25D3"/>
    <w:rsid w:val="00CC4934"/>
    <w:rsid w:val="00CC66C7"/>
    <w:rsid w:val="00CC6706"/>
    <w:rsid w:val="00CC7DCB"/>
    <w:rsid w:val="00CD0B04"/>
    <w:rsid w:val="00CD0B13"/>
    <w:rsid w:val="00CD0F24"/>
    <w:rsid w:val="00CD1D1B"/>
    <w:rsid w:val="00CD438E"/>
    <w:rsid w:val="00CD6E35"/>
    <w:rsid w:val="00CE5378"/>
    <w:rsid w:val="00CE5488"/>
    <w:rsid w:val="00CE603E"/>
    <w:rsid w:val="00CF0BA9"/>
    <w:rsid w:val="00CF37F4"/>
    <w:rsid w:val="00CF3EA6"/>
    <w:rsid w:val="00CF6D09"/>
    <w:rsid w:val="00D04951"/>
    <w:rsid w:val="00D04A64"/>
    <w:rsid w:val="00D10C4A"/>
    <w:rsid w:val="00D12C35"/>
    <w:rsid w:val="00D146CF"/>
    <w:rsid w:val="00D16A3D"/>
    <w:rsid w:val="00D16EAC"/>
    <w:rsid w:val="00D21048"/>
    <w:rsid w:val="00D2138E"/>
    <w:rsid w:val="00D258D6"/>
    <w:rsid w:val="00D27B31"/>
    <w:rsid w:val="00D3146B"/>
    <w:rsid w:val="00D31682"/>
    <w:rsid w:val="00D324CF"/>
    <w:rsid w:val="00D32CEB"/>
    <w:rsid w:val="00D3377E"/>
    <w:rsid w:val="00D3404A"/>
    <w:rsid w:val="00D35AFE"/>
    <w:rsid w:val="00D366A3"/>
    <w:rsid w:val="00D37339"/>
    <w:rsid w:val="00D4042E"/>
    <w:rsid w:val="00D4252E"/>
    <w:rsid w:val="00D42E42"/>
    <w:rsid w:val="00D42E62"/>
    <w:rsid w:val="00D47F38"/>
    <w:rsid w:val="00D56DA8"/>
    <w:rsid w:val="00D56F03"/>
    <w:rsid w:val="00D61696"/>
    <w:rsid w:val="00D62E93"/>
    <w:rsid w:val="00D64311"/>
    <w:rsid w:val="00D711C4"/>
    <w:rsid w:val="00D73D3C"/>
    <w:rsid w:val="00D73D85"/>
    <w:rsid w:val="00D74B43"/>
    <w:rsid w:val="00D815D3"/>
    <w:rsid w:val="00D8443B"/>
    <w:rsid w:val="00D850A2"/>
    <w:rsid w:val="00D86F5A"/>
    <w:rsid w:val="00D875AF"/>
    <w:rsid w:val="00D922C3"/>
    <w:rsid w:val="00D923AB"/>
    <w:rsid w:val="00D93C3E"/>
    <w:rsid w:val="00D94731"/>
    <w:rsid w:val="00D94FAA"/>
    <w:rsid w:val="00D95A0C"/>
    <w:rsid w:val="00D96FD1"/>
    <w:rsid w:val="00DA3D8A"/>
    <w:rsid w:val="00DA4A04"/>
    <w:rsid w:val="00DA4BEC"/>
    <w:rsid w:val="00DA788C"/>
    <w:rsid w:val="00DB0F33"/>
    <w:rsid w:val="00DB25B2"/>
    <w:rsid w:val="00DB4B28"/>
    <w:rsid w:val="00DB5CDE"/>
    <w:rsid w:val="00DB65BC"/>
    <w:rsid w:val="00DC125A"/>
    <w:rsid w:val="00DC17E4"/>
    <w:rsid w:val="00DC18CA"/>
    <w:rsid w:val="00DD10A2"/>
    <w:rsid w:val="00DD4774"/>
    <w:rsid w:val="00DE07DB"/>
    <w:rsid w:val="00DE709D"/>
    <w:rsid w:val="00DE7101"/>
    <w:rsid w:val="00DF2475"/>
    <w:rsid w:val="00DF3A0F"/>
    <w:rsid w:val="00DF6A57"/>
    <w:rsid w:val="00DF77DE"/>
    <w:rsid w:val="00E047D8"/>
    <w:rsid w:val="00E06EE2"/>
    <w:rsid w:val="00E1047C"/>
    <w:rsid w:val="00E11678"/>
    <w:rsid w:val="00E13545"/>
    <w:rsid w:val="00E14BDA"/>
    <w:rsid w:val="00E14D19"/>
    <w:rsid w:val="00E15CD5"/>
    <w:rsid w:val="00E1622E"/>
    <w:rsid w:val="00E21298"/>
    <w:rsid w:val="00E215A7"/>
    <w:rsid w:val="00E21B21"/>
    <w:rsid w:val="00E2655C"/>
    <w:rsid w:val="00E274C2"/>
    <w:rsid w:val="00E3033E"/>
    <w:rsid w:val="00E326D4"/>
    <w:rsid w:val="00E32E39"/>
    <w:rsid w:val="00E34B91"/>
    <w:rsid w:val="00E374D7"/>
    <w:rsid w:val="00E40591"/>
    <w:rsid w:val="00E4248A"/>
    <w:rsid w:val="00E4323E"/>
    <w:rsid w:val="00E50DF5"/>
    <w:rsid w:val="00E547D9"/>
    <w:rsid w:val="00E54D02"/>
    <w:rsid w:val="00E57547"/>
    <w:rsid w:val="00E618E2"/>
    <w:rsid w:val="00E61A54"/>
    <w:rsid w:val="00E627CF"/>
    <w:rsid w:val="00E62C4A"/>
    <w:rsid w:val="00E62FB1"/>
    <w:rsid w:val="00E675D7"/>
    <w:rsid w:val="00E723A5"/>
    <w:rsid w:val="00E73FFC"/>
    <w:rsid w:val="00E75741"/>
    <w:rsid w:val="00E77AC3"/>
    <w:rsid w:val="00E77FBE"/>
    <w:rsid w:val="00E803D5"/>
    <w:rsid w:val="00E84A75"/>
    <w:rsid w:val="00E860A9"/>
    <w:rsid w:val="00E90B1E"/>
    <w:rsid w:val="00E90F84"/>
    <w:rsid w:val="00E91DC4"/>
    <w:rsid w:val="00E926AB"/>
    <w:rsid w:val="00E92EB8"/>
    <w:rsid w:val="00E934D4"/>
    <w:rsid w:val="00E961BD"/>
    <w:rsid w:val="00EA1B64"/>
    <w:rsid w:val="00EA4370"/>
    <w:rsid w:val="00EA7033"/>
    <w:rsid w:val="00EA75F7"/>
    <w:rsid w:val="00EB0C1B"/>
    <w:rsid w:val="00EB19A5"/>
    <w:rsid w:val="00EB2885"/>
    <w:rsid w:val="00EB2EF0"/>
    <w:rsid w:val="00EB3A99"/>
    <w:rsid w:val="00EB5475"/>
    <w:rsid w:val="00EB5A2D"/>
    <w:rsid w:val="00EB7262"/>
    <w:rsid w:val="00EB7C25"/>
    <w:rsid w:val="00EC033C"/>
    <w:rsid w:val="00EC4DD1"/>
    <w:rsid w:val="00ED2FBA"/>
    <w:rsid w:val="00ED589A"/>
    <w:rsid w:val="00ED5D21"/>
    <w:rsid w:val="00ED679C"/>
    <w:rsid w:val="00EE0DB0"/>
    <w:rsid w:val="00EE2F81"/>
    <w:rsid w:val="00EE3E29"/>
    <w:rsid w:val="00EE4388"/>
    <w:rsid w:val="00EE4E35"/>
    <w:rsid w:val="00EE5203"/>
    <w:rsid w:val="00EE5371"/>
    <w:rsid w:val="00EE5D0F"/>
    <w:rsid w:val="00EF07A7"/>
    <w:rsid w:val="00EF13B6"/>
    <w:rsid w:val="00EF1C91"/>
    <w:rsid w:val="00EF69CD"/>
    <w:rsid w:val="00EF7F5A"/>
    <w:rsid w:val="00F00686"/>
    <w:rsid w:val="00F0077B"/>
    <w:rsid w:val="00F0295D"/>
    <w:rsid w:val="00F03053"/>
    <w:rsid w:val="00F03754"/>
    <w:rsid w:val="00F03F3B"/>
    <w:rsid w:val="00F05FBC"/>
    <w:rsid w:val="00F06FA1"/>
    <w:rsid w:val="00F105AE"/>
    <w:rsid w:val="00F11657"/>
    <w:rsid w:val="00F11A2A"/>
    <w:rsid w:val="00F12C53"/>
    <w:rsid w:val="00F16F6D"/>
    <w:rsid w:val="00F17EE7"/>
    <w:rsid w:val="00F23B40"/>
    <w:rsid w:val="00F2786C"/>
    <w:rsid w:val="00F27D02"/>
    <w:rsid w:val="00F333B5"/>
    <w:rsid w:val="00F3534C"/>
    <w:rsid w:val="00F37275"/>
    <w:rsid w:val="00F40EAC"/>
    <w:rsid w:val="00F4182B"/>
    <w:rsid w:val="00F42207"/>
    <w:rsid w:val="00F43E75"/>
    <w:rsid w:val="00F4498C"/>
    <w:rsid w:val="00F45E00"/>
    <w:rsid w:val="00F524BF"/>
    <w:rsid w:val="00F53826"/>
    <w:rsid w:val="00F56722"/>
    <w:rsid w:val="00F57469"/>
    <w:rsid w:val="00F62D43"/>
    <w:rsid w:val="00F6371E"/>
    <w:rsid w:val="00F6738F"/>
    <w:rsid w:val="00F70692"/>
    <w:rsid w:val="00F70E85"/>
    <w:rsid w:val="00F71BB9"/>
    <w:rsid w:val="00F745B8"/>
    <w:rsid w:val="00F76981"/>
    <w:rsid w:val="00F77CF8"/>
    <w:rsid w:val="00F843BB"/>
    <w:rsid w:val="00F853E7"/>
    <w:rsid w:val="00F85DCD"/>
    <w:rsid w:val="00F8758B"/>
    <w:rsid w:val="00F876CF"/>
    <w:rsid w:val="00F90FF8"/>
    <w:rsid w:val="00F93A2B"/>
    <w:rsid w:val="00F93DBF"/>
    <w:rsid w:val="00F94305"/>
    <w:rsid w:val="00F96054"/>
    <w:rsid w:val="00F9699D"/>
    <w:rsid w:val="00FA01E4"/>
    <w:rsid w:val="00FA2282"/>
    <w:rsid w:val="00FA2FA5"/>
    <w:rsid w:val="00FA37FA"/>
    <w:rsid w:val="00FA5A69"/>
    <w:rsid w:val="00FA5ECA"/>
    <w:rsid w:val="00FB0BE0"/>
    <w:rsid w:val="00FB0D5B"/>
    <w:rsid w:val="00FB0D8D"/>
    <w:rsid w:val="00FB1C11"/>
    <w:rsid w:val="00FB2D88"/>
    <w:rsid w:val="00FC0772"/>
    <w:rsid w:val="00FC419C"/>
    <w:rsid w:val="00FC4DDD"/>
    <w:rsid w:val="00FC6460"/>
    <w:rsid w:val="00FC6A26"/>
    <w:rsid w:val="00FD0EBB"/>
    <w:rsid w:val="00FD68FE"/>
    <w:rsid w:val="00FD6F39"/>
    <w:rsid w:val="00FE284C"/>
    <w:rsid w:val="00FE7100"/>
    <w:rsid w:val="14A68E11"/>
    <w:rsid w:val="47B35728"/>
    <w:rsid w:val="68CBDF9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4B0881"/>
  <w15:chartTrackingRefBased/>
  <w15:docId w15:val="{A8F26636-DBFD-468D-B6E9-D26A3F969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IMIS-Para"/>
    <w:link w:val="Heading1Char"/>
    <w:uiPriority w:val="9"/>
    <w:qFormat/>
    <w:rsid w:val="001C3243"/>
    <w:pPr>
      <w:outlineLvl w:val="0"/>
    </w:pPr>
  </w:style>
  <w:style w:type="paragraph" w:styleId="Heading2">
    <w:name w:val="heading 2"/>
    <w:basedOn w:val="Normal"/>
    <w:next w:val="Normal"/>
    <w:link w:val="Heading2Char"/>
    <w:uiPriority w:val="9"/>
    <w:unhideWhenUsed/>
    <w:qFormat/>
    <w:rsid w:val="00012E46"/>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A02DF"/>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A02DF"/>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02DF"/>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A02DF"/>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A02DF"/>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A02D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02D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71E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C3243"/>
    <w:rPr>
      <w:rFonts w:ascii="Times New Roman" w:hAnsi="Times New Roman"/>
      <w:color w:val="282828"/>
      <w:sz w:val="24"/>
      <w:szCs w:val="24"/>
    </w:rPr>
  </w:style>
  <w:style w:type="paragraph" w:styleId="NormalWeb">
    <w:name w:val="Normal (Web)"/>
    <w:basedOn w:val="Normal"/>
    <w:uiPriority w:val="99"/>
    <w:unhideWhenUsed/>
    <w:rsid w:val="007D7ABC"/>
    <w:pPr>
      <w:spacing w:before="100" w:beforeAutospacing="1" w:after="100" w:afterAutospacing="1" w:line="240" w:lineRule="auto"/>
    </w:pPr>
    <w:rPr>
      <w:rFonts w:ascii="Times New Roman" w:eastAsia="Times New Roman" w:hAnsi="Times New Roman" w:cs="Times New Roman"/>
      <w:kern w:val="0"/>
      <w:sz w:val="24"/>
      <w:szCs w:val="24"/>
      <w:lang w:bidi="ne-NP"/>
      <w14:ligatures w14:val="none"/>
    </w:rPr>
  </w:style>
  <w:style w:type="paragraph" w:customStyle="1" w:styleId="IMIS-Title">
    <w:name w:val="IMIS-Title"/>
    <w:basedOn w:val="Title"/>
    <w:link w:val="IMIS-TitleChar"/>
    <w:qFormat/>
    <w:rsid w:val="00012E46"/>
    <w:rPr>
      <w:b/>
      <w:color w:val="031B7F"/>
      <w:kern w:val="0"/>
      <w:lang w:eastAsia="ja-JP"/>
      <w14:ligatures w14:val="none"/>
    </w:rPr>
  </w:style>
  <w:style w:type="character" w:customStyle="1" w:styleId="IMIS-TitleChar">
    <w:name w:val="IMIS-Title Char"/>
    <w:basedOn w:val="TitleChar"/>
    <w:link w:val="IMIS-Title"/>
    <w:rsid w:val="00012E46"/>
    <w:rPr>
      <w:rFonts w:asciiTheme="majorHAnsi" w:eastAsiaTheme="majorEastAsia" w:hAnsiTheme="majorHAnsi" w:cstheme="majorBidi"/>
      <w:b/>
      <w:color w:val="031B7F"/>
      <w:spacing w:val="-10"/>
      <w:kern w:val="0"/>
      <w:sz w:val="56"/>
      <w:szCs w:val="56"/>
      <w:lang w:eastAsia="ja-JP"/>
      <w14:ligatures w14:val="none"/>
    </w:rPr>
  </w:style>
  <w:style w:type="paragraph" w:styleId="Title">
    <w:name w:val="Title"/>
    <w:basedOn w:val="Normal"/>
    <w:next w:val="Normal"/>
    <w:link w:val="TitleChar"/>
    <w:uiPriority w:val="10"/>
    <w:qFormat/>
    <w:rsid w:val="001E7F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FAD"/>
    <w:rPr>
      <w:rFonts w:asciiTheme="majorHAnsi" w:eastAsiaTheme="majorEastAsia" w:hAnsiTheme="majorHAnsi" w:cstheme="majorBidi"/>
      <w:spacing w:val="-10"/>
      <w:kern w:val="28"/>
      <w:sz w:val="56"/>
      <w:szCs w:val="56"/>
    </w:rPr>
  </w:style>
  <w:style w:type="paragraph" w:customStyle="1" w:styleId="IMIS-Caption">
    <w:name w:val="IMIS-Caption"/>
    <w:basedOn w:val="IMIS-Para"/>
    <w:link w:val="IMIS-CaptionChar"/>
    <w:qFormat/>
    <w:rsid w:val="00996054"/>
    <w:pPr>
      <w:numPr>
        <w:ilvl w:val="8"/>
        <w:numId w:val="5"/>
      </w:numPr>
      <w:spacing w:before="0" w:after="0"/>
      <w:jc w:val="center"/>
    </w:pPr>
    <w:rPr>
      <w:rFonts w:ascii="Book Antiqua" w:hAnsi="Book Antiqua"/>
      <w:i/>
      <w:color w:val="2F5496" w:themeColor="accent1" w:themeShade="BF"/>
      <w:sz w:val="16"/>
      <w:szCs w:val="16"/>
    </w:rPr>
  </w:style>
  <w:style w:type="character" w:customStyle="1" w:styleId="IMIS-CaptionChar">
    <w:name w:val="IMIS-Caption Char"/>
    <w:basedOn w:val="DefaultParagraphFont"/>
    <w:link w:val="IMIS-Caption"/>
    <w:rsid w:val="00996054"/>
    <w:rPr>
      <w:rFonts w:ascii="Book Antiqua" w:hAnsi="Book Antiqua"/>
      <w:i/>
      <w:color w:val="2F5496" w:themeColor="accent1" w:themeShade="BF"/>
      <w:sz w:val="16"/>
      <w:szCs w:val="16"/>
    </w:rPr>
  </w:style>
  <w:style w:type="paragraph" w:styleId="Caption">
    <w:name w:val="caption"/>
    <w:basedOn w:val="Normal"/>
    <w:next w:val="Normal"/>
    <w:uiPriority w:val="35"/>
    <w:unhideWhenUsed/>
    <w:qFormat/>
    <w:rsid w:val="0013320C"/>
    <w:pPr>
      <w:spacing w:after="200" w:line="240" w:lineRule="auto"/>
    </w:pPr>
    <w:rPr>
      <w:i/>
      <w:iCs/>
      <w:color w:val="44546A" w:themeColor="text2"/>
      <w:sz w:val="18"/>
      <w:szCs w:val="18"/>
    </w:rPr>
  </w:style>
  <w:style w:type="paragraph" w:customStyle="1" w:styleId="IMIS-CoverPage-6">
    <w:name w:val="IMIS-CoverPage-6"/>
    <w:rsid w:val="00012E46"/>
  </w:style>
  <w:style w:type="paragraph" w:customStyle="1" w:styleId="IMIS-Head1">
    <w:name w:val="IMIS-Head1"/>
    <w:basedOn w:val="Heading1"/>
    <w:next w:val="Normal"/>
    <w:link w:val="IMIS-Head1Char"/>
    <w:qFormat/>
    <w:rsid w:val="00AB2AD9"/>
    <w:pPr>
      <w:keepNext/>
      <w:keepLines/>
      <w:numPr>
        <w:numId w:val="5"/>
      </w:numPr>
      <w:pBdr>
        <w:bottom w:val="single" w:sz="4" w:space="1" w:color="595959" w:themeColor="text1" w:themeTint="A6"/>
      </w:pBdr>
      <w:spacing w:before="600" w:after="400"/>
    </w:pPr>
    <w:rPr>
      <w:rFonts w:ascii="Book Antiqua" w:eastAsiaTheme="majorEastAsia" w:hAnsi="Book Antiqua" w:cstheme="majorBidi"/>
      <w:b/>
      <w:bCs/>
      <w:smallCaps/>
      <w:color w:val="2439A4"/>
      <w:kern w:val="0"/>
      <w:sz w:val="32"/>
      <w:szCs w:val="36"/>
      <w:lang w:eastAsia="ja-JP"/>
    </w:rPr>
  </w:style>
  <w:style w:type="character" w:customStyle="1" w:styleId="IMIS-Head1Char">
    <w:name w:val="IMIS-Head1 Char"/>
    <w:basedOn w:val="Heading1Char"/>
    <w:link w:val="IMIS-Head1"/>
    <w:rsid w:val="00AB2AD9"/>
    <w:rPr>
      <w:rFonts w:ascii="Book Antiqua" w:eastAsiaTheme="majorEastAsia" w:hAnsi="Book Antiqua" w:cstheme="majorBidi"/>
      <w:b/>
      <w:bCs/>
      <w:smallCaps/>
      <w:color w:val="2439A4"/>
      <w:kern w:val="0"/>
      <w:sz w:val="32"/>
      <w:szCs w:val="36"/>
      <w:lang w:eastAsia="ja-JP"/>
    </w:rPr>
  </w:style>
  <w:style w:type="paragraph" w:customStyle="1" w:styleId="IMIS-Head2">
    <w:name w:val="IMIS-Head2"/>
    <w:basedOn w:val="Heading2"/>
    <w:next w:val="Normal"/>
    <w:link w:val="IMIS-Head2Char"/>
    <w:qFormat/>
    <w:rsid w:val="00931D47"/>
    <w:pPr>
      <w:numPr>
        <w:numId w:val="5"/>
      </w:numPr>
      <w:spacing w:before="280" w:after="240" w:line="240" w:lineRule="auto"/>
      <w:jc w:val="both"/>
    </w:pPr>
    <w:rPr>
      <w:rFonts w:ascii="Times New Roman" w:hAnsi="Times New Roman"/>
      <w:b/>
      <w:color w:val="2941BB"/>
      <w:sz w:val="28"/>
    </w:rPr>
  </w:style>
  <w:style w:type="character" w:customStyle="1" w:styleId="IMIS-Head2Char">
    <w:name w:val="IMIS-Head2 Char"/>
    <w:basedOn w:val="Heading2Char"/>
    <w:link w:val="IMIS-Head2"/>
    <w:rsid w:val="00931D47"/>
    <w:rPr>
      <w:rFonts w:ascii="Times New Roman" w:eastAsiaTheme="majorEastAsia" w:hAnsi="Times New Roman" w:cstheme="majorBidi"/>
      <w:b/>
      <w:color w:val="2941BB"/>
      <w:sz w:val="28"/>
      <w:szCs w:val="26"/>
    </w:rPr>
  </w:style>
  <w:style w:type="character" w:customStyle="1" w:styleId="Heading2Char">
    <w:name w:val="Heading 2 Char"/>
    <w:basedOn w:val="DefaultParagraphFont"/>
    <w:link w:val="Heading2"/>
    <w:uiPriority w:val="9"/>
    <w:rsid w:val="00012E46"/>
    <w:rPr>
      <w:rFonts w:asciiTheme="majorHAnsi" w:eastAsiaTheme="majorEastAsia" w:hAnsiTheme="majorHAnsi" w:cstheme="majorBidi"/>
      <w:color w:val="2F5496" w:themeColor="accent1" w:themeShade="BF"/>
      <w:sz w:val="26"/>
      <w:szCs w:val="26"/>
    </w:rPr>
  </w:style>
  <w:style w:type="paragraph" w:customStyle="1" w:styleId="IMIS-Head3">
    <w:name w:val="IMIS-Head3"/>
    <w:basedOn w:val="Heading2"/>
    <w:next w:val="Normal"/>
    <w:link w:val="IMIS-Head3Char"/>
    <w:qFormat/>
    <w:rsid w:val="004055FA"/>
    <w:pPr>
      <w:numPr>
        <w:ilvl w:val="2"/>
        <w:numId w:val="5"/>
      </w:numPr>
      <w:spacing w:before="280" w:after="240" w:line="240" w:lineRule="auto"/>
      <w:jc w:val="both"/>
    </w:pPr>
    <w:rPr>
      <w:rFonts w:ascii="Book Antiqua" w:eastAsia="Times New Roman" w:hAnsi="Book Antiqua"/>
      <w:b/>
      <w:color w:val="101C76"/>
      <w:sz w:val="28"/>
    </w:rPr>
  </w:style>
  <w:style w:type="character" w:customStyle="1" w:styleId="IMIS-Head3Char">
    <w:name w:val="IMIS-Head3 Char"/>
    <w:basedOn w:val="Heading2Char"/>
    <w:link w:val="IMIS-Head3"/>
    <w:rsid w:val="004055FA"/>
    <w:rPr>
      <w:rFonts w:ascii="Book Antiqua" w:eastAsia="Times New Roman" w:hAnsi="Book Antiqua" w:cstheme="majorBidi"/>
      <w:b/>
      <w:color w:val="101C76"/>
      <w:sz w:val="28"/>
      <w:szCs w:val="26"/>
    </w:rPr>
  </w:style>
  <w:style w:type="paragraph" w:customStyle="1" w:styleId="IMIS-Head4">
    <w:name w:val="IMIS-Head4"/>
    <w:basedOn w:val="IMIS-Head3"/>
    <w:link w:val="IMIS-Head4Char"/>
    <w:qFormat/>
    <w:rsid w:val="00012E46"/>
    <w:pPr>
      <w:numPr>
        <w:ilvl w:val="3"/>
      </w:numPr>
    </w:pPr>
    <w:rPr>
      <w:color w:val="262626" w:themeColor="text1" w:themeTint="D9"/>
    </w:rPr>
  </w:style>
  <w:style w:type="character" w:customStyle="1" w:styleId="IMIS-Head4Char">
    <w:name w:val="IMIS-Head4 Char"/>
    <w:basedOn w:val="IMIS-Head3Char"/>
    <w:link w:val="IMIS-Head4"/>
    <w:rsid w:val="00012E46"/>
    <w:rPr>
      <w:rFonts w:ascii="Book Antiqua" w:eastAsia="Times New Roman" w:hAnsi="Book Antiqua" w:cstheme="majorBidi"/>
      <w:b/>
      <w:color w:val="262626" w:themeColor="text1" w:themeTint="D9"/>
      <w:sz w:val="28"/>
      <w:szCs w:val="26"/>
    </w:rPr>
  </w:style>
  <w:style w:type="paragraph" w:customStyle="1" w:styleId="IMIS-Head5">
    <w:name w:val="IMIS-Head5"/>
    <w:basedOn w:val="IMIS-Head3"/>
    <w:link w:val="IMIS-Head5Char"/>
    <w:qFormat/>
    <w:rsid w:val="00012E46"/>
    <w:pPr>
      <w:numPr>
        <w:ilvl w:val="4"/>
      </w:numPr>
    </w:pPr>
    <w:rPr>
      <w:color w:val="595959" w:themeColor="text1" w:themeTint="A6"/>
    </w:rPr>
  </w:style>
  <w:style w:type="character" w:customStyle="1" w:styleId="IMIS-Head5Char">
    <w:name w:val="IMIS-Head5 Char"/>
    <w:basedOn w:val="IMIS-Head3Char"/>
    <w:link w:val="IMIS-Head5"/>
    <w:rsid w:val="00012E46"/>
    <w:rPr>
      <w:rFonts w:ascii="Book Antiqua" w:eastAsia="Times New Roman" w:hAnsi="Book Antiqua" w:cstheme="majorBidi"/>
      <w:b/>
      <w:color w:val="595959" w:themeColor="text1" w:themeTint="A6"/>
      <w:sz w:val="28"/>
      <w:szCs w:val="26"/>
    </w:rPr>
  </w:style>
  <w:style w:type="paragraph" w:customStyle="1" w:styleId="IMIS-Para">
    <w:name w:val="IMIS-Para"/>
    <w:basedOn w:val="Normal"/>
    <w:link w:val="IMIS-ParaChar"/>
    <w:qFormat/>
    <w:rsid w:val="00817E08"/>
    <w:pPr>
      <w:spacing w:before="160" w:line="360" w:lineRule="auto"/>
      <w:jc w:val="both"/>
    </w:pPr>
    <w:rPr>
      <w:rFonts w:ascii="Times New Roman" w:hAnsi="Times New Roman"/>
      <w:color w:val="282828"/>
      <w:sz w:val="24"/>
      <w:szCs w:val="24"/>
    </w:rPr>
  </w:style>
  <w:style w:type="character" w:customStyle="1" w:styleId="IMIS-ParaChar">
    <w:name w:val="IMIS-Para Char"/>
    <w:basedOn w:val="DefaultParagraphFont"/>
    <w:link w:val="IMIS-Para"/>
    <w:rsid w:val="00817E08"/>
    <w:rPr>
      <w:rFonts w:ascii="Times New Roman" w:hAnsi="Times New Roman"/>
      <w:color w:val="282828"/>
      <w:sz w:val="24"/>
      <w:szCs w:val="24"/>
    </w:rPr>
  </w:style>
  <w:style w:type="character" w:styleId="Hyperlink">
    <w:name w:val="Hyperlink"/>
    <w:basedOn w:val="DefaultParagraphFont"/>
    <w:uiPriority w:val="99"/>
    <w:unhideWhenUsed/>
    <w:qFormat/>
    <w:rsid w:val="000E74F6"/>
    <w:rPr>
      <w:color w:val="0563C1" w:themeColor="hyperlink"/>
      <w:u w:val="single"/>
    </w:rPr>
  </w:style>
  <w:style w:type="paragraph" w:styleId="TOC1">
    <w:name w:val="toc 1"/>
    <w:basedOn w:val="Normal"/>
    <w:next w:val="Normal"/>
    <w:autoRedefine/>
    <w:uiPriority w:val="39"/>
    <w:unhideWhenUsed/>
    <w:rsid w:val="000E74F6"/>
    <w:pPr>
      <w:spacing w:before="240" w:after="120"/>
    </w:pPr>
    <w:rPr>
      <w:rFonts w:cstheme="minorHAnsi"/>
      <w:b/>
      <w:bCs/>
      <w:sz w:val="20"/>
      <w:szCs w:val="20"/>
    </w:rPr>
  </w:style>
  <w:style w:type="paragraph" w:styleId="TOC2">
    <w:name w:val="toc 2"/>
    <w:basedOn w:val="Normal"/>
    <w:next w:val="Normal"/>
    <w:autoRedefine/>
    <w:uiPriority w:val="39"/>
    <w:unhideWhenUsed/>
    <w:rsid w:val="000E74F6"/>
    <w:pPr>
      <w:spacing w:before="120" w:after="0"/>
      <w:ind w:left="220"/>
    </w:pPr>
    <w:rPr>
      <w:rFonts w:cstheme="minorHAnsi"/>
      <w:i/>
      <w:iCs/>
      <w:sz w:val="20"/>
      <w:szCs w:val="20"/>
    </w:rPr>
  </w:style>
  <w:style w:type="paragraph" w:styleId="TOC3">
    <w:name w:val="toc 3"/>
    <w:basedOn w:val="Normal"/>
    <w:next w:val="Normal"/>
    <w:autoRedefine/>
    <w:uiPriority w:val="39"/>
    <w:unhideWhenUsed/>
    <w:rsid w:val="000E74F6"/>
    <w:pPr>
      <w:spacing w:after="0"/>
      <w:ind w:left="440"/>
    </w:pPr>
    <w:rPr>
      <w:rFonts w:cstheme="minorHAnsi"/>
      <w:sz w:val="20"/>
      <w:szCs w:val="20"/>
    </w:rPr>
  </w:style>
  <w:style w:type="paragraph" w:styleId="TOC4">
    <w:name w:val="toc 4"/>
    <w:basedOn w:val="Normal"/>
    <w:next w:val="Normal"/>
    <w:autoRedefine/>
    <w:uiPriority w:val="39"/>
    <w:unhideWhenUsed/>
    <w:rsid w:val="000E74F6"/>
    <w:pPr>
      <w:spacing w:after="0"/>
      <w:ind w:left="660"/>
    </w:pPr>
    <w:rPr>
      <w:rFonts w:cstheme="minorHAnsi"/>
      <w:sz w:val="20"/>
      <w:szCs w:val="20"/>
    </w:rPr>
  </w:style>
  <w:style w:type="paragraph" w:styleId="TOC5">
    <w:name w:val="toc 5"/>
    <w:basedOn w:val="Normal"/>
    <w:next w:val="Normal"/>
    <w:autoRedefine/>
    <w:uiPriority w:val="39"/>
    <w:unhideWhenUsed/>
    <w:rsid w:val="000E74F6"/>
    <w:pPr>
      <w:spacing w:after="0"/>
      <w:ind w:left="880"/>
    </w:pPr>
    <w:rPr>
      <w:rFonts w:cstheme="minorHAnsi"/>
      <w:sz w:val="20"/>
      <w:szCs w:val="20"/>
    </w:rPr>
  </w:style>
  <w:style w:type="paragraph" w:styleId="Footer">
    <w:name w:val="footer"/>
    <w:basedOn w:val="Normal"/>
    <w:link w:val="FooterChar"/>
    <w:uiPriority w:val="99"/>
    <w:unhideWhenUsed/>
    <w:qFormat/>
    <w:rsid w:val="000E74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4F6"/>
  </w:style>
  <w:style w:type="paragraph" w:styleId="Header">
    <w:name w:val="header"/>
    <w:basedOn w:val="Normal"/>
    <w:link w:val="HeaderChar"/>
    <w:uiPriority w:val="99"/>
    <w:unhideWhenUsed/>
    <w:rsid w:val="000E74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74F6"/>
  </w:style>
  <w:style w:type="character" w:customStyle="1" w:styleId="Heading3Char">
    <w:name w:val="Heading 3 Char"/>
    <w:basedOn w:val="DefaultParagraphFont"/>
    <w:link w:val="Heading3"/>
    <w:uiPriority w:val="9"/>
    <w:rsid w:val="00BA02D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A02D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A02D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A02D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A02D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A02D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02D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EF13B6"/>
    <w:pPr>
      <w:ind w:left="720"/>
      <w:contextualSpacing/>
    </w:pPr>
  </w:style>
  <w:style w:type="paragraph" w:customStyle="1" w:styleId="IMIS-Head6">
    <w:name w:val="IMIS-Head6"/>
    <w:basedOn w:val="Normal"/>
    <w:link w:val="IMIS-Head6Char"/>
    <w:qFormat/>
    <w:rsid w:val="00705165"/>
    <w:rPr>
      <w:rFonts w:ascii="Times New Roman" w:hAnsi="Times New Roman"/>
      <w:b/>
      <w:bCs/>
      <w:color w:val="282828"/>
      <w:sz w:val="24"/>
      <w:szCs w:val="24"/>
    </w:rPr>
  </w:style>
  <w:style w:type="character" w:customStyle="1" w:styleId="IMIS-Head6Char">
    <w:name w:val="IMIS-Head6 Char"/>
    <w:basedOn w:val="DefaultParagraphFont"/>
    <w:link w:val="IMIS-Head6"/>
    <w:rsid w:val="00705165"/>
    <w:rPr>
      <w:rFonts w:ascii="Times New Roman" w:hAnsi="Times New Roman"/>
      <w:b/>
      <w:bCs/>
      <w:color w:val="282828"/>
      <w:sz w:val="24"/>
      <w:szCs w:val="24"/>
    </w:rPr>
  </w:style>
  <w:style w:type="paragraph" w:customStyle="1" w:styleId="IMIS-Appendix">
    <w:name w:val="IMIS-Appendix"/>
    <w:basedOn w:val="IMIS-Head1"/>
    <w:link w:val="IMIS-AppendixChar"/>
    <w:qFormat/>
    <w:rsid w:val="009A0EE6"/>
    <w:pPr>
      <w:numPr>
        <w:numId w:val="3"/>
      </w:numPr>
      <w:tabs>
        <w:tab w:val="left" w:pos="720"/>
        <w:tab w:val="left" w:pos="810"/>
      </w:tabs>
      <w:spacing w:before="0" w:after="0"/>
      <w:ind w:left="0" w:firstLine="1800"/>
    </w:pPr>
  </w:style>
  <w:style w:type="paragraph" w:customStyle="1" w:styleId="IMIS-Append-Title">
    <w:name w:val="IMIS-Append-Title"/>
    <w:basedOn w:val="IMIS-Head2"/>
    <w:link w:val="IMIS-Append-TitleChar"/>
    <w:qFormat/>
    <w:rsid w:val="0052463C"/>
    <w:pPr>
      <w:numPr>
        <w:ilvl w:val="0"/>
        <w:numId w:val="0"/>
      </w:numPr>
    </w:pPr>
    <w:rPr>
      <w:rFonts w:eastAsia="Times New Roman"/>
    </w:rPr>
  </w:style>
  <w:style w:type="character" w:customStyle="1" w:styleId="IMIS-AppendixChar">
    <w:name w:val="IMIS-Appendix Char"/>
    <w:basedOn w:val="IMIS-Head1Char"/>
    <w:link w:val="IMIS-Appendix"/>
    <w:rsid w:val="009A0EE6"/>
    <w:rPr>
      <w:rFonts w:ascii="Book Antiqua" w:eastAsiaTheme="majorEastAsia" w:hAnsi="Book Antiqua" w:cstheme="majorBidi"/>
      <w:b/>
      <w:bCs/>
      <w:smallCaps/>
      <w:color w:val="2439A4"/>
      <w:kern w:val="0"/>
      <w:sz w:val="32"/>
      <w:szCs w:val="36"/>
      <w:lang w:eastAsia="ja-JP"/>
    </w:rPr>
  </w:style>
  <w:style w:type="character" w:customStyle="1" w:styleId="IMIS-Append-TitleChar">
    <w:name w:val="IMIS-Append-Title Char"/>
    <w:basedOn w:val="IMIS-Head2Char"/>
    <w:link w:val="IMIS-Append-Title"/>
    <w:rsid w:val="0052463C"/>
    <w:rPr>
      <w:rFonts w:ascii="Book Antiqua" w:eastAsia="Times New Roman" w:hAnsi="Book Antiqua" w:cstheme="majorBidi"/>
      <w:b/>
      <w:color w:val="2941BB"/>
      <w:sz w:val="28"/>
      <w:szCs w:val="26"/>
    </w:rPr>
  </w:style>
  <w:style w:type="character" w:customStyle="1" w:styleId="apple-tab-span">
    <w:name w:val="apple-tab-span"/>
    <w:basedOn w:val="DefaultParagraphFont"/>
    <w:rsid w:val="00973E1F"/>
  </w:style>
  <w:style w:type="paragraph" w:styleId="TOCHeading">
    <w:name w:val="TOC Heading"/>
    <w:basedOn w:val="Heading1"/>
    <w:next w:val="Normal"/>
    <w:uiPriority w:val="39"/>
    <w:unhideWhenUsed/>
    <w:qFormat/>
    <w:rsid w:val="004A38C2"/>
    <w:pPr>
      <w:keepNext/>
      <w:keepLines/>
      <w:spacing w:before="240" w:after="0" w:line="259" w:lineRule="auto"/>
      <w:outlineLvl w:val="9"/>
    </w:pPr>
    <w:rPr>
      <w:rFonts w:asciiTheme="majorHAnsi" w:eastAsiaTheme="majorEastAsia" w:hAnsiTheme="majorHAnsi" w:cstheme="majorBidi"/>
      <w:b/>
      <w:bCs/>
      <w:color w:val="2F5496" w:themeColor="accent1" w:themeShade="BF"/>
      <w:kern w:val="0"/>
      <w:sz w:val="32"/>
      <w:szCs w:val="32"/>
    </w:rPr>
  </w:style>
  <w:style w:type="table" w:styleId="ListTable6Colorful-Accent5">
    <w:name w:val="List Table 6 Colorful Accent 5"/>
    <w:basedOn w:val="TableNormal"/>
    <w:uiPriority w:val="51"/>
    <w:rsid w:val="00C22FCB"/>
    <w:pPr>
      <w:spacing w:after="0" w:line="240" w:lineRule="auto"/>
    </w:pPr>
    <w:rPr>
      <w:color w:val="2E74B5" w:themeColor="accent5" w:themeShade="BF"/>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dashed" w:sz="4" w:space="0" w:color="5B9BD5" w:themeColor="accent5"/>
        <w:insideV w:val="dashed" w:sz="4" w:space="0" w:color="5B9BD5" w:themeColor="accent5"/>
      </w:tblBorders>
    </w:tblPr>
    <w:tcPr>
      <w:shd w:val="pct10" w:color="D9E2F3" w:themeColor="accent1" w:themeTint="33" w:fill="8EAADB" w:themeFill="accent1" w:themeFillTint="99"/>
    </w:tc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7Colorful-Accent5">
    <w:name w:val="List Table 7 Colorful Accent 5"/>
    <w:basedOn w:val="TableNormal"/>
    <w:uiPriority w:val="52"/>
    <w:rsid w:val="00C22FCB"/>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5">
    <w:name w:val="Grid Table 7 Colorful Accent 5"/>
    <w:basedOn w:val="TableNormal"/>
    <w:uiPriority w:val="52"/>
    <w:rsid w:val="00E34B9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PlaceholderText">
    <w:name w:val="Placeholder Text"/>
    <w:basedOn w:val="DefaultParagraphFont"/>
    <w:uiPriority w:val="99"/>
    <w:semiHidden/>
    <w:rsid w:val="00053600"/>
    <w:rPr>
      <w:color w:val="808080"/>
    </w:rPr>
  </w:style>
  <w:style w:type="paragraph" w:styleId="NoSpacing">
    <w:name w:val="No Spacing"/>
    <w:aliases w:val="steps"/>
    <w:basedOn w:val="IMIS-Head6"/>
    <w:uiPriority w:val="1"/>
    <w:qFormat/>
    <w:rsid w:val="0031312F"/>
    <w:pPr>
      <w:spacing w:after="0" w:line="240" w:lineRule="auto"/>
    </w:pPr>
    <w:rPr>
      <w:color w:val="44546A" w:themeColor="text2"/>
      <w:kern w:val="0"/>
      <w:sz w:val="20"/>
      <w:szCs w:val="20"/>
      <w14:ligatures w14:val="none"/>
    </w:rPr>
  </w:style>
  <w:style w:type="table" w:styleId="TableGridLight">
    <w:name w:val="Grid Table Light"/>
    <w:basedOn w:val="TableNormal"/>
    <w:uiPriority w:val="40"/>
    <w:rsid w:val="006C66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99"/>
    <w:unhideWhenUsed/>
    <w:rsid w:val="00B07984"/>
    <w:pPr>
      <w:numPr>
        <w:numId w:val="4"/>
      </w:numPr>
      <w:contextualSpacing/>
    </w:pPr>
  </w:style>
  <w:style w:type="paragraph" w:customStyle="1" w:styleId="IMIS-notHead4">
    <w:name w:val="IMIS-notHead4"/>
    <w:next w:val="IMIS-Para"/>
    <w:link w:val="IMIS-notHead4Char"/>
    <w:qFormat/>
    <w:rsid w:val="004055FA"/>
    <w:rPr>
      <w:rFonts w:ascii="Book Antiqua" w:eastAsiaTheme="majorEastAsia" w:hAnsi="Book Antiqua" w:cs="Times New Roman"/>
      <w:b/>
      <w:color w:val="262626" w:themeColor="text1" w:themeTint="D9"/>
      <w:sz w:val="28"/>
      <w:szCs w:val="26"/>
    </w:rPr>
  </w:style>
  <w:style w:type="character" w:customStyle="1" w:styleId="IMIS-notHead4Char">
    <w:name w:val="IMIS-notHead4 Char"/>
    <w:basedOn w:val="DefaultParagraphFont"/>
    <w:link w:val="IMIS-notHead4"/>
    <w:rsid w:val="004055FA"/>
    <w:rPr>
      <w:rFonts w:ascii="Book Antiqua" w:eastAsiaTheme="majorEastAsia" w:hAnsi="Book Antiqua" w:cs="Times New Roman"/>
      <w:b/>
      <w:color w:val="262626" w:themeColor="text1" w:themeTint="D9"/>
      <w:sz w:val="28"/>
      <w:szCs w:val="26"/>
    </w:rPr>
  </w:style>
  <w:style w:type="paragraph" w:styleId="Subtitle">
    <w:name w:val="Subtitle"/>
    <w:basedOn w:val="Normal"/>
    <w:next w:val="Normal"/>
    <w:link w:val="SubtitleChar"/>
    <w:uiPriority w:val="11"/>
    <w:qFormat/>
    <w:rsid w:val="006E6AC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E6AC3"/>
    <w:rPr>
      <w:rFonts w:eastAsiaTheme="minorEastAsia"/>
      <w:color w:val="5A5A5A" w:themeColor="text1" w:themeTint="A5"/>
      <w:spacing w:val="15"/>
    </w:rPr>
  </w:style>
  <w:style w:type="paragraph" w:customStyle="1" w:styleId="IMIS-notHead5">
    <w:name w:val="IMIS-notHead5"/>
    <w:link w:val="IMIS-notHead5Char"/>
    <w:qFormat/>
    <w:rsid w:val="00E57547"/>
    <w:pPr>
      <w:spacing w:line="360" w:lineRule="auto"/>
    </w:pPr>
    <w:rPr>
      <w:rFonts w:ascii="Times New Roman" w:eastAsia="Times New Roman" w:hAnsi="Times New Roman" w:cs="Times New Roman"/>
      <w:b/>
      <w:color w:val="000000"/>
      <w:sz w:val="24"/>
      <w:szCs w:val="24"/>
    </w:rPr>
  </w:style>
  <w:style w:type="character" w:customStyle="1" w:styleId="IMIS-notHead5Char">
    <w:name w:val="IMIS-notHead5 Char"/>
    <w:basedOn w:val="DefaultParagraphFont"/>
    <w:link w:val="IMIS-notHead5"/>
    <w:rsid w:val="00E57547"/>
    <w:rPr>
      <w:rFonts w:ascii="Times New Roman" w:eastAsia="Times New Roman" w:hAnsi="Times New Roman" w:cs="Times New Roman"/>
      <w:b/>
      <w:color w:val="000000"/>
      <w:sz w:val="24"/>
      <w:szCs w:val="24"/>
    </w:rPr>
  </w:style>
  <w:style w:type="paragraph" w:customStyle="1" w:styleId="IMIS-para-bullet">
    <w:name w:val="IMIS-para-bullet"/>
    <w:link w:val="IMIS-para-bulletChar"/>
    <w:qFormat/>
    <w:rsid w:val="00E57547"/>
    <w:pPr>
      <w:numPr>
        <w:numId w:val="6"/>
      </w:numPr>
    </w:pPr>
    <w:rPr>
      <w:rFonts w:ascii="Times New Roman" w:eastAsia="Calibri" w:hAnsi="Times New Roman" w:cs="Calibri"/>
      <w:color w:val="282828"/>
      <w:sz w:val="24"/>
      <w:szCs w:val="24"/>
    </w:rPr>
  </w:style>
  <w:style w:type="character" w:customStyle="1" w:styleId="IMIS-para-bulletChar">
    <w:name w:val="IMIS-para-bullet Char"/>
    <w:basedOn w:val="DefaultParagraphFont"/>
    <w:link w:val="IMIS-para-bullet"/>
    <w:rsid w:val="00E57547"/>
    <w:rPr>
      <w:rFonts w:ascii="Times New Roman" w:eastAsia="Calibri" w:hAnsi="Times New Roman" w:cs="Calibri"/>
      <w:color w:val="282828"/>
      <w:sz w:val="24"/>
      <w:szCs w:val="24"/>
    </w:rPr>
  </w:style>
  <w:style w:type="paragraph" w:styleId="DocumentMap">
    <w:name w:val="Document Map"/>
    <w:basedOn w:val="Normal"/>
    <w:link w:val="DocumentMapChar"/>
    <w:uiPriority w:val="99"/>
    <w:semiHidden/>
    <w:rsid w:val="00622153"/>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22153"/>
    <w:rPr>
      <w:rFonts w:ascii="Tahoma" w:hAnsi="Tahoma" w:cs="Tahoma"/>
      <w:sz w:val="16"/>
      <w:szCs w:val="16"/>
    </w:rPr>
  </w:style>
  <w:style w:type="paragraph" w:styleId="BalloonText">
    <w:name w:val="Balloon Text"/>
    <w:basedOn w:val="Normal"/>
    <w:link w:val="BalloonTextChar"/>
    <w:uiPriority w:val="99"/>
    <w:semiHidden/>
    <w:unhideWhenUsed/>
    <w:rsid w:val="004A51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51E1"/>
    <w:rPr>
      <w:rFonts w:ascii="Segoe UI" w:hAnsi="Segoe UI" w:cs="Segoe UI"/>
      <w:sz w:val="18"/>
      <w:szCs w:val="18"/>
    </w:rPr>
  </w:style>
  <w:style w:type="paragraph" w:styleId="Revision">
    <w:name w:val="Revision"/>
    <w:hidden/>
    <w:uiPriority w:val="99"/>
    <w:semiHidden/>
    <w:rsid w:val="005848D4"/>
    <w:pPr>
      <w:spacing w:after="0" w:line="240" w:lineRule="auto"/>
    </w:pPr>
  </w:style>
  <w:style w:type="character" w:styleId="Strong">
    <w:name w:val="Strong"/>
    <w:basedOn w:val="DefaultParagraphFont"/>
    <w:uiPriority w:val="22"/>
    <w:qFormat/>
    <w:rsid w:val="002A6EE6"/>
    <w:rPr>
      <w:b/>
      <w:bCs/>
    </w:rPr>
  </w:style>
  <w:style w:type="character" w:customStyle="1" w:styleId="line-clamp-1">
    <w:name w:val="line-clamp-1"/>
    <w:basedOn w:val="DefaultParagraphFont"/>
    <w:rsid w:val="00BC1348"/>
  </w:style>
  <w:style w:type="character" w:styleId="CommentReference">
    <w:name w:val="annotation reference"/>
    <w:basedOn w:val="DefaultParagraphFont"/>
    <w:uiPriority w:val="99"/>
    <w:semiHidden/>
    <w:unhideWhenUsed/>
    <w:rsid w:val="00D815D3"/>
    <w:rPr>
      <w:sz w:val="16"/>
      <w:szCs w:val="16"/>
    </w:rPr>
  </w:style>
  <w:style w:type="paragraph" w:styleId="CommentText">
    <w:name w:val="annotation text"/>
    <w:basedOn w:val="Normal"/>
    <w:link w:val="CommentTextChar"/>
    <w:uiPriority w:val="99"/>
    <w:semiHidden/>
    <w:unhideWhenUsed/>
    <w:rsid w:val="00D815D3"/>
    <w:pPr>
      <w:spacing w:line="240" w:lineRule="auto"/>
    </w:pPr>
    <w:rPr>
      <w:sz w:val="20"/>
      <w:szCs w:val="20"/>
    </w:rPr>
  </w:style>
  <w:style w:type="character" w:customStyle="1" w:styleId="CommentTextChar">
    <w:name w:val="Comment Text Char"/>
    <w:basedOn w:val="DefaultParagraphFont"/>
    <w:link w:val="CommentText"/>
    <w:uiPriority w:val="99"/>
    <w:semiHidden/>
    <w:rsid w:val="00D815D3"/>
    <w:rPr>
      <w:sz w:val="20"/>
      <w:szCs w:val="20"/>
    </w:rPr>
  </w:style>
  <w:style w:type="paragraph" w:styleId="CommentSubject">
    <w:name w:val="annotation subject"/>
    <w:basedOn w:val="CommentText"/>
    <w:next w:val="CommentText"/>
    <w:link w:val="CommentSubjectChar"/>
    <w:uiPriority w:val="99"/>
    <w:semiHidden/>
    <w:unhideWhenUsed/>
    <w:rsid w:val="00D815D3"/>
    <w:rPr>
      <w:b/>
      <w:bCs/>
    </w:rPr>
  </w:style>
  <w:style w:type="character" w:customStyle="1" w:styleId="CommentSubjectChar">
    <w:name w:val="Comment Subject Char"/>
    <w:basedOn w:val="CommentTextChar"/>
    <w:link w:val="CommentSubject"/>
    <w:uiPriority w:val="99"/>
    <w:semiHidden/>
    <w:rsid w:val="00D815D3"/>
    <w:rPr>
      <w:b/>
      <w:bCs/>
      <w:sz w:val="20"/>
      <w:szCs w:val="20"/>
    </w:rPr>
  </w:style>
  <w:style w:type="character" w:styleId="UnresolvedMention">
    <w:name w:val="Unresolved Mention"/>
    <w:basedOn w:val="DefaultParagraphFont"/>
    <w:uiPriority w:val="99"/>
    <w:semiHidden/>
    <w:unhideWhenUsed/>
    <w:rsid w:val="005420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5444">
      <w:bodyDiv w:val="1"/>
      <w:marLeft w:val="0"/>
      <w:marRight w:val="0"/>
      <w:marTop w:val="0"/>
      <w:marBottom w:val="0"/>
      <w:divBdr>
        <w:top w:val="none" w:sz="0" w:space="0" w:color="auto"/>
        <w:left w:val="none" w:sz="0" w:space="0" w:color="auto"/>
        <w:bottom w:val="none" w:sz="0" w:space="0" w:color="auto"/>
        <w:right w:val="none" w:sz="0" w:space="0" w:color="auto"/>
      </w:divBdr>
    </w:div>
    <w:div w:id="147870751">
      <w:bodyDiv w:val="1"/>
      <w:marLeft w:val="0"/>
      <w:marRight w:val="0"/>
      <w:marTop w:val="0"/>
      <w:marBottom w:val="0"/>
      <w:divBdr>
        <w:top w:val="none" w:sz="0" w:space="0" w:color="auto"/>
        <w:left w:val="none" w:sz="0" w:space="0" w:color="auto"/>
        <w:bottom w:val="none" w:sz="0" w:space="0" w:color="auto"/>
        <w:right w:val="none" w:sz="0" w:space="0" w:color="auto"/>
      </w:divBdr>
    </w:div>
    <w:div w:id="179707162">
      <w:bodyDiv w:val="1"/>
      <w:marLeft w:val="0"/>
      <w:marRight w:val="0"/>
      <w:marTop w:val="0"/>
      <w:marBottom w:val="0"/>
      <w:divBdr>
        <w:top w:val="none" w:sz="0" w:space="0" w:color="auto"/>
        <w:left w:val="none" w:sz="0" w:space="0" w:color="auto"/>
        <w:bottom w:val="none" w:sz="0" w:space="0" w:color="auto"/>
        <w:right w:val="none" w:sz="0" w:space="0" w:color="auto"/>
      </w:divBdr>
    </w:div>
    <w:div w:id="183595795">
      <w:bodyDiv w:val="1"/>
      <w:marLeft w:val="0"/>
      <w:marRight w:val="0"/>
      <w:marTop w:val="0"/>
      <w:marBottom w:val="0"/>
      <w:divBdr>
        <w:top w:val="none" w:sz="0" w:space="0" w:color="auto"/>
        <w:left w:val="none" w:sz="0" w:space="0" w:color="auto"/>
        <w:bottom w:val="none" w:sz="0" w:space="0" w:color="auto"/>
        <w:right w:val="none" w:sz="0" w:space="0" w:color="auto"/>
      </w:divBdr>
    </w:div>
    <w:div w:id="212499454">
      <w:bodyDiv w:val="1"/>
      <w:marLeft w:val="0"/>
      <w:marRight w:val="0"/>
      <w:marTop w:val="0"/>
      <w:marBottom w:val="0"/>
      <w:divBdr>
        <w:top w:val="none" w:sz="0" w:space="0" w:color="auto"/>
        <w:left w:val="none" w:sz="0" w:space="0" w:color="auto"/>
        <w:bottom w:val="none" w:sz="0" w:space="0" w:color="auto"/>
        <w:right w:val="none" w:sz="0" w:space="0" w:color="auto"/>
      </w:divBdr>
    </w:div>
    <w:div w:id="465391918">
      <w:bodyDiv w:val="1"/>
      <w:marLeft w:val="0"/>
      <w:marRight w:val="0"/>
      <w:marTop w:val="0"/>
      <w:marBottom w:val="0"/>
      <w:divBdr>
        <w:top w:val="none" w:sz="0" w:space="0" w:color="auto"/>
        <w:left w:val="none" w:sz="0" w:space="0" w:color="auto"/>
        <w:bottom w:val="none" w:sz="0" w:space="0" w:color="auto"/>
        <w:right w:val="none" w:sz="0" w:space="0" w:color="auto"/>
      </w:divBdr>
    </w:div>
    <w:div w:id="481314130">
      <w:bodyDiv w:val="1"/>
      <w:marLeft w:val="0"/>
      <w:marRight w:val="0"/>
      <w:marTop w:val="0"/>
      <w:marBottom w:val="0"/>
      <w:divBdr>
        <w:top w:val="none" w:sz="0" w:space="0" w:color="auto"/>
        <w:left w:val="none" w:sz="0" w:space="0" w:color="auto"/>
        <w:bottom w:val="none" w:sz="0" w:space="0" w:color="auto"/>
        <w:right w:val="none" w:sz="0" w:space="0" w:color="auto"/>
      </w:divBdr>
    </w:div>
    <w:div w:id="556211829">
      <w:bodyDiv w:val="1"/>
      <w:marLeft w:val="0"/>
      <w:marRight w:val="0"/>
      <w:marTop w:val="0"/>
      <w:marBottom w:val="0"/>
      <w:divBdr>
        <w:top w:val="none" w:sz="0" w:space="0" w:color="auto"/>
        <w:left w:val="none" w:sz="0" w:space="0" w:color="auto"/>
        <w:bottom w:val="none" w:sz="0" w:space="0" w:color="auto"/>
        <w:right w:val="none" w:sz="0" w:space="0" w:color="auto"/>
      </w:divBdr>
      <w:divsChild>
        <w:div w:id="1964266326">
          <w:marLeft w:val="0"/>
          <w:marRight w:val="0"/>
          <w:marTop w:val="0"/>
          <w:marBottom w:val="0"/>
          <w:divBdr>
            <w:top w:val="none" w:sz="0" w:space="0" w:color="auto"/>
            <w:left w:val="none" w:sz="0" w:space="0" w:color="auto"/>
            <w:bottom w:val="none" w:sz="0" w:space="0" w:color="auto"/>
            <w:right w:val="none" w:sz="0" w:space="0" w:color="auto"/>
          </w:divBdr>
          <w:divsChild>
            <w:div w:id="498278502">
              <w:marLeft w:val="0"/>
              <w:marRight w:val="0"/>
              <w:marTop w:val="0"/>
              <w:marBottom w:val="0"/>
              <w:divBdr>
                <w:top w:val="none" w:sz="0" w:space="0" w:color="auto"/>
                <w:left w:val="none" w:sz="0" w:space="0" w:color="auto"/>
                <w:bottom w:val="none" w:sz="0" w:space="0" w:color="auto"/>
                <w:right w:val="none" w:sz="0" w:space="0" w:color="auto"/>
              </w:divBdr>
              <w:divsChild>
                <w:div w:id="222647609">
                  <w:marLeft w:val="0"/>
                  <w:marRight w:val="0"/>
                  <w:marTop w:val="0"/>
                  <w:marBottom w:val="0"/>
                  <w:divBdr>
                    <w:top w:val="none" w:sz="0" w:space="0" w:color="auto"/>
                    <w:left w:val="none" w:sz="0" w:space="0" w:color="auto"/>
                    <w:bottom w:val="none" w:sz="0" w:space="0" w:color="auto"/>
                    <w:right w:val="none" w:sz="0" w:space="0" w:color="auto"/>
                  </w:divBdr>
                  <w:divsChild>
                    <w:div w:id="11491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648047">
          <w:marLeft w:val="0"/>
          <w:marRight w:val="0"/>
          <w:marTop w:val="0"/>
          <w:marBottom w:val="0"/>
          <w:divBdr>
            <w:top w:val="none" w:sz="0" w:space="0" w:color="auto"/>
            <w:left w:val="none" w:sz="0" w:space="0" w:color="auto"/>
            <w:bottom w:val="none" w:sz="0" w:space="0" w:color="auto"/>
            <w:right w:val="none" w:sz="0" w:space="0" w:color="auto"/>
          </w:divBdr>
          <w:divsChild>
            <w:div w:id="1025399035">
              <w:marLeft w:val="0"/>
              <w:marRight w:val="0"/>
              <w:marTop w:val="0"/>
              <w:marBottom w:val="0"/>
              <w:divBdr>
                <w:top w:val="none" w:sz="0" w:space="0" w:color="auto"/>
                <w:left w:val="none" w:sz="0" w:space="0" w:color="auto"/>
                <w:bottom w:val="none" w:sz="0" w:space="0" w:color="auto"/>
                <w:right w:val="none" w:sz="0" w:space="0" w:color="auto"/>
              </w:divBdr>
              <w:divsChild>
                <w:div w:id="320741096">
                  <w:marLeft w:val="0"/>
                  <w:marRight w:val="0"/>
                  <w:marTop w:val="0"/>
                  <w:marBottom w:val="0"/>
                  <w:divBdr>
                    <w:top w:val="none" w:sz="0" w:space="0" w:color="auto"/>
                    <w:left w:val="none" w:sz="0" w:space="0" w:color="auto"/>
                    <w:bottom w:val="none" w:sz="0" w:space="0" w:color="auto"/>
                    <w:right w:val="none" w:sz="0" w:space="0" w:color="auto"/>
                  </w:divBdr>
                  <w:divsChild>
                    <w:div w:id="86471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049179">
      <w:bodyDiv w:val="1"/>
      <w:marLeft w:val="0"/>
      <w:marRight w:val="0"/>
      <w:marTop w:val="0"/>
      <w:marBottom w:val="0"/>
      <w:divBdr>
        <w:top w:val="none" w:sz="0" w:space="0" w:color="auto"/>
        <w:left w:val="none" w:sz="0" w:space="0" w:color="auto"/>
        <w:bottom w:val="none" w:sz="0" w:space="0" w:color="auto"/>
        <w:right w:val="none" w:sz="0" w:space="0" w:color="auto"/>
      </w:divBdr>
    </w:div>
    <w:div w:id="1095442387">
      <w:bodyDiv w:val="1"/>
      <w:marLeft w:val="0"/>
      <w:marRight w:val="0"/>
      <w:marTop w:val="0"/>
      <w:marBottom w:val="0"/>
      <w:divBdr>
        <w:top w:val="none" w:sz="0" w:space="0" w:color="auto"/>
        <w:left w:val="none" w:sz="0" w:space="0" w:color="auto"/>
        <w:bottom w:val="none" w:sz="0" w:space="0" w:color="auto"/>
        <w:right w:val="none" w:sz="0" w:space="0" w:color="auto"/>
      </w:divBdr>
    </w:div>
    <w:div w:id="1246840454">
      <w:bodyDiv w:val="1"/>
      <w:marLeft w:val="0"/>
      <w:marRight w:val="0"/>
      <w:marTop w:val="0"/>
      <w:marBottom w:val="0"/>
      <w:divBdr>
        <w:top w:val="none" w:sz="0" w:space="0" w:color="auto"/>
        <w:left w:val="none" w:sz="0" w:space="0" w:color="auto"/>
        <w:bottom w:val="none" w:sz="0" w:space="0" w:color="auto"/>
        <w:right w:val="none" w:sz="0" w:space="0" w:color="auto"/>
      </w:divBdr>
    </w:div>
    <w:div w:id="1407648004">
      <w:bodyDiv w:val="1"/>
      <w:marLeft w:val="0"/>
      <w:marRight w:val="0"/>
      <w:marTop w:val="0"/>
      <w:marBottom w:val="0"/>
      <w:divBdr>
        <w:top w:val="none" w:sz="0" w:space="0" w:color="auto"/>
        <w:left w:val="none" w:sz="0" w:space="0" w:color="auto"/>
        <w:bottom w:val="none" w:sz="0" w:space="0" w:color="auto"/>
        <w:right w:val="none" w:sz="0" w:space="0" w:color="auto"/>
      </w:divBdr>
    </w:div>
    <w:div w:id="1414427716">
      <w:bodyDiv w:val="1"/>
      <w:marLeft w:val="0"/>
      <w:marRight w:val="0"/>
      <w:marTop w:val="0"/>
      <w:marBottom w:val="0"/>
      <w:divBdr>
        <w:top w:val="none" w:sz="0" w:space="0" w:color="auto"/>
        <w:left w:val="none" w:sz="0" w:space="0" w:color="auto"/>
        <w:bottom w:val="none" w:sz="0" w:space="0" w:color="auto"/>
        <w:right w:val="none" w:sz="0" w:space="0" w:color="auto"/>
      </w:divBdr>
    </w:div>
    <w:div w:id="1669484917">
      <w:bodyDiv w:val="1"/>
      <w:marLeft w:val="0"/>
      <w:marRight w:val="0"/>
      <w:marTop w:val="0"/>
      <w:marBottom w:val="0"/>
      <w:divBdr>
        <w:top w:val="none" w:sz="0" w:space="0" w:color="auto"/>
        <w:left w:val="none" w:sz="0" w:space="0" w:color="auto"/>
        <w:bottom w:val="none" w:sz="0" w:space="0" w:color="auto"/>
        <w:right w:val="none" w:sz="0" w:space="0" w:color="auto"/>
      </w:divBdr>
    </w:div>
    <w:div w:id="1683046806">
      <w:bodyDiv w:val="1"/>
      <w:marLeft w:val="0"/>
      <w:marRight w:val="0"/>
      <w:marTop w:val="0"/>
      <w:marBottom w:val="0"/>
      <w:divBdr>
        <w:top w:val="none" w:sz="0" w:space="0" w:color="auto"/>
        <w:left w:val="none" w:sz="0" w:space="0" w:color="auto"/>
        <w:bottom w:val="none" w:sz="0" w:space="0" w:color="auto"/>
        <w:right w:val="none" w:sz="0" w:space="0" w:color="auto"/>
      </w:divBdr>
    </w:div>
    <w:div w:id="1689519914">
      <w:bodyDiv w:val="1"/>
      <w:marLeft w:val="0"/>
      <w:marRight w:val="0"/>
      <w:marTop w:val="0"/>
      <w:marBottom w:val="0"/>
      <w:divBdr>
        <w:top w:val="none" w:sz="0" w:space="0" w:color="auto"/>
        <w:left w:val="none" w:sz="0" w:space="0" w:color="auto"/>
        <w:bottom w:val="none" w:sz="0" w:space="0" w:color="auto"/>
        <w:right w:val="none" w:sz="0" w:space="0" w:color="auto"/>
      </w:divBdr>
    </w:div>
    <w:div w:id="1813402630">
      <w:bodyDiv w:val="1"/>
      <w:marLeft w:val="0"/>
      <w:marRight w:val="0"/>
      <w:marTop w:val="0"/>
      <w:marBottom w:val="0"/>
      <w:divBdr>
        <w:top w:val="none" w:sz="0" w:space="0" w:color="auto"/>
        <w:left w:val="none" w:sz="0" w:space="0" w:color="auto"/>
        <w:bottom w:val="none" w:sz="0" w:space="0" w:color="auto"/>
        <w:right w:val="none" w:sz="0" w:space="0" w:color="auto"/>
      </w:divBdr>
    </w:div>
    <w:div w:id="2022587521">
      <w:bodyDiv w:val="1"/>
      <w:marLeft w:val="0"/>
      <w:marRight w:val="0"/>
      <w:marTop w:val="0"/>
      <w:marBottom w:val="0"/>
      <w:divBdr>
        <w:top w:val="none" w:sz="0" w:space="0" w:color="auto"/>
        <w:left w:val="none" w:sz="0" w:space="0" w:color="auto"/>
        <w:bottom w:val="none" w:sz="0" w:space="0" w:color="auto"/>
        <w:right w:val="none" w:sz="0" w:space="0" w:color="auto"/>
      </w:divBdr>
      <w:divsChild>
        <w:div w:id="1098136979">
          <w:marLeft w:val="0"/>
          <w:marRight w:val="0"/>
          <w:marTop w:val="0"/>
          <w:marBottom w:val="0"/>
          <w:divBdr>
            <w:top w:val="none" w:sz="0" w:space="0" w:color="auto"/>
            <w:left w:val="none" w:sz="0" w:space="0" w:color="auto"/>
            <w:bottom w:val="none" w:sz="0" w:space="0" w:color="auto"/>
            <w:right w:val="none" w:sz="0" w:space="0" w:color="auto"/>
          </w:divBdr>
          <w:divsChild>
            <w:div w:id="1900817983">
              <w:marLeft w:val="0"/>
              <w:marRight w:val="0"/>
              <w:marTop w:val="0"/>
              <w:marBottom w:val="0"/>
              <w:divBdr>
                <w:top w:val="none" w:sz="0" w:space="0" w:color="auto"/>
                <w:left w:val="none" w:sz="0" w:space="0" w:color="auto"/>
                <w:bottom w:val="none" w:sz="0" w:space="0" w:color="auto"/>
                <w:right w:val="none" w:sz="0" w:space="0" w:color="auto"/>
              </w:divBdr>
              <w:divsChild>
                <w:div w:id="1741445606">
                  <w:marLeft w:val="0"/>
                  <w:marRight w:val="0"/>
                  <w:marTop w:val="0"/>
                  <w:marBottom w:val="0"/>
                  <w:divBdr>
                    <w:top w:val="none" w:sz="0" w:space="0" w:color="auto"/>
                    <w:left w:val="none" w:sz="0" w:space="0" w:color="auto"/>
                    <w:bottom w:val="none" w:sz="0" w:space="0" w:color="auto"/>
                    <w:right w:val="none" w:sz="0" w:space="0" w:color="auto"/>
                  </w:divBdr>
                  <w:divsChild>
                    <w:div w:id="21706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5421">
          <w:marLeft w:val="0"/>
          <w:marRight w:val="0"/>
          <w:marTop w:val="0"/>
          <w:marBottom w:val="0"/>
          <w:divBdr>
            <w:top w:val="none" w:sz="0" w:space="0" w:color="auto"/>
            <w:left w:val="none" w:sz="0" w:space="0" w:color="auto"/>
            <w:bottom w:val="none" w:sz="0" w:space="0" w:color="auto"/>
            <w:right w:val="none" w:sz="0" w:space="0" w:color="auto"/>
          </w:divBdr>
          <w:divsChild>
            <w:div w:id="405037536">
              <w:marLeft w:val="0"/>
              <w:marRight w:val="0"/>
              <w:marTop w:val="0"/>
              <w:marBottom w:val="0"/>
              <w:divBdr>
                <w:top w:val="none" w:sz="0" w:space="0" w:color="auto"/>
                <w:left w:val="none" w:sz="0" w:space="0" w:color="auto"/>
                <w:bottom w:val="none" w:sz="0" w:space="0" w:color="auto"/>
                <w:right w:val="none" w:sz="0" w:space="0" w:color="auto"/>
              </w:divBdr>
              <w:divsChild>
                <w:div w:id="1227909064">
                  <w:marLeft w:val="0"/>
                  <w:marRight w:val="0"/>
                  <w:marTop w:val="0"/>
                  <w:marBottom w:val="0"/>
                  <w:divBdr>
                    <w:top w:val="none" w:sz="0" w:space="0" w:color="auto"/>
                    <w:left w:val="none" w:sz="0" w:space="0" w:color="auto"/>
                    <w:bottom w:val="none" w:sz="0" w:space="0" w:color="auto"/>
                    <w:right w:val="none" w:sz="0" w:space="0" w:color="auto"/>
                  </w:divBdr>
                  <w:divsChild>
                    <w:div w:id="11335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9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footer" Target="footer2.xml"/><Relationship Id="rId39" Type="http://schemas.openxmlformats.org/officeDocument/2006/relationships/image" Target="media/image23.jpe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image" Target="media/image31.jpeg"/><Relationship Id="rId50" Type="http://schemas.openxmlformats.org/officeDocument/2006/relationships/image" Target="media/image34.jpeg"/><Relationship Id="rId7" Type="http://schemas.openxmlformats.org/officeDocument/2006/relationships/endnotes" Target="endnotes.xml"/><Relationship Id="rId12" Type="http://schemas.openxmlformats.org/officeDocument/2006/relationships/hyperlink" Target="https://dncc.gov.bd/" TargetMode="External"/><Relationship Id="rId17" Type="http://schemas.openxmlformats.org/officeDocument/2006/relationships/image" Target="media/image5.jpeg"/><Relationship Id="rId25" Type="http://schemas.openxmlformats.org/officeDocument/2006/relationships/header" Target="header3.xml"/><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30.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3.png"/><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nc-sa/4.0/?ref=chooser-v1" TargetMode="External"/><Relationship Id="rId24" Type="http://schemas.openxmlformats.org/officeDocument/2006/relationships/header" Target="header2.xml"/><Relationship Id="rId32" Type="http://schemas.openxmlformats.org/officeDocument/2006/relationships/image" Target="media/image16.jpeg"/><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image" Target="media/image29.jpe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2.jpeg"/><Relationship Id="rId36" Type="http://schemas.openxmlformats.org/officeDocument/2006/relationships/image" Target="media/image20.jpeg"/><Relationship Id="rId49" Type="http://schemas.openxmlformats.org/officeDocument/2006/relationships/image" Target="media/image33.jpeg"/><Relationship Id="rId10" Type="http://schemas.openxmlformats.org/officeDocument/2006/relationships/hyperlink" Target="https://www.gwsc.ait.ac.th/" TargetMode="External"/><Relationship Id="rId19" Type="http://schemas.openxmlformats.org/officeDocument/2006/relationships/image" Target="media/image7.jpeg"/><Relationship Id="rId31" Type="http://schemas.openxmlformats.org/officeDocument/2006/relationships/image" Target="media/image15.png"/><Relationship Id="rId44" Type="http://schemas.openxmlformats.org/officeDocument/2006/relationships/image" Target="media/image28.jpeg"/><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innovativesolution.com.np/" TargetMode="External"/><Relationship Id="rId14" Type="http://schemas.openxmlformats.org/officeDocument/2006/relationships/footer" Target="footer1.xml"/><Relationship Id="rId22" Type="http://schemas.openxmlformats.org/officeDocument/2006/relationships/image" Target="media/image10.jpeg"/><Relationship Id="rId27" Type="http://schemas.openxmlformats.org/officeDocument/2006/relationships/header" Target="header4.xml"/><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image" Target="media/image27.jpeg"/><Relationship Id="rId48" Type="http://schemas.openxmlformats.org/officeDocument/2006/relationships/image" Target="media/image32.jpeg"/><Relationship Id="rId8" Type="http://schemas.openxmlformats.org/officeDocument/2006/relationships/image" Target="media/image1.png"/><Relationship Id="rId5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hak\OneDrive\Documents\Custom%20Office%20Templates\IMIS%20-%20Report%20Template%20-%20Original.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AA37F632974D93AE3DBA5247BD358A"/>
        <w:category>
          <w:name w:val="General"/>
          <w:gallery w:val="placeholder"/>
        </w:category>
        <w:types>
          <w:type w:val="bbPlcHdr"/>
        </w:types>
        <w:behaviors>
          <w:behavior w:val="content"/>
        </w:behaviors>
        <w:guid w:val="{FD365605-0186-4F65-ACB7-EFA8B0B35877}"/>
      </w:docPartPr>
      <w:docPartBody>
        <w:p w:rsidR="00D97CD7" w:rsidRDefault="00B24E20" w:rsidP="00B24E20">
          <w:pPr>
            <w:pStyle w:val="F7AA37F632974D93AE3DBA5247BD358A"/>
          </w:pPr>
          <w:r w:rsidRPr="004D0DDB">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 Antiqua">
    <w:altName w:val="Palatino Linotype"/>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93" w:csb1="00000000"/>
  </w:font>
  <w:font w:name="Sanskrit Text">
    <w:panose1 w:val="02020503050405020304"/>
    <w:charset w:val="00"/>
    <w:family w:val="roman"/>
    <w:pitch w:val="variable"/>
    <w:sig w:usb0="A0008047"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42A"/>
    <w:rsid w:val="0001630A"/>
    <w:rsid w:val="00031699"/>
    <w:rsid w:val="00034987"/>
    <w:rsid w:val="000F2176"/>
    <w:rsid w:val="00102597"/>
    <w:rsid w:val="001D654B"/>
    <w:rsid w:val="00234E17"/>
    <w:rsid w:val="0024135E"/>
    <w:rsid w:val="00290F74"/>
    <w:rsid w:val="002E3028"/>
    <w:rsid w:val="002E3B49"/>
    <w:rsid w:val="002F191C"/>
    <w:rsid w:val="003208D5"/>
    <w:rsid w:val="00365FB4"/>
    <w:rsid w:val="003B3774"/>
    <w:rsid w:val="003C00C3"/>
    <w:rsid w:val="0044364B"/>
    <w:rsid w:val="0045048F"/>
    <w:rsid w:val="00457244"/>
    <w:rsid w:val="00486240"/>
    <w:rsid w:val="00490BA2"/>
    <w:rsid w:val="00504B57"/>
    <w:rsid w:val="00531D27"/>
    <w:rsid w:val="0057345B"/>
    <w:rsid w:val="005B4617"/>
    <w:rsid w:val="005B563C"/>
    <w:rsid w:val="005C113F"/>
    <w:rsid w:val="005C658B"/>
    <w:rsid w:val="005D7C0F"/>
    <w:rsid w:val="0061303B"/>
    <w:rsid w:val="006E60BC"/>
    <w:rsid w:val="00723B9F"/>
    <w:rsid w:val="00732F09"/>
    <w:rsid w:val="00761332"/>
    <w:rsid w:val="007858C7"/>
    <w:rsid w:val="007C57F4"/>
    <w:rsid w:val="007F6C3D"/>
    <w:rsid w:val="00845DDD"/>
    <w:rsid w:val="008814B7"/>
    <w:rsid w:val="00885C53"/>
    <w:rsid w:val="008B5508"/>
    <w:rsid w:val="009031A5"/>
    <w:rsid w:val="00910EEB"/>
    <w:rsid w:val="00991BA7"/>
    <w:rsid w:val="009B45BC"/>
    <w:rsid w:val="009B6708"/>
    <w:rsid w:val="00A00D36"/>
    <w:rsid w:val="00A170A0"/>
    <w:rsid w:val="00A3612A"/>
    <w:rsid w:val="00A52ABA"/>
    <w:rsid w:val="00A6182E"/>
    <w:rsid w:val="00A87C41"/>
    <w:rsid w:val="00A924FF"/>
    <w:rsid w:val="00AB1181"/>
    <w:rsid w:val="00B24E20"/>
    <w:rsid w:val="00B42239"/>
    <w:rsid w:val="00B64E56"/>
    <w:rsid w:val="00B70B0E"/>
    <w:rsid w:val="00B900ED"/>
    <w:rsid w:val="00BA0753"/>
    <w:rsid w:val="00BD73AD"/>
    <w:rsid w:val="00C06846"/>
    <w:rsid w:val="00C14134"/>
    <w:rsid w:val="00C5042A"/>
    <w:rsid w:val="00C55306"/>
    <w:rsid w:val="00C60F7F"/>
    <w:rsid w:val="00CB7649"/>
    <w:rsid w:val="00D36C62"/>
    <w:rsid w:val="00D549BB"/>
    <w:rsid w:val="00D80B97"/>
    <w:rsid w:val="00D80D95"/>
    <w:rsid w:val="00D97CD7"/>
    <w:rsid w:val="00DA4BEC"/>
    <w:rsid w:val="00DF5E8B"/>
    <w:rsid w:val="00E877F5"/>
    <w:rsid w:val="00E9011C"/>
    <w:rsid w:val="00EA59A8"/>
    <w:rsid w:val="00EB0C1B"/>
    <w:rsid w:val="00F517B3"/>
    <w:rsid w:val="00F56722"/>
    <w:rsid w:val="00FA5A69"/>
    <w:rsid w:val="00FC7D3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42A"/>
    <w:rPr>
      <w:rFonts w:cs="Mangal"/>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4E20"/>
    <w:rPr>
      <w:color w:val="808080"/>
    </w:rPr>
  </w:style>
  <w:style w:type="paragraph" w:customStyle="1" w:styleId="F7AA37F632974D93AE3DBA5247BD358A">
    <w:name w:val="F7AA37F632974D93AE3DBA5247BD358A"/>
    <w:rsid w:val="00B24E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FBE8A-8E9D-4794-A008-8F886164B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IMIS - Report Template - Original.dotm</Template>
  <TotalTime>1249</TotalTime>
  <Pages>32</Pages>
  <Words>2503</Words>
  <Characters>14272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Emptying Information Collection App User Manual</Company>
  <LinksUpToDate>false</LinksUpToDate>
  <CharactersWithSpaces>16742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ISPL</dc:creator>
  <cp:keywords/>
  <dc:description/>
  <cp:lastModifiedBy>Samantha Basnet</cp:lastModifiedBy>
  <cp:revision>936</cp:revision>
  <cp:lastPrinted>2025-01-15T10:59:00Z</cp:lastPrinted>
  <dcterms:created xsi:type="dcterms:W3CDTF">2023-07-28T11:32:00Z</dcterms:created>
  <dcterms:modified xsi:type="dcterms:W3CDTF">2026-10-30T12:19:00Z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91e5401847cede7908a6bd21a68adc86e1c0178497ab9a2e5fb220e92b6dbe5c</vt:lpwstr>
  </property>
</Properties>
</file>